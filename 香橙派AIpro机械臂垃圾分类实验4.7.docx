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A900D" w14:textId="05E9EF19" w:rsidR="00EC6C71" w:rsidRPr="00DD329E" w:rsidRDefault="00EC6C71" w:rsidP="00EE46C5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</w:rPr>
      </w:pPr>
    </w:p>
    <w:p w14:paraId="0FBECB20" w14:textId="46521E75" w:rsidR="00EE46C5" w:rsidRPr="00DD329E" w:rsidRDefault="00EE46C5" w:rsidP="00EE46C5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</w:rPr>
      </w:pPr>
    </w:p>
    <w:p w14:paraId="25833CC1" w14:textId="77777777" w:rsidR="00EE46C5" w:rsidRPr="00DD329E" w:rsidRDefault="00EE46C5" w:rsidP="00664CA1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36BE7F72" w14:textId="77777777" w:rsidR="00EE46C5" w:rsidRPr="00DD329E" w:rsidRDefault="00EE46C5" w:rsidP="00664CA1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62D03980" w14:textId="29C6340E" w:rsidR="00664CA1" w:rsidRPr="00DD329E" w:rsidRDefault="00A54928" w:rsidP="00664CA1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DD329E">
        <w:rPr>
          <w:rFonts w:ascii="Huawei Sans" w:eastAsia="方正兰亭黑简体" w:hAnsi="Huawei Sans" w:cs="Huawei Sans"/>
          <w:lang w:eastAsia="zh-CN"/>
        </w:rPr>
        <w:t>华为</w:t>
      </w:r>
      <w:r w:rsidRPr="00DD329E">
        <w:rPr>
          <w:rFonts w:ascii="Huawei Sans" w:eastAsia="方正兰亭黑简体" w:hAnsi="Huawei Sans" w:cs="Huawei Sans"/>
          <w:lang w:eastAsia="zh-CN"/>
        </w:rPr>
        <w:t>“</w:t>
      </w:r>
      <w:r w:rsidRPr="00DD329E">
        <w:rPr>
          <w:rFonts w:ascii="Huawei Sans" w:eastAsia="方正兰亭黑简体" w:hAnsi="Huawei Sans" w:cs="Huawei Sans"/>
          <w:lang w:eastAsia="zh-CN"/>
        </w:rPr>
        <w:t>智能基座</w:t>
      </w:r>
      <w:r w:rsidRPr="00DD329E">
        <w:rPr>
          <w:rFonts w:ascii="Huawei Sans" w:eastAsia="方正兰亭黑简体" w:hAnsi="Huawei Sans" w:cs="Huawei Sans"/>
          <w:lang w:eastAsia="zh-CN"/>
        </w:rPr>
        <w:t>”</w:t>
      </w:r>
      <w:r w:rsidRPr="00DD329E">
        <w:rPr>
          <w:rFonts w:ascii="Huawei Sans" w:eastAsia="方正兰亭黑简体" w:hAnsi="Huawei Sans" w:cs="Huawei Sans"/>
          <w:lang w:eastAsia="zh-CN"/>
        </w:rPr>
        <w:t>系列课程</w:t>
      </w:r>
    </w:p>
    <w:p w14:paraId="7EB798E3" w14:textId="693AE0A1" w:rsidR="0020153C" w:rsidRPr="00DD329E" w:rsidRDefault="0020153C" w:rsidP="00664CA1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DD329E">
        <w:rPr>
          <w:rFonts w:ascii="Huawei Sans" w:eastAsia="方正兰亭黑简体" w:hAnsi="Huawei Sans" w:cs="Huawei Sans"/>
        </w:rPr>
        <w:fldChar w:fldCharType="begin"/>
      </w:r>
      <w:r w:rsidRPr="00DD329E">
        <w:rPr>
          <w:rFonts w:ascii="Huawei Sans" w:eastAsia="方正兰亭黑简体" w:hAnsi="Huawei Sans" w:cs="Huawei Sans"/>
          <w:lang w:eastAsia="zh-CN"/>
        </w:rPr>
        <w:instrText xml:space="preserve"> DOCPROPERTY  "Product&amp;Project Name" </w:instrText>
      </w:r>
      <w:r w:rsidRPr="00DD329E">
        <w:rPr>
          <w:rFonts w:ascii="Huawei Sans" w:eastAsia="方正兰亭黑简体" w:hAnsi="Huawei Sans" w:cs="Huawei Sans"/>
        </w:rPr>
        <w:fldChar w:fldCharType="end"/>
      </w:r>
    </w:p>
    <w:p w14:paraId="1BE12DD4" w14:textId="1F76D6A5" w:rsidR="003926D9" w:rsidRPr="00DD329E" w:rsidRDefault="00EE3F4B" w:rsidP="00EE3F4B">
      <w:pPr>
        <w:pStyle w:val="cover--"/>
        <w:rPr>
          <w:rFonts w:ascii="Huawei Sans" w:eastAsia="方正兰亭黑简体" w:hAnsi="Huawei Sans" w:cs="Huawei Sans"/>
          <w:noProof/>
        </w:rPr>
      </w:pPr>
      <w:r w:rsidRPr="00DD329E">
        <w:rPr>
          <w:rFonts w:ascii="Huawei Sans" w:eastAsia="方正兰亭黑简体" w:hAnsi="Huawei Sans" w:cs="Huawei Sans"/>
          <w:noProof/>
        </w:rPr>
        <w:t>香橙派</w:t>
      </w:r>
      <w:r w:rsidR="00744C16" w:rsidRPr="00DD329E">
        <w:rPr>
          <w:rFonts w:ascii="Huawei Sans" w:eastAsia="方正兰亭黑简体" w:hAnsi="Huawei Sans" w:cs="Huawei Sans"/>
          <w:noProof/>
        </w:rPr>
        <w:t>AIpro</w:t>
      </w:r>
      <w:r w:rsidR="00202A53">
        <w:rPr>
          <w:rFonts w:ascii="Huawei Sans" w:eastAsia="方正兰亭黑简体" w:hAnsi="Huawei Sans" w:cs="Huawei Sans" w:hint="eastAsia"/>
          <w:noProof/>
        </w:rPr>
        <w:t>的</w:t>
      </w:r>
    </w:p>
    <w:p w14:paraId="0A32430A" w14:textId="227ECD9D" w:rsidR="0020153C" w:rsidRPr="00DD329E" w:rsidRDefault="00EE3F4B" w:rsidP="00EE3F4B">
      <w:pPr>
        <w:pStyle w:val="cover--"/>
        <w:rPr>
          <w:rFonts w:ascii="Huawei Sans" w:eastAsia="方正兰亭黑简体" w:hAnsi="Huawei Sans" w:cs="Huawei Sans"/>
          <w:noProof/>
        </w:rPr>
      </w:pPr>
      <w:r w:rsidRPr="00DD329E">
        <w:rPr>
          <w:rFonts w:ascii="Huawei Sans" w:eastAsia="方正兰亭黑简体" w:hAnsi="Huawei Sans" w:cs="Huawei Sans"/>
          <w:noProof/>
        </w:rPr>
        <w:t>机械臂</w:t>
      </w:r>
      <w:r w:rsidR="00203DAB">
        <w:rPr>
          <w:rFonts w:ascii="Huawei Sans" w:eastAsia="方正兰亭黑简体" w:hAnsi="Huawei Sans" w:cs="Huawei Sans" w:hint="eastAsia"/>
          <w:noProof/>
        </w:rPr>
        <w:t>垃圾分类</w:t>
      </w:r>
      <w:r w:rsidRPr="00DD329E">
        <w:rPr>
          <w:rFonts w:ascii="Huawei Sans" w:eastAsia="方正兰亭黑简体" w:hAnsi="Huawei Sans" w:cs="Huawei Sans"/>
          <w:noProof/>
        </w:rPr>
        <w:t>实验</w:t>
      </w:r>
    </w:p>
    <w:p w14:paraId="45427A13" w14:textId="42366E25" w:rsidR="0020153C" w:rsidRPr="00DD329E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DD329E">
        <w:rPr>
          <w:rFonts w:ascii="Huawei Sans" w:eastAsia="方正兰亭黑简体" w:hAnsi="Huawei Sans" w:cs="Huawei Sans"/>
          <w:lang w:eastAsia="zh-CN"/>
        </w:rPr>
        <w:t>版本</w:t>
      </w:r>
      <w:r w:rsidR="007C20C0" w:rsidRPr="00DD329E">
        <w:rPr>
          <w:rFonts w:ascii="Huawei Sans" w:eastAsia="方正兰亭黑简体" w:hAnsi="Huawei Sans" w:cs="Huawei Sans"/>
          <w:lang w:eastAsia="zh-CN"/>
        </w:rPr>
        <w:t>：</w:t>
      </w:r>
      <w:r w:rsidR="00724755" w:rsidRPr="00DD329E">
        <w:rPr>
          <w:rFonts w:ascii="Huawei Sans" w:eastAsia="方正兰亭黑简体" w:hAnsi="Huawei Sans" w:cs="Huawei Sans"/>
          <w:lang w:eastAsia="zh-CN"/>
        </w:rPr>
        <w:t>1</w:t>
      </w:r>
      <w:r w:rsidRPr="00DD329E">
        <w:rPr>
          <w:rFonts w:ascii="Huawei Sans" w:eastAsia="方正兰亭黑简体" w:hAnsi="Huawei Sans" w:cs="Huawei Sans"/>
          <w:lang w:eastAsia="zh-CN"/>
        </w:rPr>
        <w:t>.</w:t>
      </w:r>
      <w:r w:rsidR="001F6F54" w:rsidRPr="00DD329E">
        <w:rPr>
          <w:rFonts w:ascii="Huawei Sans" w:eastAsia="方正兰亭黑简体" w:hAnsi="Huawei Sans" w:cs="Huawei Sans"/>
          <w:lang w:eastAsia="zh-CN"/>
        </w:rPr>
        <w:t>1</w:t>
      </w:r>
    </w:p>
    <w:p w14:paraId="22520186" w14:textId="77777777" w:rsidR="0020153C" w:rsidRPr="00DD329E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3F112442" w14:textId="77777777" w:rsidR="0020153C" w:rsidRPr="00DD329E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0FA8C2C2" w14:textId="77777777" w:rsidR="0020153C" w:rsidRPr="00DD329E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8444A97" w14:textId="77777777" w:rsidR="0020153C" w:rsidRPr="00DD329E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EEE72F3" w14:textId="77777777" w:rsidR="0020153C" w:rsidRPr="00DD329E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2CBCA3ED" w14:textId="77777777" w:rsidR="0020153C" w:rsidRPr="00DD329E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bookmarkStart w:id="0" w:name="_Hlk487192005"/>
    </w:p>
    <w:p w14:paraId="5BE99828" w14:textId="77777777" w:rsidR="0020153C" w:rsidRPr="00DD329E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2B7F274D" w14:textId="77777777" w:rsidR="0020153C" w:rsidRPr="00DD329E" w:rsidRDefault="0020153C" w:rsidP="0020153C">
      <w:pPr>
        <w:pStyle w:val="Cover2"/>
        <w:jc w:val="left"/>
        <w:rPr>
          <w:rFonts w:ascii="Huawei Sans" w:eastAsia="方正兰亭黑简体" w:hAnsi="Huawei Sans" w:cs="Huawei Sans"/>
          <w:lang w:eastAsia="zh-CN"/>
        </w:rPr>
      </w:pPr>
    </w:p>
    <w:p w14:paraId="4813769C" w14:textId="6266211E" w:rsidR="0020153C" w:rsidRPr="00DD329E" w:rsidRDefault="006760F9" w:rsidP="0020153C">
      <w:pPr>
        <w:pStyle w:val="cover--"/>
        <w:rPr>
          <w:rFonts w:ascii="Huawei Sans" w:eastAsia="方正兰亭黑简体" w:hAnsi="Huawei Sans" w:cs="Huawei Sans"/>
          <w:noProof/>
        </w:rPr>
      </w:pPr>
      <w:r w:rsidRPr="00DD329E">
        <w:rPr>
          <w:rFonts w:ascii="Huawei Sans" w:eastAsia="方正兰亭黑简体" w:hAnsi="Huawei Sans" w:cs="Huawei Sans"/>
          <w:noProof/>
        </w:rPr>
        <w:drawing>
          <wp:inline distT="0" distB="0" distL="0" distR="0" wp14:anchorId="0311712A" wp14:editId="4F2F1600">
            <wp:extent cx="942975" cy="962025"/>
            <wp:effectExtent l="0" t="0" r="9525" b="9525"/>
            <wp:docPr id="5" name="图片 5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1D02" w14:textId="77777777" w:rsidR="0020153C" w:rsidRPr="00DD329E" w:rsidRDefault="0020153C" w:rsidP="0020153C">
      <w:pPr>
        <w:rPr>
          <w:rFonts w:ascii="Huawei Sans" w:hAnsi="Huawei Sans" w:cs="Huawei Sans"/>
        </w:rPr>
      </w:pPr>
      <w:r w:rsidRPr="00DD329E">
        <w:rPr>
          <w:rFonts w:ascii="Huawei Sans" w:hAnsi="Huawei Sans" w:cs="Huawei Sans"/>
          <w:caps/>
        </w:rPr>
        <w:fldChar w:fldCharType="begin"/>
      </w:r>
      <w:r w:rsidRPr="00DD329E">
        <w:rPr>
          <w:rFonts w:ascii="Huawei Sans" w:hAnsi="Huawei Sans" w:cs="Huawei Sans"/>
          <w:caps/>
        </w:rPr>
        <w:instrText xml:space="preserve"> DOCPROPERTY  Confidential </w:instrText>
      </w:r>
      <w:r w:rsidRPr="00DD329E">
        <w:rPr>
          <w:rFonts w:ascii="Huawei Sans" w:hAnsi="Huawei Sans" w:cs="Huawei Sans"/>
          <w:caps/>
        </w:rPr>
        <w:fldChar w:fldCharType="end"/>
      </w:r>
    </w:p>
    <w:p w14:paraId="57F7A380" w14:textId="77777777" w:rsidR="0020153C" w:rsidRPr="00DD329E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DD329E">
        <w:rPr>
          <w:rFonts w:ascii="Huawei Sans" w:eastAsia="方正兰亭黑简体" w:hAnsi="Huawei Sans" w:cs="Huawei Sans"/>
          <w:lang w:eastAsia="zh-CN"/>
        </w:rPr>
        <w:t>华为技术有限公司</w:t>
      </w:r>
    </w:p>
    <w:bookmarkEnd w:id="0"/>
    <w:p w14:paraId="7CB180C9" w14:textId="77777777" w:rsidR="0020153C" w:rsidRPr="00DD329E" w:rsidRDefault="0020153C" w:rsidP="0020153C">
      <w:pPr>
        <w:ind w:left="0"/>
        <w:rPr>
          <w:rFonts w:ascii="Huawei Sans" w:hAnsi="Huawei Sans" w:cs="Huawei Sans"/>
        </w:rPr>
        <w:sectPr w:rsidR="0020153C" w:rsidRPr="00DD329E" w:rsidSect="001F35F9">
          <w:headerReference w:type="even" r:id="rId13"/>
          <w:footerReference w:type="even" r:id="rId14"/>
          <w:footerReference w:type="default" r:id="rId15"/>
          <w:headerReference w:type="first" r:id="rId16"/>
          <w:pgSz w:w="11907" w:h="16840" w:code="9"/>
          <w:pgMar w:top="0" w:right="0" w:bottom="0" w:left="0" w:header="0" w:footer="0" w:gutter="0"/>
          <w:pgNumType w:start="1"/>
          <w:cols w:space="425"/>
          <w:docGrid w:linePitch="312"/>
        </w:sectPr>
      </w:pPr>
    </w:p>
    <w:p w14:paraId="13E1C79D" w14:textId="77777777" w:rsidR="00373B75" w:rsidRPr="00DD329E" w:rsidRDefault="00373B75" w:rsidP="00373B75">
      <w:pPr>
        <w:ind w:left="0"/>
        <w:rPr>
          <w:rFonts w:ascii="Huawei Sans" w:hAnsi="Huawei Sans" w:cs="Huawei Sans"/>
        </w:rPr>
      </w:pPr>
      <w:bookmarkStart w:id="1" w:name="_Ref218071467"/>
      <w:bookmarkStart w:id="2" w:name="_Ref218071624"/>
      <w:bookmarkStart w:id="3" w:name="_Ref218071784"/>
      <w:bookmarkStart w:id="4" w:name="_Ref218072047"/>
      <w:bookmarkStart w:id="5" w:name="_Ref218422894"/>
      <w:bookmarkStart w:id="6" w:name="_Ref218422900"/>
      <w:bookmarkStart w:id="7" w:name="_Ref218423379"/>
      <w:bookmarkStart w:id="8" w:name="_Toc218425197"/>
      <w:bookmarkStart w:id="9" w:name="_Toc227138864"/>
      <w:bookmarkStart w:id="10" w:name="_Toc437504216"/>
    </w:p>
    <w:tbl>
      <w:tblPr>
        <w:tblStyle w:val="a9"/>
        <w:tblW w:w="0" w:type="auto"/>
        <w:tblInd w:w="0" w:type="dxa"/>
        <w:tblLook w:val="01E0" w:firstRow="1" w:lastRow="1" w:firstColumn="1" w:lastColumn="1" w:noHBand="0" w:noVBand="0"/>
      </w:tblPr>
      <w:tblGrid>
        <w:gridCol w:w="9639"/>
      </w:tblGrid>
      <w:tr w:rsidR="00373B75" w:rsidRPr="00DD329E" w14:paraId="363AE912" w14:textId="77777777" w:rsidTr="00373B75">
        <w:trPr>
          <w:trHeight w:val="4799"/>
        </w:trPr>
        <w:tc>
          <w:tcPr>
            <w:tcW w:w="9639" w:type="dxa"/>
          </w:tcPr>
          <w:p w14:paraId="57B38BA7" w14:textId="79E67B0B" w:rsidR="00373B75" w:rsidRPr="00DD329E" w:rsidRDefault="00373B75">
            <w:pPr>
              <w:pStyle w:val="Cover4"/>
              <w:rPr>
                <w:rFonts w:ascii="Huawei Sans" w:eastAsia="方正兰亭黑简体" w:hAnsi="Huawei Sans" w:cs="Huawei Sans"/>
                <w:sz w:val="22"/>
              </w:rPr>
            </w:pPr>
            <w:r w:rsidRPr="00DD329E">
              <w:rPr>
                <w:rFonts w:ascii="Huawei Sans" w:eastAsia="方正兰亭黑简体" w:hAnsi="Huawei Sans" w:cs="Huawei Sans"/>
                <w:sz w:val="22"/>
              </w:rPr>
              <w:t>版权所有</w:t>
            </w:r>
            <w:r w:rsidRPr="00DD329E">
              <w:rPr>
                <w:rFonts w:ascii="Huawei Sans" w:eastAsia="方正兰亭黑简体" w:hAnsi="Huawei Sans" w:cs="Huawei Sans"/>
                <w:sz w:val="22"/>
              </w:rPr>
              <w:t xml:space="preserve"> © </w:t>
            </w:r>
            <w:r w:rsidRPr="00DD329E">
              <w:rPr>
                <w:rFonts w:ascii="Huawei Sans" w:eastAsia="方正兰亭黑简体" w:hAnsi="Huawei Sans" w:cs="Huawei Sans"/>
                <w:sz w:val="22"/>
              </w:rPr>
              <w:t>华为技术有限公司</w:t>
            </w:r>
            <w:r w:rsidRPr="00DD329E">
              <w:rPr>
                <w:rFonts w:ascii="Huawei Sans" w:eastAsia="方正兰亭黑简体" w:hAnsi="Huawei Sans" w:cs="Huawei Sans"/>
                <w:sz w:val="22"/>
              </w:rPr>
              <w:t xml:space="preserve"> </w:t>
            </w:r>
            <w:r w:rsidR="00781815" w:rsidRPr="00DD329E">
              <w:rPr>
                <w:rFonts w:ascii="Huawei Sans" w:eastAsia="方正兰亭黑简体" w:hAnsi="Huawei Sans" w:cs="Huawei Sans"/>
                <w:sz w:val="22"/>
              </w:rPr>
              <w:t>202</w:t>
            </w:r>
            <w:r w:rsidR="00BB1CC3" w:rsidRPr="00DD329E">
              <w:rPr>
                <w:rFonts w:ascii="Huawei Sans" w:eastAsia="方正兰亭黑简体" w:hAnsi="Huawei Sans" w:cs="Huawei Sans"/>
                <w:sz w:val="22"/>
              </w:rPr>
              <w:t>4</w:t>
            </w:r>
            <w:r w:rsidRPr="00DD329E">
              <w:rPr>
                <w:rFonts w:ascii="Huawei Sans" w:eastAsia="方正兰亭黑简体" w:hAnsi="Huawei Sans" w:cs="Huawei Sans"/>
                <w:sz w:val="22"/>
              </w:rPr>
              <w:t>。</w:t>
            </w:r>
            <w:r w:rsidRPr="00DD329E">
              <w:rPr>
                <w:rFonts w:ascii="Huawei Sans" w:eastAsia="方正兰亭黑简体" w:hAnsi="Huawei Sans" w:cs="Huawei Sans"/>
                <w:sz w:val="22"/>
              </w:rPr>
              <w:t xml:space="preserve"> </w:t>
            </w:r>
            <w:r w:rsidRPr="00DD329E">
              <w:rPr>
                <w:rFonts w:ascii="Huawei Sans" w:eastAsia="方正兰亭黑简体" w:hAnsi="Huawei Sans" w:cs="Huawei Sans"/>
                <w:sz w:val="22"/>
              </w:rPr>
              <w:t>保留一切权利。</w:t>
            </w:r>
          </w:p>
          <w:p w14:paraId="1E0179A9" w14:textId="77777777" w:rsidR="00373B75" w:rsidRPr="00DD329E" w:rsidRDefault="00373B75">
            <w:pPr>
              <w:pStyle w:val="CoverText"/>
              <w:rPr>
                <w:rFonts w:ascii="Huawei Sans" w:hAnsi="Huawei Sans" w:cs="Huawei Sans"/>
                <w:sz w:val="24"/>
                <w:szCs w:val="20"/>
              </w:rPr>
            </w:pPr>
            <w:r w:rsidRPr="00DD329E">
              <w:rPr>
                <w:rFonts w:ascii="Huawei Sans" w:hAnsi="Huawei Sans" w:cs="Huawei Sans"/>
                <w:sz w:val="24"/>
                <w:szCs w:val="20"/>
              </w:rPr>
              <w:t>非经本公司书面许可，任何单位和个人不得擅自摘抄、复制本文档内容的部分或全部，并不得以任何形式传播。</w:t>
            </w:r>
          </w:p>
          <w:p w14:paraId="39A502C4" w14:textId="77777777" w:rsidR="00373B75" w:rsidRPr="00DD329E" w:rsidRDefault="00373B75">
            <w:pPr>
              <w:pStyle w:val="Cover3"/>
              <w:rPr>
                <w:rFonts w:ascii="Huawei Sans" w:eastAsia="方正兰亭黑简体" w:hAnsi="Huawei Sans" w:cs="Huawei Sans"/>
              </w:rPr>
            </w:pPr>
          </w:p>
          <w:p w14:paraId="0A67DFCA" w14:textId="77777777" w:rsidR="00373B75" w:rsidRPr="00DD329E" w:rsidRDefault="00373B75">
            <w:pPr>
              <w:pStyle w:val="Cover3"/>
              <w:rPr>
                <w:rFonts w:ascii="Huawei Sans" w:eastAsia="方正兰亭黑简体" w:hAnsi="Huawei Sans" w:cs="Huawei Sans"/>
              </w:rPr>
            </w:pPr>
            <w:r w:rsidRPr="00DD329E">
              <w:rPr>
                <w:rFonts w:ascii="Huawei Sans" w:eastAsia="方正兰亭黑简体" w:hAnsi="Huawei Sans" w:cs="Huawei Sans"/>
              </w:rPr>
              <w:t>商标声明</w:t>
            </w:r>
          </w:p>
          <w:p w14:paraId="4E00FFE7" w14:textId="579C4390" w:rsidR="00373B75" w:rsidRPr="00DD329E" w:rsidRDefault="00373B75">
            <w:pPr>
              <w:pStyle w:val="CoverText"/>
              <w:rPr>
                <w:rFonts w:ascii="Huawei Sans" w:hAnsi="Huawei Sans" w:cs="Huawei Sans"/>
                <w:sz w:val="24"/>
                <w:szCs w:val="20"/>
              </w:rPr>
            </w:pPr>
            <w:r w:rsidRPr="00DD329E">
              <w:rPr>
                <w:rFonts w:ascii="Huawei Sans" w:hAnsi="Huawei Sans" w:cs="Huawei Sans"/>
                <w:noProof/>
                <w:sz w:val="44"/>
              </w:rPr>
              <w:drawing>
                <wp:inline distT="0" distB="0" distL="0" distR="0" wp14:anchorId="0A7A60D7" wp14:editId="37DA953E">
                  <wp:extent cx="298450" cy="298450"/>
                  <wp:effectExtent l="0" t="0" r="6350" b="6350"/>
                  <wp:docPr id="4" name="图片 4" descr="HW_POS_RBG_Vertical-150pp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 descr="HW_POS_RBG_Vertical-150pp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329E">
              <w:rPr>
                <w:rFonts w:ascii="Huawei Sans" w:hAnsi="Huawei Sans" w:cs="Huawei Sans"/>
                <w:sz w:val="24"/>
                <w:szCs w:val="20"/>
              </w:rPr>
              <w:t xml:space="preserve"> </w:t>
            </w:r>
            <w:r w:rsidRPr="00DD329E">
              <w:rPr>
                <w:rFonts w:ascii="Huawei Sans" w:hAnsi="Huawei Sans" w:cs="Huawei Sans"/>
                <w:sz w:val="24"/>
                <w:szCs w:val="20"/>
              </w:rPr>
              <w:t>和其他华为商标均为华为技术有限公司的商标。</w:t>
            </w:r>
          </w:p>
          <w:p w14:paraId="1766319D" w14:textId="77777777" w:rsidR="00373B75" w:rsidRPr="00DD329E" w:rsidRDefault="00373B75">
            <w:pPr>
              <w:pStyle w:val="CoverText"/>
              <w:rPr>
                <w:rFonts w:ascii="Huawei Sans" w:hAnsi="Huawei Sans" w:cs="Huawei Sans"/>
                <w:sz w:val="24"/>
                <w:szCs w:val="20"/>
              </w:rPr>
            </w:pPr>
            <w:r w:rsidRPr="00DD329E">
              <w:rPr>
                <w:rFonts w:ascii="Huawei Sans" w:hAnsi="Huawei Sans" w:cs="Huawei Sans"/>
                <w:sz w:val="24"/>
                <w:szCs w:val="20"/>
              </w:rPr>
              <w:t>本文档提及的其他所有商标或注册商标，由各自的所有人拥有。</w:t>
            </w:r>
          </w:p>
          <w:p w14:paraId="468A0EB4" w14:textId="77777777" w:rsidR="00373B75" w:rsidRPr="00DD329E" w:rsidRDefault="00373B75">
            <w:pPr>
              <w:pStyle w:val="Cover3"/>
              <w:rPr>
                <w:rFonts w:ascii="Huawei Sans" w:eastAsia="方正兰亭黑简体" w:hAnsi="Huawei Sans" w:cs="Huawei Sans"/>
              </w:rPr>
            </w:pPr>
          </w:p>
          <w:p w14:paraId="3962F1D9" w14:textId="77777777" w:rsidR="00373B75" w:rsidRPr="00DD329E" w:rsidRDefault="00373B75">
            <w:pPr>
              <w:pStyle w:val="Cover3"/>
              <w:rPr>
                <w:rFonts w:ascii="Huawei Sans" w:eastAsia="方正兰亭黑简体" w:hAnsi="Huawei Sans" w:cs="Huawei Sans"/>
              </w:rPr>
            </w:pPr>
            <w:r w:rsidRPr="00DD329E">
              <w:rPr>
                <w:rFonts w:ascii="Huawei Sans" w:eastAsia="方正兰亭黑简体" w:hAnsi="Huawei Sans" w:cs="Huawei Sans"/>
              </w:rPr>
              <w:t>注意</w:t>
            </w:r>
          </w:p>
          <w:p w14:paraId="23E4DF3C" w14:textId="77777777" w:rsidR="00373B75" w:rsidRPr="00DD329E" w:rsidRDefault="00373B75">
            <w:pPr>
              <w:pStyle w:val="CoverText"/>
              <w:rPr>
                <w:rFonts w:ascii="Huawei Sans" w:hAnsi="Huawei Sans" w:cs="Huawei Sans"/>
                <w:sz w:val="24"/>
                <w:szCs w:val="20"/>
              </w:rPr>
            </w:pPr>
            <w:r w:rsidRPr="00DD329E">
              <w:rPr>
                <w:rFonts w:ascii="Huawei Sans" w:hAnsi="Huawei Sans" w:cs="Huawei Sans"/>
                <w:sz w:val="24"/>
                <w:szCs w:val="20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1E54CCA0" w14:textId="77777777" w:rsidR="00373B75" w:rsidRPr="00DD329E" w:rsidRDefault="00373B75">
            <w:pPr>
              <w:pStyle w:val="CoverText"/>
              <w:rPr>
                <w:rFonts w:ascii="Huawei Sans" w:hAnsi="Huawei Sans" w:cs="Huawei Sans"/>
              </w:rPr>
            </w:pPr>
            <w:r w:rsidRPr="00DD329E">
              <w:rPr>
                <w:rFonts w:ascii="Huawei Sans" w:hAnsi="Huawei Sans" w:cs="Huawei Sans"/>
                <w:sz w:val="24"/>
                <w:szCs w:val="20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0D0C344E" w14:textId="77777777" w:rsidR="00373B75" w:rsidRPr="00DD329E" w:rsidRDefault="00373B75" w:rsidP="00373B75">
      <w:pPr>
        <w:pStyle w:val="TableText"/>
        <w:rPr>
          <w:rFonts w:ascii="Huawei Sans" w:hAnsi="Huawei Sans" w:cs="Huawei Sans"/>
        </w:rPr>
      </w:pPr>
    </w:p>
    <w:p w14:paraId="283F42DE" w14:textId="77777777" w:rsidR="00373B75" w:rsidRPr="00DD329E" w:rsidRDefault="00373B75" w:rsidP="00373B75">
      <w:pPr>
        <w:pStyle w:val="TableText"/>
        <w:rPr>
          <w:rFonts w:ascii="Huawei Sans" w:hAnsi="Huawei Sans" w:cs="Huawei Sans"/>
        </w:rPr>
      </w:pPr>
    </w:p>
    <w:p w14:paraId="1DF510C6" w14:textId="77777777" w:rsidR="00373B75" w:rsidRPr="00DD329E" w:rsidRDefault="00373B75" w:rsidP="00373B75">
      <w:pPr>
        <w:pStyle w:val="TableText"/>
        <w:rPr>
          <w:rFonts w:ascii="Huawei Sans" w:hAnsi="Huawei Sans" w:cs="Huawei Sans"/>
        </w:rPr>
      </w:pPr>
    </w:p>
    <w:p w14:paraId="5D913267" w14:textId="77777777" w:rsidR="00373B75" w:rsidRPr="00DD329E" w:rsidRDefault="00373B75" w:rsidP="00373B75">
      <w:pPr>
        <w:pStyle w:val="TableText"/>
        <w:rPr>
          <w:rFonts w:ascii="Huawei Sans" w:hAnsi="Huawei Sans" w:cs="Huawei Sans"/>
        </w:rPr>
      </w:pPr>
    </w:p>
    <w:p w14:paraId="26477548" w14:textId="77777777" w:rsidR="00373B75" w:rsidRPr="00DD329E" w:rsidRDefault="00373B75" w:rsidP="00373B75">
      <w:pPr>
        <w:pStyle w:val="TableText"/>
        <w:rPr>
          <w:rFonts w:ascii="Huawei Sans" w:hAnsi="Huawei Sans" w:cs="Huawei Sans"/>
        </w:rPr>
      </w:pPr>
    </w:p>
    <w:tbl>
      <w:tblPr>
        <w:tblStyle w:val="a9"/>
        <w:tblW w:w="0" w:type="auto"/>
        <w:tblLook w:val="01E0" w:firstRow="1" w:lastRow="1" w:firstColumn="1" w:lastColumn="1" w:noHBand="0" w:noVBand="0"/>
      </w:tblPr>
      <w:tblGrid>
        <w:gridCol w:w="1658"/>
        <w:gridCol w:w="7868"/>
      </w:tblGrid>
      <w:tr w:rsidR="00373B75" w:rsidRPr="00DD329E" w14:paraId="0DB0F0BF" w14:textId="77777777" w:rsidTr="00373B75">
        <w:trPr>
          <w:trHeight w:val="634"/>
        </w:trPr>
        <w:tc>
          <w:tcPr>
            <w:tcW w:w="9640" w:type="dxa"/>
            <w:gridSpan w:val="2"/>
            <w:vAlign w:val="center"/>
            <w:hideMark/>
          </w:tcPr>
          <w:p w14:paraId="1E6B1929" w14:textId="77777777" w:rsidR="00373B75" w:rsidRPr="00DD329E" w:rsidRDefault="00373B75">
            <w:pPr>
              <w:pStyle w:val="Cover2"/>
              <w:rPr>
                <w:rFonts w:ascii="Huawei Sans" w:eastAsia="方正兰亭黑简体" w:hAnsi="Huawei Sans" w:cs="Huawei Sans"/>
                <w:sz w:val="24"/>
                <w:szCs w:val="24"/>
              </w:rPr>
            </w:pPr>
            <w:r w:rsidRPr="00DD329E">
              <w:rPr>
                <w:rFonts w:ascii="Huawei Sans" w:eastAsia="方正兰亭黑简体" w:hAnsi="Huawei Sans" w:cs="Huawei Sans"/>
                <w:sz w:val="28"/>
                <w:szCs w:val="24"/>
              </w:rPr>
              <w:t>华为技术有限公司</w:t>
            </w:r>
          </w:p>
        </w:tc>
      </w:tr>
      <w:tr w:rsidR="00373B75" w:rsidRPr="00DD329E" w14:paraId="01CB2F96" w14:textId="77777777" w:rsidTr="00373B75">
        <w:trPr>
          <w:trHeight w:val="371"/>
        </w:trPr>
        <w:tc>
          <w:tcPr>
            <w:tcW w:w="1675" w:type="dxa"/>
            <w:vAlign w:val="center"/>
            <w:hideMark/>
          </w:tcPr>
          <w:p w14:paraId="5810815D" w14:textId="77777777" w:rsidR="00373B75" w:rsidRPr="00DD329E" w:rsidRDefault="00373B75">
            <w:pPr>
              <w:pStyle w:val="CoverText"/>
              <w:rPr>
                <w:rFonts w:ascii="Huawei Sans" w:hAnsi="Huawei Sans" w:cs="Huawei Sans"/>
                <w:sz w:val="24"/>
                <w:szCs w:val="24"/>
              </w:rPr>
            </w:pPr>
            <w:r w:rsidRPr="00DD329E">
              <w:rPr>
                <w:rFonts w:ascii="Huawei Sans" w:hAnsi="Huawei Sans" w:cs="Huawei Sans"/>
                <w:sz w:val="24"/>
                <w:szCs w:val="24"/>
              </w:rPr>
              <w:t>地址：</w:t>
            </w:r>
          </w:p>
        </w:tc>
        <w:tc>
          <w:tcPr>
            <w:tcW w:w="7965" w:type="dxa"/>
            <w:vAlign w:val="center"/>
            <w:hideMark/>
          </w:tcPr>
          <w:p w14:paraId="0C3FAC8C" w14:textId="77777777" w:rsidR="00373B75" w:rsidRPr="00DD329E" w:rsidRDefault="00373B75">
            <w:pPr>
              <w:pStyle w:val="CoverText"/>
              <w:rPr>
                <w:rFonts w:ascii="Huawei Sans" w:hAnsi="Huawei Sans" w:cs="Huawei Sans"/>
                <w:sz w:val="24"/>
                <w:szCs w:val="24"/>
              </w:rPr>
            </w:pPr>
            <w:r w:rsidRPr="00DD329E">
              <w:rPr>
                <w:rFonts w:ascii="Huawei Sans" w:hAnsi="Huawei Sans" w:cs="Huawei Sans"/>
                <w:sz w:val="24"/>
                <w:szCs w:val="24"/>
              </w:rPr>
              <w:t>深圳市龙岗区坂田华为总部办公楼</w:t>
            </w:r>
            <w:r w:rsidRPr="00DD329E">
              <w:rPr>
                <w:rFonts w:ascii="Huawei Sans" w:hAnsi="Huawei Sans" w:cs="Huawei Sans"/>
                <w:sz w:val="24"/>
                <w:szCs w:val="24"/>
              </w:rPr>
              <w:t xml:space="preserve">     </w:t>
            </w:r>
            <w:r w:rsidRPr="00DD329E">
              <w:rPr>
                <w:rFonts w:ascii="Huawei Sans" w:hAnsi="Huawei Sans" w:cs="Huawei Sans"/>
                <w:sz w:val="24"/>
                <w:szCs w:val="24"/>
              </w:rPr>
              <w:t>邮编：</w:t>
            </w:r>
            <w:r w:rsidRPr="00DD329E">
              <w:rPr>
                <w:rFonts w:ascii="Huawei Sans" w:hAnsi="Huawei Sans" w:cs="Huawei Sans"/>
                <w:sz w:val="24"/>
                <w:szCs w:val="24"/>
              </w:rPr>
              <w:t>518129</w:t>
            </w:r>
          </w:p>
        </w:tc>
      </w:tr>
      <w:tr w:rsidR="00373B75" w:rsidRPr="00DD329E" w14:paraId="6BF84479" w14:textId="77777777" w:rsidTr="00373B75">
        <w:trPr>
          <w:trHeight w:val="337"/>
        </w:trPr>
        <w:tc>
          <w:tcPr>
            <w:tcW w:w="1675" w:type="dxa"/>
            <w:vAlign w:val="center"/>
            <w:hideMark/>
          </w:tcPr>
          <w:p w14:paraId="6AED2DDC" w14:textId="77777777" w:rsidR="00373B75" w:rsidRPr="00DD329E" w:rsidRDefault="00373B75">
            <w:pPr>
              <w:pStyle w:val="CoverText"/>
              <w:rPr>
                <w:rFonts w:ascii="Huawei Sans" w:hAnsi="Huawei Sans" w:cs="Huawei Sans"/>
                <w:sz w:val="24"/>
                <w:szCs w:val="24"/>
              </w:rPr>
            </w:pPr>
            <w:r w:rsidRPr="00DD329E">
              <w:rPr>
                <w:rFonts w:ascii="Huawei Sans" w:hAnsi="Huawei Sans" w:cs="Huawei Sans"/>
                <w:sz w:val="24"/>
                <w:szCs w:val="24"/>
              </w:rPr>
              <w:t>网址：</w:t>
            </w:r>
          </w:p>
        </w:tc>
        <w:tc>
          <w:tcPr>
            <w:tcW w:w="7965" w:type="dxa"/>
            <w:vAlign w:val="center"/>
            <w:hideMark/>
          </w:tcPr>
          <w:p w14:paraId="28053CBF" w14:textId="77777777" w:rsidR="00373B75" w:rsidRPr="00DD329E" w:rsidRDefault="00373B75">
            <w:pPr>
              <w:pStyle w:val="CoverText"/>
              <w:rPr>
                <w:rFonts w:ascii="Huawei Sans" w:hAnsi="Huawei Sans" w:cs="Huawei Sans"/>
                <w:sz w:val="24"/>
                <w:szCs w:val="24"/>
              </w:rPr>
            </w:pPr>
            <w:r w:rsidRPr="00DD329E">
              <w:rPr>
                <w:rStyle w:val="af0"/>
                <w:rFonts w:ascii="Huawei Sans" w:hAnsi="Huawei Sans" w:cs="Huawei Sans"/>
                <w:sz w:val="24"/>
                <w:szCs w:val="24"/>
                <w:lang w:val="pt-BR"/>
              </w:rPr>
              <w:t>http://</w:t>
            </w:r>
            <w:hyperlink r:id="rId18" w:history="1">
              <w:r w:rsidRPr="00DD329E">
                <w:rPr>
                  <w:rStyle w:val="af0"/>
                  <w:rFonts w:ascii="Huawei Sans" w:hAnsi="Huawei Sans" w:cs="Huawei Sans"/>
                  <w:sz w:val="24"/>
                  <w:szCs w:val="24"/>
                  <w:lang w:val="pt-BR"/>
                </w:rPr>
                <w:t>e</w:t>
              </w:r>
            </w:hyperlink>
            <w:r w:rsidRPr="00DD329E">
              <w:rPr>
                <w:rStyle w:val="af0"/>
                <w:rFonts w:ascii="Huawei Sans" w:hAnsi="Huawei Sans" w:cs="Huawei Sans"/>
                <w:sz w:val="24"/>
                <w:szCs w:val="24"/>
                <w:lang w:val="pt-BR"/>
              </w:rPr>
              <w:t>.huawei.com</w:t>
            </w:r>
          </w:p>
        </w:tc>
      </w:tr>
    </w:tbl>
    <w:p w14:paraId="2E67D509" w14:textId="77777777" w:rsidR="00373B75" w:rsidRPr="00DD329E" w:rsidRDefault="00373B75" w:rsidP="00373B75">
      <w:pPr>
        <w:pStyle w:val="TableText"/>
        <w:rPr>
          <w:rFonts w:ascii="Huawei Sans" w:hAnsi="Huawei Sans" w:cs="Huawei Sans"/>
        </w:rPr>
      </w:pPr>
    </w:p>
    <w:p w14:paraId="60649681" w14:textId="77777777" w:rsidR="00373B75" w:rsidRPr="00DD329E" w:rsidRDefault="00373B75" w:rsidP="00373B75">
      <w:pPr>
        <w:rPr>
          <w:rFonts w:ascii="Huawei Sans" w:hAnsi="Huawei Sans" w:cs="Huawei Sans"/>
        </w:rPr>
      </w:pPr>
    </w:p>
    <w:p w14:paraId="0DEEC3B5" w14:textId="77777777" w:rsidR="00373B75" w:rsidRPr="00DD329E" w:rsidRDefault="00373B75" w:rsidP="00373B75">
      <w:pPr>
        <w:rPr>
          <w:rFonts w:ascii="Huawei Sans" w:hAnsi="Huawei Sans" w:cs="Huawei Sans"/>
        </w:rPr>
      </w:pPr>
    </w:p>
    <w:p w14:paraId="1BD6BF5D" w14:textId="77777777" w:rsidR="00373B75" w:rsidRPr="00DD329E" w:rsidRDefault="00373B75" w:rsidP="00373B75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</w:rPr>
        <w:sectPr w:rsidR="00373B75" w:rsidRPr="00DD329E" w:rsidSect="001F35F9">
          <w:pgSz w:w="11907" w:h="16840"/>
          <w:pgMar w:top="1701" w:right="1134" w:bottom="1701" w:left="1134" w:header="567" w:footer="567" w:gutter="0"/>
          <w:pgNumType w:start="1"/>
          <w:cols w:space="720"/>
        </w:sectPr>
      </w:pPr>
    </w:p>
    <w:sdt>
      <w:sdtPr>
        <w:rPr>
          <w:rFonts w:ascii="HuaweiSans-Regular" w:hAnsi="HuaweiSans-Regular" w:cs="Arial"/>
          <w:b w:val="0"/>
          <w:bCs w:val="0"/>
          <w:noProof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sz w:val="32"/>
          <w:szCs w:val="32"/>
        </w:rPr>
      </w:sdtEndPr>
      <w:sdtContent>
        <w:p w14:paraId="5B902EF0" w14:textId="4C3A882B" w:rsidR="0020153C" w:rsidRPr="00DD329E" w:rsidRDefault="005A5A6B" w:rsidP="005A5A6B">
          <w:pPr>
            <w:pStyle w:val="Contents"/>
            <w:tabs>
              <w:tab w:val="left" w:pos="1139"/>
              <w:tab w:val="right" w:pos="9638"/>
            </w:tabs>
            <w:jc w:val="left"/>
          </w:pPr>
          <w:r w:rsidRPr="00DD329E">
            <w:rPr>
              <w:b w:val="0"/>
              <w:bCs w:val="0"/>
              <w:noProof w:val="0"/>
              <w:sz w:val="21"/>
              <w:szCs w:val="21"/>
              <w:lang w:val="zh-CN"/>
            </w:rPr>
            <w:tab/>
          </w:r>
          <w:r w:rsidRPr="00DD329E">
            <w:rPr>
              <w:b w:val="0"/>
              <w:bCs w:val="0"/>
              <w:noProof w:val="0"/>
              <w:sz w:val="21"/>
              <w:szCs w:val="21"/>
              <w:lang w:val="zh-CN"/>
            </w:rPr>
            <w:tab/>
          </w:r>
          <w:r w:rsidR="0020153C" w:rsidRPr="00DD329E">
            <w:rPr>
              <w:lang w:val="zh-CN"/>
            </w:rPr>
            <w:t>目录</w:t>
          </w:r>
        </w:p>
        <w:p w14:paraId="65F8C4BF" w14:textId="62CB836A" w:rsidR="00596934" w:rsidRDefault="005A456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 w:rsidRPr="00DD329E">
            <w:rPr>
              <w:rFonts w:cs="Huawei Sans"/>
              <w:b w:val="0"/>
              <w:bCs w:val="0"/>
              <w:noProof/>
              <w:sz w:val="20"/>
              <w:szCs w:val="20"/>
            </w:rPr>
            <w:fldChar w:fldCharType="begin"/>
          </w:r>
          <w:r w:rsidRPr="00DD329E">
            <w:rPr>
              <w:rFonts w:cs="Huawei Sans"/>
              <w:b w:val="0"/>
              <w:bCs w:val="0"/>
              <w:noProof/>
              <w:sz w:val="20"/>
              <w:szCs w:val="20"/>
            </w:rPr>
            <w:instrText xml:space="preserve"> TOC \o "1-3" \h \z \u </w:instrText>
          </w:r>
          <w:r w:rsidRPr="00DD329E">
            <w:rPr>
              <w:rFonts w:cs="Huawei Sans"/>
              <w:b w:val="0"/>
              <w:bCs w:val="0"/>
              <w:noProof/>
              <w:sz w:val="20"/>
              <w:szCs w:val="20"/>
            </w:rPr>
            <w:fldChar w:fldCharType="separate"/>
          </w:r>
          <w:hyperlink w:anchor="_Toc196640300" w:history="1">
            <w:r w:rsidR="00596934" w:rsidRPr="00AA39B1">
              <w:rPr>
                <w:rStyle w:val="af0"/>
                <w:noProof/>
              </w:rPr>
              <w:t xml:space="preserve">1 </w:t>
            </w:r>
            <w:r w:rsidR="00596934" w:rsidRPr="00AA39B1">
              <w:rPr>
                <w:rStyle w:val="af0"/>
                <w:noProof/>
              </w:rPr>
              <w:t>实验介绍</w:t>
            </w:r>
            <w:r w:rsidR="00596934">
              <w:rPr>
                <w:noProof/>
                <w:webHidden/>
              </w:rPr>
              <w:tab/>
            </w:r>
            <w:r w:rsidR="00596934">
              <w:rPr>
                <w:noProof/>
                <w:webHidden/>
              </w:rPr>
              <w:fldChar w:fldCharType="begin"/>
            </w:r>
            <w:r w:rsidR="00596934">
              <w:rPr>
                <w:noProof/>
                <w:webHidden/>
              </w:rPr>
              <w:instrText xml:space="preserve"> PAGEREF _Toc196640300 \h </w:instrText>
            </w:r>
            <w:r w:rsidR="00596934">
              <w:rPr>
                <w:noProof/>
                <w:webHidden/>
              </w:rPr>
            </w:r>
            <w:r w:rsidR="00596934">
              <w:rPr>
                <w:noProof/>
                <w:webHidden/>
              </w:rPr>
              <w:fldChar w:fldCharType="separate"/>
            </w:r>
            <w:r w:rsidR="00596934">
              <w:rPr>
                <w:noProof/>
                <w:webHidden/>
              </w:rPr>
              <w:t>3</w:t>
            </w:r>
            <w:r w:rsidR="00596934">
              <w:rPr>
                <w:noProof/>
                <w:webHidden/>
              </w:rPr>
              <w:fldChar w:fldCharType="end"/>
            </w:r>
          </w:hyperlink>
        </w:p>
        <w:p w14:paraId="13A0C44F" w14:textId="0CDA7023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01" w:history="1">
            <w:r w:rsidR="00596934" w:rsidRPr="00AA39B1">
              <w:rPr>
                <w:rStyle w:val="af0"/>
                <w:rFonts w:cs="Book Antiqua"/>
                <w:snapToGrid w:val="0"/>
              </w:rPr>
              <w:t>1.1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外观结构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_Toc196640301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</w:t>
            </w:r>
            <w:r w:rsidR="00596934">
              <w:rPr>
                <w:webHidden/>
              </w:rPr>
              <w:fldChar w:fldCharType="end"/>
            </w:r>
          </w:hyperlink>
        </w:p>
        <w:p w14:paraId="1997B3EA" w14:textId="4824B8FC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02" w:history="1">
            <w:r w:rsidR="00596934" w:rsidRPr="00AA39B1">
              <w:rPr>
                <w:rStyle w:val="af0"/>
                <w:rFonts w:cs="Book Antiqua"/>
                <w:snapToGrid w:val="0"/>
              </w:rPr>
              <w:t>1.2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功能与原理介绍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_Toc196640302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</w:t>
            </w:r>
            <w:r w:rsidR="00596934">
              <w:rPr>
                <w:webHidden/>
              </w:rPr>
              <w:fldChar w:fldCharType="end"/>
            </w:r>
          </w:hyperlink>
        </w:p>
        <w:p w14:paraId="6BDDC7BC" w14:textId="2C5A5FCB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03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1.2.1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任意位置积木分拣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_Toc196640303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4</w:t>
            </w:r>
            <w:r w:rsidR="00596934">
              <w:rPr>
                <w:webHidden/>
              </w:rPr>
              <w:fldChar w:fldCharType="end"/>
            </w:r>
          </w:hyperlink>
        </w:p>
        <w:p w14:paraId="36446C30" w14:textId="129C55FC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04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1.2.2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任意位置积木堆叠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_Toc196640304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4</w:t>
            </w:r>
            <w:r w:rsidR="00596934">
              <w:rPr>
                <w:webHidden/>
              </w:rPr>
              <w:fldChar w:fldCharType="end"/>
            </w:r>
          </w:hyperlink>
        </w:p>
        <w:p w14:paraId="79F72EB2" w14:textId="47DC9D54" w:rsidR="00596934" w:rsidRDefault="00A863E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96640305" w:history="1">
            <w:r w:rsidR="00596934" w:rsidRPr="00AA39B1">
              <w:rPr>
                <w:rStyle w:val="af0"/>
                <w:noProof/>
              </w:rPr>
              <w:t xml:space="preserve">2 </w:t>
            </w:r>
            <w:r w:rsidR="00596934" w:rsidRPr="00AA39B1">
              <w:rPr>
                <w:rStyle w:val="af0"/>
                <w:noProof/>
              </w:rPr>
              <w:t>样例组装</w:t>
            </w:r>
            <w:r w:rsidR="00596934">
              <w:rPr>
                <w:noProof/>
                <w:webHidden/>
              </w:rPr>
              <w:tab/>
            </w:r>
            <w:r w:rsidR="00596934">
              <w:rPr>
                <w:noProof/>
                <w:webHidden/>
              </w:rPr>
              <w:fldChar w:fldCharType="begin"/>
            </w:r>
            <w:r w:rsidR="00596934">
              <w:rPr>
                <w:noProof/>
                <w:webHidden/>
              </w:rPr>
              <w:instrText xml:space="preserve"> PAGEREF _Toc196640305 \h </w:instrText>
            </w:r>
            <w:r w:rsidR="00596934">
              <w:rPr>
                <w:noProof/>
                <w:webHidden/>
              </w:rPr>
            </w:r>
            <w:r w:rsidR="00596934">
              <w:rPr>
                <w:noProof/>
                <w:webHidden/>
              </w:rPr>
              <w:fldChar w:fldCharType="separate"/>
            </w:r>
            <w:r w:rsidR="00596934">
              <w:rPr>
                <w:noProof/>
                <w:webHidden/>
              </w:rPr>
              <w:t>5</w:t>
            </w:r>
            <w:r w:rsidR="00596934">
              <w:rPr>
                <w:noProof/>
                <w:webHidden/>
              </w:rPr>
              <w:fldChar w:fldCharType="end"/>
            </w:r>
          </w:hyperlink>
        </w:p>
        <w:p w14:paraId="1AC76AE3" w14:textId="7D463396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06" w:history="1">
            <w:r w:rsidR="00596934" w:rsidRPr="00AA39B1">
              <w:rPr>
                <w:rStyle w:val="af0"/>
                <w:rFonts w:cs="Book Antiqua"/>
                <w:snapToGrid w:val="0"/>
              </w:rPr>
              <w:t>2.1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准备组件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_Toc196640306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5</w:t>
            </w:r>
            <w:r w:rsidR="00596934">
              <w:rPr>
                <w:webHidden/>
              </w:rPr>
              <w:fldChar w:fldCharType="end"/>
            </w:r>
          </w:hyperlink>
        </w:p>
        <w:p w14:paraId="6F5C42A1" w14:textId="640D721B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07" w:history="1">
            <w:r w:rsidR="00596934" w:rsidRPr="00AA39B1">
              <w:rPr>
                <w:rStyle w:val="af0"/>
                <w:rFonts w:cs="Book Antiqua"/>
                <w:snapToGrid w:val="0"/>
              </w:rPr>
              <w:t>2.2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机械臂组装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_Toc196640307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6</w:t>
            </w:r>
            <w:r w:rsidR="00596934">
              <w:rPr>
                <w:webHidden/>
              </w:rPr>
              <w:fldChar w:fldCharType="end"/>
            </w:r>
          </w:hyperlink>
        </w:p>
        <w:p w14:paraId="41751539" w14:textId="7801F3DD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08" w:history="1">
            <w:r w:rsidR="00596934" w:rsidRPr="00AA39B1">
              <w:rPr>
                <w:rStyle w:val="af0"/>
                <w:rFonts w:cs="Book Antiqua"/>
                <w:snapToGrid w:val="0"/>
              </w:rPr>
              <w:t>2.3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开发板环境搭建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_Toc196640308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6</w:t>
            </w:r>
            <w:r w:rsidR="00596934">
              <w:rPr>
                <w:webHidden/>
              </w:rPr>
              <w:fldChar w:fldCharType="end"/>
            </w:r>
          </w:hyperlink>
        </w:p>
        <w:p w14:paraId="43BBF390" w14:textId="5CF2BFEE" w:rsidR="00596934" w:rsidRDefault="00A863E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96640309" w:history="1">
            <w:r w:rsidR="00596934" w:rsidRPr="00AA39B1">
              <w:rPr>
                <w:rStyle w:val="af0"/>
                <w:noProof/>
              </w:rPr>
              <w:t xml:space="preserve">3 </w:t>
            </w:r>
            <w:r w:rsidR="00596934" w:rsidRPr="00AA39B1">
              <w:rPr>
                <w:rStyle w:val="af0"/>
                <w:noProof/>
              </w:rPr>
              <w:t>项目准备</w:t>
            </w:r>
            <w:r w:rsidR="00596934">
              <w:rPr>
                <w:noProof/>
                <w:webHidden/>
              </w:rPr>
              <w:tab/>
            </w:r>
            <w:r w:rsidR="00596934">
              <w:rPr>
                <w:noProof/>
                <w:webHidden/>
              </w:rPr>
              <w:fldChar w:fldCharType="begin"/>
            </w:r>
            <w:r w:rsidR="00596934">
              <w:rPr>
                <w:noProof/>
                <w:webHidden/>
              </w:rPr>
              <w:instrText xml:space="preserve"> PAGEREF _Toc196640309 \h </w:instrText>
            </w:r>
            <w:r w:rsidR="00596934">
              <w:rPr>
                <w:noProof/>
                <w:webHidden/>
              </w:rPr>
            </w:r>
            <w:r w:rsidR="00596934">
              <w:rPr>
                <w:noProof/>
                <w:webHidden/>
              </w:rPr>
              <w:fldChar w:fldCharType="separate"/>
            </w:r>
            <w:r w:rsidR="00596934">
              <w:rPr>
                <w:noProof/>
                <w:webHidden/>
              </w:rPr>
              <w:t>8</w:t>
            </w:r>
            <w:r w:rsidR="00596934">
              <w:rPr>
                <w:noProof/>
                <w:webHidden/>
              </w:rPr>
              <w:fldChar w:fldCharType="end"/>
            </w:r>
          </w:hyperlink>
        </w:p>
        <w:p w14:paraId="1C7BBC92" w14:textId="2D887235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10" w:history="1">
            <w:r w:rsidR="00596934" w:rsidRPr="00AA39B1">
              <w:rPr>
                <w:rStyle w:val="af0"/>
                <w:rFonts w:cs="Book Antiqua"/>
                <w:snapToGrid w:val="0"/>
              </w:rPr>
              <w:t>3.1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项目简介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_Toc196640310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8</w:t>
            </w:r>
            <w:r w:rsidR="00596934">
              <w:rPr>
                <w:webHidden/>
              </w:rPr>
              <w:fldChar w:fldCharType="end"/>
            </w:r>
          </w:hyperlink>
        </w:p>
        <w:p w14:paraId="51FDFE09" w14:textId="2E0D9FD1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11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3.1.1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请求与响应配置文件介绍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_Toc196640311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10</w:t>
            </w:r>
            <w:r w:rsidR="00596934">
              <w:rPr>
                <w:webHidden/>
              </w:rPr>
              <w:fldChar w:fldCharType="end"/>
            </w:r>
          </w:hyperlink>
        </w:p>
        <w:p w14:paraId="180786AC" w14:textId="4412F297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12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3.1.2</w:t>
            </w:r>
            <w:r w:rsidR="00596934" w:rsidRPr="00AA39B1">
              <w:rPr>
                <w:rStyle w:val="af0"/>
              </w:rPr>
              <w:t xml:space="preserve"> ROS2</w:t>
            </w:r>
            <w:r w:rsidR="00596934" w:rsidRPr="00AA39B1">
              <w:rPr>
                <w:rStyle w:val="af0"/>
              </w:rPr>
              <w:t>服务与机械臂仿真代码详解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_Toc196640312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11</w:t>
            </w:r>
            <w:r w:rsidR="00596934">
              <w:rPr>
                <w:webHidden/>
              </w:rPr>
              <w:fldChar w:fldCharType="end"/>
            </w:r>
          </w:hyperlink>
        </w:p>
        <w:p w14:paraId="73C6416F" w14:textId="4D3BD57C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13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3.1.3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任意位置积木分拣代码详解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_Toc196640313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14</w:t>
            </w:r>
            <w:r w:rsidR="00596934">
              <w:rPr>
                <w:webHidden/>
              </w:rPr>
              <w:fldChar w:fldCharType="end"/>
            </w:r>
          </w:hyperlink>
        </w:p>
        <w:p w14:paraId="17C92E12" w14:textId="1B99915D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14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3.1.4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任意位置积木堆叠代码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_Toc196640314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22</w:t>
            </w:r>
            <w:r w:rsidR="00596934">
              <w:rPr>
                <w:webHidden/>
              </w:rPr>
              <w:fldChar w:fldCharType="end"/>
            </w:r>
          </w:hyperlink>
        </w:p>
        <w:p w14:paraId="1BF92E00" w14:textId="598240CB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15" w:history="1">
            <w:r w:rsidR="00596934" w:rsidRPr="00AA39B1">
              <w:rPr>
                <w:rStyle w:val="af0"/>
                <w:rFonts w:cs="Book Antiqua"/>
                <w:snapToGrid w:val="0"/>
              </w:rPr>
              <w:t>3.2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项目下载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_Toc196640315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30</w:t>
            </w:r>
            <w:r w:rsidR="00596934">
              <w:rPr>
                <w:webHidden/>
              </w:rPr>
              <w:fldChar w:fldCharType="end"/>
            </w:r>
          </w:hyperlink>
        </w:p>
        <w:p w14:paraId="41667816" w14:textId="1D0222CB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16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3.2.1</w:t>
            </w:r>
            <w:r w:rsidR="00596934" w:rsidRPr="00AA39B1">
              <w:rPr>
                <w:rStyle w:val="af0"/>
              </w:rPr>
              <w:t xml:space="preserve"> SSH</w:t>
            </w:r>
            <w:r w:rsidR="00596934" w:rsidRPr="00AA39B1">
              <w:rPr>
                <w:rStyle w:val="af0"/>
              </w:rPr>
              <w:t>登录</w:t>
            </w:r>
            <w:r w:rsidR="00596934" w:rsidRPr="00AA39B1">
              <w:rPr>
                <w:rStyle w:val="af0"/>
              </w:rPr>
              <w:t>root</w:t>
            </w:r>
            <w:r w:rsidR="00596934" w:rsidRPr="00AA39B1">
              <w:rPr>
                <w:rStyle w:val="af0"/>
              </w:rPr>
              <w:t>用户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_Toc196640316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30</w:t>
            </w:r>
            <w:r w:rsidR="00596934">
              <w:rPr>
                <w:webHidden/>
              </w:rPr>
              <w:fldChar w:fldCharType="end"/>
            </w:r>
          </w:hyperlink>
        </w:p>
        <w:p w14:paraId="1319C5C7" w14:textId="5BA51910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17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3.2.2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禁用开发板的休眠文件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_Toc196640317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31</w:t>
            </w:r>
            <w:r w:rsidR="00596934">
              <w:rPr>
                <w:webHidden/>
              </w:rPr>
              <w:fldChar w:fldCharType="end"/>
            </w:r>
          </w:hyperlink>
        </w:p>
        <w:p w14:paraId="5EC51857" w14:textId="6A2946C9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18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3.2.3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下载项目代码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_Toc196640318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31</w:t>
            </w:r>
            <w:r w:rsidR="00596934">
              <w:rPr>
                <w:webHidden/>
              </w:rPr>
              <w:fldChar w:fldCharType="end"/>
            </w:r>
          </w:hyperlink>
        </w:p>
        <w:p w14:paraId="4A43B286" w14:textId="31429834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19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3.2.4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下载机械臂依赖文件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_Toc196640319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31</w:t>
            </w:r>
            <w:r w:rsidR="00596934">
              <w:rPr>
                <w:webHidden/>
              </w:rPr>
              <w:fldChar w:fldCharType="end"/>
            </w:r>
          </w:hyperlink>
        </w:p>
        <w:p w14:paraId="22248E41" w14:textId="56AB2592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20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3.2.5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下载模型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_Toc196640320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31</w:t>
            </w:r>
            <w:r w:rsidR="00596934">
              <w:rPr>
                <w:webHidden/>
              </w:rPr>
              <w:fldChar w:fldCharType="end"/>
            </w:r>
          </w:hyperlink>
        </w:p>
        <w:p w14:paraId="6F7229B4" w14:textId="009AA9E0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21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3.2.6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禁用</w:t>
            </w:r>
            <w:r w:rsidR="00596934" w:rsidRPr="00AA39B1">
              <w:rPr>
                <w:rStyle w:val="af0"/>
              </w:rPr>
              <w:t>Conda</w:t>
            </w:r>
            <w:r w:rsidR="00596934" w:rsidRPr="00AA39B1">
              <w:rPr>
                <w:rStyle w:val="af0"/>
              </w:rPr>
              <w:t>环境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_Toc196640321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32</w:t>
            </w:r>
            <w:r w:rsidR="00596934">
              <w:rPr>
                <w:webHidden/>
              </w:rPr>
              <w:fldChar w:fldCharType="end"/>
            </w:r>
          </w:hyperlink>
        </w:p>
        <w:p w14:paraId="09B6D348" w14:textId="29668E84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22" w:history="1">
            <w:r w:rsidR="00596934" w:rsidRPr="00AA39B1">
              <w:rPr>
                <w:rStyle w:val="af0"/>
                <w:rFonts w:cs="Book Antiqua"/>
                <w:snapToGrid w:val="0"/>
              </w:rPr>
              <w:t>3.3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环境搭建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_Toc196640322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32</w:t>
            </w:r>
            <w:r w:rsidR="00596934">
              <w:rPr>
                <w:webHidden/>
              </w:rPr>
              <w:fldChar w:fldCharType="end"/>
            </w:r>
          </w:hyperlink>
        </w:p>
        <w:p w14:paraId="45D4326B" w14:textId="71D7DA7D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23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3.3.1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安装</w:t>
            </w:r>
            <w:r w:rsidR="00596934" w:rsidRPr="00AA39B1">
              <w:rPr>
                <w:rStyle w:val="af0"/>
              </w:rPr>
              <w:t>ROS2 Humble</w:t>
            </w:r>
            <w:r w:rsidR="00596934" w:rsidRPr="00AA39B1">
              <w:rPr>
                <w:rStyle w:val="af0"/>
              </w:rPr>
              <w:t>及核心组件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_Toc196640323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32</w:t>
            </w:r>
            <w:r w:rsidR="00596934">
              <w:rPr>
                <w:webHidden/>
              </w:rPr>
              <w:fldChar w:fldCharType="end"/>
            </w:r>
          </w:hyperlink>
        </w:p>
        <w:p w14:paraId="789F14B9" w14:textId="2DDA57BD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24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3.3.2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安装</w:t>
            </w:r>
            <w:r w:rsidR="00596934" w:rsidRPr="00AA39B1">
              <w:rPr>
                <w:rStyle w:val="af0"/>
              </w:rPr>
              <w:t>ais_bench</w:t>
            </w:r>
            <w:r w:rsidR="00596934" w:rsidRPr="00AA39B1">
              <w:rPr>
                <w:rStyle w:val="af0"/>
              </w:rPr>
              <w:t>及依赖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_Toc196640324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32</w:t>
            </w:r>
            <w:r w:rsidR="00596934">
              <w:rPr>
                <w:webHidden/>
              </w:rPr>
              <w:fldChar w:fldCharType="end"/>
            </w:r>
          </w:hyperlink>
        </w:p>
        <w:p w14:paraId="09EB05F4" w14:textId="7BA78865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25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3.3.3</w:t>
            </w:r>
            <w:r w:rsidR="00596934" w:rsidRPr="00AA39B1">
              <w:rPr>
                <w:rStyle w:val="af0"/>
                <w:rFonts w:ascii="MS Gothic" w:eastAsia="MS Gothic" w:hAnsi="MS Gothic" w:cs="MS Gothic"/>
              </w:rPr>
              <w:t xml:space="preserve"> ​</w:t>
            </w:r>
            <w:r w:rsidR="00596934" w:rsidRPr="00AA39B1">
              <w:rPr>
                <w:rStyle w:val="af0"/>
              </w:rPr>
              <w:t>配置系统环境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_Toc196640325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33</w:t>
            </w:r>
            <w:r w:rsidR="00596934">
              <w:rPr>
                <w:webHidden/>
              </w:rPr>
              <w:fldChar w:fldCharType="end"/>
            </w:r>
          </w:hyperlink>
        </w:p>
        <w:p w14:paraId="18502827" w14:textId="0E5DA72E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26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3.3.4</w:t>
            </w:r>
            <w:r w:rsidR="00596934" w:rsidRPr="00AA39B1">
              <w:rPr>
                <w:rStyle w:val="af0"/>
                <w:rFonts w:ascii="MS Gothic" w:eastAsia="MS Gothic" w:hAnsi="MS Gothic" w:cs="MS Gothic"/>
              </w:rPr>
              <w:t xml:space="preserve"> ​</w:t>
            </w:r>
            <w:r w:rsidR="00596934" w:rsidRPr="00AA39B1">
              <w:rPr>
                <w:rStyle w:val="af0"/>
              </w:rPr>
              <w:t>编译扩展组件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_Toc196640326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33</w:t>
            </w:r>
            <w:r w:rsidR="00596934">
              <w:rPr>
                <w:webHidden/>
              </w:rPr>
              <w:fldChar w:fldCharType="end"/>
            </w:r>
          </w:hyperlink>
        </w:p>
        <w:p w14:paraId="562110B8" w14:textId="5A081FA5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27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3.3.5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添加环境变量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_Toc196640327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33</w:t>
            </w:r>
            <w:r w:rsidR="00596934">
              <w:rPr>
                <w:webHidden/>
              </w:rPr>
              <w:fldChar w:fldCharType="end"/>
            </w:r>
          </w:hyperlink>
        </w:p>
        <w:p w14:paraId="4D8B57A8" w14:textId="73629620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28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3.3.6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测试</w:t>
            </w:r>
            <w:r w:rsidR="00596934" w:rsidRPr="00AA39B1">
              <w:rPr>
                <w:rStyle w:val="af0"/>
              </w:rPr>
              <w:t>ROS2</w:t>
            </w:r>
            <w:r w:rsidR="00596934" w:rsidRPr="00AA39B1">
              <w:rPr>
                <w:rStyle w:val="af0"/>
              </w:rPr>
              <w:t>核心功能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_Toc196640328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34</w:t>
            </w:r>
            <w:r w:rsidR="00596934">
              <w:rPr>
                <w:webHidden/>
              </w:rPr>
              <w:fldChar w:fldCharType="end"/>
            </w:r>
          </w:hyperlink>
        </w:p>
        <w:p w14:paraId="75AEA8B0" w14:textId="15B05E19" w:rsidR="00596934" w:rsidRDefault="00A863E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96640329" w:history="1">
            <w:r w:rsidR="00596934" w:rsidRPr="00AA39B1">
              <w:rPr>
                <w:rStyle w:val="af0"/>
                <w:noProof/>
              </w:rPr>
              <w:t xml:space="preserve">4 </w:t>
            </w:r>
            <w:r w:rsidR="00596934" w:rsidRPr="00AA39B1">
              <w:rPr>
                <w:rStyle w:val="af0"/>
                <w:noProof/>
              </w:rPr>
              <w:t>连接并启动机械臂</w:t>
            </w:r>
            <w:r w:rsidR="00596934">
              <w:rPr>
                <w:noProof/>
                <w:webHidden/>
              </w:rPr>
              <w:tab/>
            </w:r>
            <w:r w:rsidR="00596934">
              <w:rPr>
                <w:noProof/>
                <w:webHidden/>
              </w:rPr>
              <w:fldChar w:fldCharType="begin"/>
            </w:r>
            <w:r w:rsidR="00596934">
              <w:rPr>
                <w:noProof/>
                <w:webHidden/>
              </w:rPr>
              <w:instrText xml:space="preserve"> PAGEREF _Toc196640329 \h </w:instrText>
            </w:r>
            <w:r w:rsidR="00596934">
              <w:rPr>
                <w:noProof/>
                <w:webHidden/>
              </w:rPr>
            </w:r>
            <w:r w:rsidR="00596934">
              <w:rPr>
                <w:noProof/>
                <w:webHidden/>
              </w:rPr>
              <w:fldChar w:fldCharType="separate"/>
            </w:r>
            <w:r w:rsidR="00596934">
              <w:rPr>
                <w:noProof/>
                <w:webHidden/>
              </w:rPr>
              <w:t>35</w:t>
            </w:r>
            <w:r w:rsidR="00596934">
              <w:rPr>
                <w:noProof/>
                <w:webHidden/>
              </w:rPr>
              <w:fldChar w:fldCharType="end"/>
            </w:r>
          </w:hyperlink>
        </w:p>
        <w:p w14:paraId="488A4DEA" w14:textId="280417AB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30" w:history="1">
            <w:r w:rsidR="00596934" w:rsidRPr="00AA39B1">
              <w:rPr>
                <w:rStyle w:val="af0"/>
                <w:rFonts w:cs="Book Antiqua"/>
                <w:snapToGrid w:val="0"/>
              </w:rPr>
              <w:t>4.1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连接机器臂和开发板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_Toc196640330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35</w:t>
            </w:r>
            <w:r w:rsidR="00596934">
              <w:rPr>
                <w:webHidden/>
              </w:rPr>
              <w:fldChar w:fldCharType="end"/>
            </w:r>
          </w:hyperlink>
        </w:p>
        <w:p w14:paraId="7CDBEC16" w14:textId="3AB6CA52" w:rsidR="00596934" w:rsidRDefault="00A863E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96640331" w:history="1">
            <w:r w:rsidR="00596934" w:rsidRPr="00AA39B1">
              <w:rPr>
                <w:rStyle w:val="af0"/>
                <w:noProof/>
              </w:rPr>
              <w:t xml:space="preserve">5 </w:t>
            </w:r>
            <w:r w:rsidR="00596934" w:rsidRPr="00AA39B1">
              <w:rPr>
                <w:rStyle w:val="af0"/>
                <w:noProof/>
              </w:rPr>
              <w:t>项目运行</w:t>
            </w:r>
            <w:r w:rsidR="00596934">
              <w:rPr>
                <w:noProof/>
                <w:webHidden/>
              </w:rPr>
              <w:tab/>
            </w:r>
            <w:r w:rsidR="00596934">
              <w:rPr>
                <w:noProof/>
                <w:webHidden/>
              </w:rPr>
              <w:fldChar w:fldCharType="begin"/>
            </w:r>
            <w:r w:rsidR="00596934">
              <w:rPr>
                <w:noProof/>
                <w:webHidden/>
              </w:rPr>
              <w:instrText xml:space="preserve"> PAGEREF _Toc196640331 \h </w:instrText>
            </w:r>
            <w:r w:rsidR="00596934">
              <w:rPr>
                <w:noProof/>
                <w:webHidden/>
              </w:rPr>
            </w:r>
            <w:r w:rsidR="00596934">
              <w:rPr>
                <w:noProof/>
                <w:webHidden/>
              </w:rPr>
              <w:fldChar w:fldCharType="separate"/>
            </w:r>
            <w:r w:rsidR="00596934">
              <w:rPr>
                <w:noProof/>
                <w:webHidden/>
              </w:rPr>
              <w:t>41</w:t>
            </w:r>
            <w:r w:rsidR="00596934">
              <w:rPr>
                <w:noProof/>
                <w:webHidden/>
              </w:rPr>
              <w:fldChar w:fldCharType="end"/>
            </w:r>
          </w:hyperlink>
        </w:p>
        <w:p w14:paraId="1BFCFF48" w14:textId="3983C434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32" w:history="1">
            <w:r w:rsidR="00596934" w:rsidRPr="00AA39B1">
              <w:rPr>
                <w:rStyle w:val="af0"/>
                <w:rFonts w:cs="Book Antiqua"/>
                <w:snapToGrid w:val="0"/>
              </w:rPr>
              <w:t>5.1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编译工作空间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_Toc196640332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41</w:t>
            </w:r>
            <w:r w:rsidR="00596934">
              <w:rPr>
                <w:webHidden/>
              </w:rPr>
              <w:fldChar w:fldCharType="end"/>
            </w:r>
          </w:hyperlink>
        </w:p>
        <w:p w14:paraId="53DA273A" w14:textId="3D40DD96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33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5.1.1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设置环境变量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_Toc196640333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41</w:t>
            </w:r>
            <w:r w:rsidR="00596934">
              <w:rPr>
                <w:webHidden/>
              </w:rPr>
              <w:fldChar w:fldCharType="end"/>
            </w:r>
          </w:hyperlink>
        </w:p>
        <w:p w14:paraId="731FAD24" w14:textId="100ABA46" w:rsidR="00596934" w:rsidRDefault="00A863E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34" w:history="1">
            <w:r w:rsidR="00596934" w:rsidRPr="00AA39B1">
              <w:rPr>
                <w:rStyle w:val="af0"/>
                <w:rFonts w:cs="Book Antiqua"/>
                <w:bCs/>
                <w:snapToGrid w:val="0"/>
              </w:rPr>
              <w:t>5.1.2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编译工作空间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_Toc196640334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41</w:t>
            </w:r>
            <w:r w:rsidR="00596934">
              <w:rPr>
                <w:webHidden/>
              </w:rPr>
              <w:fldChar w:fldCharType="end"/>
            </w:r>
          </w:hyperlink>
        </w:p>
        <w:p w14:paraId="21422C73" w14:textId="47E18608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35" w:history="1">
            <w:r w:rsidR="00596934" w:rsidRPr="00AA39B1">
              <w:rPr>
                <w:rStyle w:val="af0"/>
                <w:rFonts w:cs="Book Antiqua"/>
                <w:snapToGrid w:val="0"/>
              </w:rPr>
              <w:t>5.2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校准摄像头（该步骤首次执行，后续可跳过）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_Toc196640335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42</w:t>
            </w:r>
            <w:r w:rsidR="00596934">
              <w:rPr>
                <w:webHidden/>
              </w:rPr>
              <w:fldChar w:fldCharType="end"/>
            </w:r>
          </w:hyperlink>
        </w:p>
        <w:p w14:paraId="02B000B0" w14:textId="12559E68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36" w:history="1">
            <w:r w:rsidR="00596934" w:rsidRPr="00AA39B1">
              <w:rPr>
                <w:rStyle w:val="af0"/>
                <w:rFonts w:cs="Book Antiqua"/>
                <w:snapToGrid w:val="0"/>
              </w:rPr>
              <w:t>5.3</w:t>
            </w:r>
            <w:r w:rsidR="00596934" w:rsidRPr="00AA39B1">
              <w:rPr>
                <w:rStyle w:val="af0"/>
              </w:rPr>
              <w:t xml:space="preserve"> </w:t>
            </w:r>
            <w:r w:rsidR="00596934" w:rsidRPr="00AA39B1">
              <w:rPr>
                <w:rStyle w:val="af0"/>
              </w:rPr>
              <w:t>启动机械臂可视化</w:t>
            </w:r>
            <w:r w:rsidR="00596934" w:rsidRPr="00AA39B1">
              <w:rPr>
                <w:rStyle w:val="af0"/>
              </w:rPr>
              <w:t>rviz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_Toc196640336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47</w:t>
            </w:r>
            <w:r w:rsidR="00596934">
              <w:rPr>
                <w:webHidden/>
              </w:rPr>
              <w:fldChar w:fldCharType="end"/>
            </w:r>
          </w:hyperlink>
        </w:p>
        <w:p w14:paraId="3517094D" w14:textId="55305F6A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37" w:history="1">
            <w:r w:rsidR="00596934" w:rsidRPr="00AA39B1">
              <w:rPr>
                <w:rStyle w:val="af0"/>
                <w:rFonts w:cs="Book Antiqua"/>
                <w:snapToGrid w:val="0"/>
              </w:rPr>
              <w:t>5.4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启动机械臂积木分拣程序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_Toc196640337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50</w:t>
            </w:r>
            <w:r w:rsidR="00596934">
              <w:rPr>
                <w:webHidden/>
              </w:rPr>
              <w:fldChar w:fldCharType="end"/>
            </w:r>
          </w:hyperlink>
        </w:p>
        <w:p w14:paraId="4FCC8CA4" w14:textId="539DCD61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38" w:history="1">
            <w:r w:rsidR="00596934" w:rsidRPr="00AA39B1">
              <w:rPr>
                <w:rStyle w:val="af0"/>
                <w:rFonts w:cs="Book Antiqua"/>
                <w:snapToGrid w:val="0"/>
              </w:rPr>
              <w:t>5.5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调整</w:t>
            </w:r>
            <w:r w:rsidR="00596934" w:rsidRPr="00AA39B1">
              <w:rPr>
                <w:rStyle w:val="af0"/>
              </w:rPr>
              <w:t>机械臂的</w:t>
            </w:r>
            <w:r w:rsidR="00596934" w:rsidRPr="00AA39B1">
              <w:rPr>
                <w:rStyle w:val="af0"/>
                <w:rFonts w:cs="Huawei Sans"/>
              </w:rPr>
              <w:t>夹取动作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_Toc196640338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51</w:t>
            </w:r>
            <w:r w:rsidR="00596934">
              <w:rPr>
                <w:webHidden/>
              </w:rPr>
              <w:fldChar w:fldCharType="end"/>
            </w:r>
          </w:hyperlink>
        </w:p>
        <w:p w14:paraId="753C4CDC" w14:textId="3C327546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39" w:history="1">
            <w:r w:rsidR="00596934" w:rsidRPr="00AA39B1">
              <w:rPr>
                <w:rStyle w:val="af0"/>
                <w:rFonts w:cs="Book Antiqua"/>
                <w:snapToGrid w:val="0"/>
              </w:rPr>
              <w:t>5.6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调整机械臂的补偿量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_Toc196640339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54</w:t>
            </w:r>
            <w:r w:rsidR="00596934">
              <w:rPr>
                <w:webHidden/>
              </w:rPr>
              <w:fldChar w:fldCharType="end"/>
            </w:r>
          </w:hyperlink>
        </w:p>
        <w:p w14:paraId="255D9999" w14:textId="199ECADD" w:rsidR="00596934" w:rsidRDefault="00A863E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6640340" w:history="1">
            <w:r w:rsidR="00596934" w:rsidRPr="00AA39B1">
              <w:rPr>
                <w:rStyle w:val="af0"/>
                <w:rFonts w:cs="Book Antiqua"/>
                <w:snapToGrid w:val="0"/>
              </w:rPr>
              <w:t>5.7</w:t>
            </w:r>
            <w:r w:rsidR="00596934" w:rsidRPr="00AA39B1">
              <w:rPr>
                <w:rStyle w:val="af0"/>
                <w:rFonts w:cs="Huawei Sans"/>
              </w:rPr>
              <w:t xml:space="preserve"> </w:t>
            </w:r>
            <w:r w:rsidR="00596934" w:rsidRPr="00AA39B1">
              <w:rPr>
                <w:rStyle w:val="af0"/>
                <w:rFonts w:cs="Huawei Sans"/>
              </w:rPr>
              <w:t>启动机械臂积木堆叠程序</w:t>
            </w:r>
            <w:r w:rsidR="00596934">
              <w:rPr>
                <w:webHidden/>
              </w:rPr>
              <w:tab/>
            </w:r>
            <w:r w:rsidR="00596934">
              <w:rPr>
                <w:webHidden/>
              </w:rPr>
              <w:fldChar w:fldCharType="begin"/>
            </w:r>
            <w:r w:rsidR="00596934">
              <w:rPr>
                <w:webHidden/>
              </w:rPr>
              <w:instrText xml:space="preserve"> PAGEREF _Toc196640340 \h </w:instrText>
            </w:r>
            <w:r w:rsidR="00596934">
              <w:rPr>
                <w:webHidden/>
              </w:rPr>
            </w:r>
            <w:r w:rsidR="00596934">
              <w:rPr>
                <w:webHidden/>
              </w:rPr>
              <w:fldChar w:fldCharType="separate"/>
            </w:r>
            <w:r w:rsidR="00596934">
              <w:rPr>
                <w:webHidden/>
              </w:rPr>
              <w:t>55</w:t>
            </w:r>
            <w:r w:rsidR="00596934">
              <w:rPr>
                <w:webHidden/>
              </w:rPr>
              <w:fldChar w:fldCharType="end"/>
            </w:r>
          </w:hyperlink>
        </w:p>
        <w:p w14:paraId="12DA37DC" w14:textId="11B133F4" w:rsidR="00596934" w:rsidRDefault="00A863E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96640341" w:history="1">
            <w:r w:rsidR="00596934" w:rsidRPr="00AA39B1">
              <w:rPr>
                <w:rStyle w:val="af0"/>
                <w:noProof/>
              </w:rPr>
              <w:t xml:space="preserve">6 </w:t>
            </w:r>
            <w:r w:rsidR="00596934" w:rsidRPr="00AA39B1">
              <w:rPr>
                <w:rStyle w:val="af0"/>
                <w:noProof/>
              </w:rPr>
              <w:t>实验总结</w:t>
            </w:r>
            <w:r w:rsidR="00596934">
              <w:rPr>
                <w:noProof/>
                <w:webHidden/>
              </w:rPr>
              <w:tab/>
            </w:r>
            <w:r w:rsidR="00596934">
              <w:rPr>
                <w:noProof/>
                <w:webHidden/>
              </w:rPr>
              <w:fldChar w:fldCharType="begin"/>
            </w:r>
            <w:r w:rsidR="00596934">
              <w:rPr>
                <w:noProof/>
                <w:webHidden/>
              </w:rPr>
              <w:instrText xml:space="preserve"> PAGEREF _Toc196640341 \h </w:instrText>
            </w:r>
            <w:r w:rsidR="00596934">
              <w:rPr>
                <w:noProof/>
                <w:webHidden/>
              </w:rPr>
            </w:r>
            <w:r w:rsidR="00596934">
              <w:rPr>
                <w:noProof/>
                <w:webHidden/>
              </w:rPr>
              <w:fldChar w:fldCharType="separate"/>
            </w:r>
            <w:r w:rsidR="00596934">
              <w:rPr>
                <w:noProof/>
                <w:webHidden/>
              </w:rPr>
              <w:t>56</w:t>
            </w:r>
            <w:r w:rsidR="00596934">
              <w:rPr>
                <w:noProof/>
                <w:webHidden/>
              </w:rPr>
              <w:fldChar w:fldCharType="end"/>
            </w:r>
          </w:hyperlink>
        </w:p>
        <w:p w14:paraId="1A1B1C95" w14:textId="589DAC04" w:rsidR="00B81DEF" w:rsidRPr="00DD329E" w:rsidRDefault="005A4563" w:rsidP="0020153C">
          <w:pPr>
            <w:rPr>
              <w:rFonts w:ascii="Huawei Sans" w:hAnsi="Huawei Sans" w:cs="Huawei Sans"/>
              <w:lang w:val="zh-CN"/>
            </w:rPr>
          </w:pPr>
          <w:r w:rsidRPr="00DD329E">
            <w:rPr>
              <w:rFonts w:ascii="Huawei Sans" w:hAnsi="Huawei Sans" w:cs="Huawei Sans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0B048C6B" w14:textId="77777777" w:rsidR="00B81DEF" w:rsidRPr="00DD329E" w:rsidRDefault="00B81DEF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  <w:lang w:val="zh-CN"/>
        </w:rPr>
      </w:pPr>
      <w:r w:rsidRPr="00DD329E">
        <w:rPr>
          <w:rFonts w:ascii="Huawei Sans" w:hAnsi="Huawei Sans" w:cs="Huawei Sans"/>
          <w:lang w:val="zh-CN"/>
        </w:rPr>
        <w:br w:type="page"/>
      </w:r>
    </w:p>
    <w:p w14:paraId="3A6AA970" w14:textId="0A72609A" w:rsidR="00A90873" w:rsidRPr="00DD329E" w:rsidRDefault="00A90873" w:rsidP="0059765F">
      <w:pPr>
        <w:pStyle w:val="1"/>
      </w:pPr>
      <w:bookmarkStart w:id="11" w:name="_Toc19664030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DD329E">
        <w:t>实验</w:t>
      </w:r>
      <w:r w:rsidR="00F83179" w:rsidRPr="00DD329E">
        <w:t>介绍</w:t>
      </w:r>
      <w:bookmarkEnd w:id="11"/>
    </w:p>
    <w:p w14:paraId="339CFE13" w14:textId="6C5A754C" w:rsidR="00C363F0" w:rsidRPr="00DD329E" w:rsidRDefault="0071457D" w:rsidP="00492730">
      <w:pPr>
        <w:pStyle w:val="1e"/>
      </w:pPr>
      <w:r w:rsidRPr="00DD329E">
        <w:t>E2E</w:t>
      </w:r>
      <w:r w:rsidRPr="00DD329E">
        <w:t>智能机械臂样例是基于香橙派</w:t>
      </w:r>
      <w:r w:rsidRPr="00DD329E">
        <w:t>AIpro</w:t>
      </w:r>
      <w:r w:rsidR="00CF3E9E" w:rsidRPr="00DD329E">
        <w:t>开发板</w:t>
      </w:r>
      <w:r w:rsidRPr="00DD329E">
        <w:t>的</w:t>
      </w:r>
      <w:r w:rsidRPr="00DD329E">
        <w:t>AI</w:t>
      </w:r>
      <w:r w:rsidRPr="00DD329E">
        <w:t>推理功能和机械臂的二次开发。该款样例旨在为用户提供方便快捷的基于</w:t>
      </w:r>
      <w:r w:rsidR="00B54823" w:rsidRPr="00DD329E">
        <w:t>香橙派</w:t>
      </w:r>
      <w:r w:rsidR="00B54823" w:rsidRPr="00DD329E">
        <w:t>AIpro</w:t>
      </w:r>
      <w:r w:rsidR="00B54823" w:rsidRPr="00DD329E">
        <w:t>开发板</w:t>
      </w:r>
      <w:r w:rsidRPr="00DD329E">
        <w:t>在机器人场景下的开发思路，用户可快速上手、验证，可广泛应用于高校教育、科学研究、工业验证等场景。</w:t>
      </w:r>
    </w:p>
    <w:p w14:paraId="310D257C" w14:textId="6E8F98DA" w:rsidR="00C363F0" w:rsidRPr="00DD329E" w:rsidRDefault="0071457D" w:rsidP="00C363F0">
      <w:pPr>
        <w:pStyle w:val="2"/>
        <w:rPr>
          <w:rFonts w:cs="Huawei Sans"/>
        </w:rPr>
      </w:pPr>
      <w:bookmarkStart w:id="12" w:name="_Toc196640301"/>
      <w:r w:rsidRPr="00DD329E">
        <w:rPr>
          <w:rFonts w:cs="Huawei Sans"/>
        </w:rPr>
        <w:t>外观结构</w:t>
      </w:r>
      <w:bookmarkEnd w:id="12"/>
    </w:p>
    <w:p w14:paraId="4EAAC889" w14:textId="4F9F5BDA" w:rsidR="00C429B2" w:rsidRPr="00DD329E" w:rsidRDefault="00927E65" w:rsidP="00492730">
      <w:pPr>
        <w:pStyle w:val="1e"/>
        <w:rPr>
          <w:lang w:eastAsia="en-US"/>
        </w:rPr>
      </w:pPr>
      <w:r w:rsidRPr="00DD329E">
        <w:rPr>
          <w:noProof/>
        </w:rPr>
        <w:drawing>
          <wp:inline distT="0" distB="0" distL="0" distR="0" wp14:anchorId="2D23CBBF" wp14:editId="035CF4EF">
            <wp:extent cx="2943238" cy="330816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071" cy="331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789C" w14:textId="77777777" w:rsidR="00C429B2" w:rsidRPr="00DD329E" w:rsidRDefault="00C429B2" w:rsidP="00492730">
      <w:pPr>
        <w:pStyle w:val="1e"/>
        <w:rPr>
          <w:lang w:eastAsia="en-US"/>
        </w:rPr>
      </w:pPr>
    </w:p>
    <w:p w14:paraId="5E601D05" w14:textId="389EFA65" w:rsidR="0071457D" w:rsidRPr="00DD329E" w:rsidRDefault="0071457D" w:rsidP="00C363F0">
      <w:pPr>
        <w:pStyle w:val="2"/>
        <w:rPr>
          <w:rFonts w:cs="Huawei Sans"/>
        </w:rPr>
      </w:pPr>
      <w:bookmarkStart w:id="13" w:name="_Toc196640302"/>
      <w:r w:rsidRPr="00DD329E">
        <w:rPr>
          <w:rFonts w:cs="Huawei Sans"/>
        </w:rPr>
        <w:t>功能与原理介绍</w:t>
      </w:r>
      <w:bookmarkEnd w:id="13"/>
    </w:p>
    <w:p w14:paraId="215D6C4E" w14:textId="7BB2213C" w:rsidR="00C363F0" w:rsidRPr="00DD329E" w:rsidRDefault="00D47761" w:rsidP="00492730">
      <w:pPr>
        <w:pStyle w:val="1e"/>
      </w:pPr>
      <w:r w:rsidRPr="00DD329E">
        <w:t>智能机械臂基于</w:t>
      </w:r>
      <w:r w:rsidR="00E40672" w:rsidRPr="00DD329E">
        <w:t>香橙派</w:t>
      </w:r>
      <w:r w:rsidR="00E40672" w:rsidRPr="00DD329E">
        <w:t>AIpro</w:t>
      </w:r>
      <w:r w:rsidR="00E40672" w:rsidRPr="00DD329E">
        <w:t>开发板</w:t>
      </w:r>
      <w:r w:rsidRPr="00DD329E">
        <w:t>的深度学习</w:t>
      </w:r>
      <w:r w:rsidRPr="00DD329E">
        <w:t>AI</w:t>
      </w:r>
      <w:r w:rsidRPr="00DD329E">
        <w:t>推理功能和机械臂的二次开发，通过串口硬件通信和</w:t>
      </w:r>
      <w:r w:rsidRPr="00DD329E">
        <w:t>python</w:t>
      </w:r>
      <w:r w:rsidRPr="00DD329E">
        <w:t>接口软件支持实现。</w:t>
      </w:r>
    </w:p>
    <w:p w14:paraId="57BB096A" w14:textId="03D5C9EE" w:rsidR="00C363F0" w:rsidRPr="00DD329E" w:rsidRDefault="00722D58" w:rsidP="00492730">
      <w:pPr>
        <w:pStyle w:val="1e"/>
      </w:pPr>
      <w:r w:rsidRPr="00DD329E">
        <w:rPr>
          <w:noProof/>
        </w:rPr>
        <w:drawing>
          <wp:inline distT="0" distB="0" distL="0" distR="0" wp14:anchorId="3BB05BF8" wp14:editId="4123A34E">
            <wp:extent cx="4967958" cy="1998936"/>
            <wp:effectExtent l="0" t="0" r="444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984" cy="201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6B93" w14:textId="0ABF12DC" w:rsidR="00C363F0" w:rsidRPr="00DD329E" w:rsidRDefault="001D1859" w:rsidP="00960276">
      <w:pPr>
        <w:pStyle w:val="3"/>
      </w:pPr>
      <w:bookmarkStart w:id="14" w:name="_Toc196640303"/>
      <w:r w:rsidRPr="00DD329E">
        <w:t>任意位置积木分拣</w:t>
      </w:r>
      <w:bookmarkEnd w:id="14"/>
    </w:p>
    <w:p w14:paraId="63890A2E" w14:textId="08E361A9" w:rsidR="00DB6118" w:rsidRPr="00DD329E" w:rsidRDefault="00DB6118" w:rsidP="00492730">
      <w:pPr>
        <w:pStyle w:val="1e"/>
      </w:pPr>
      <w:r w:rsidRPr="00DD329E">
        <w:t>基于</w:t>
      </w:r>
      <w:r w:rsidR="0034795E" w:rsidRPr="00DD329E">
        <w:t>开发板</w:t>
      </w:r>
      <w:r w:rsidRPr="00DD329E">
        <w:t>的内置</w:t>
      </w:r>
      <w:r w:rsidR="003355E5" w:rsidRPr="00DD329E">
        <w:t>YOLO</w:t>
      </w:r>
      <w:r w:rsidRPr="00DD329E">
        <w:t>v5</w:t>
      </w:r>
      <w:r w:rsidRPr="00DD329E">
        <w:t>神经网络模型的推理结果，标记十字标定板中积木的位置，并使用机械臂进行分拣。</w:t>
      </w:r>
    </w:p>
    <w:p w14:paraId="2C1D4920" w14:textId="77777777" w:rsidR="00DB6118" w:rsidRPr="00DD329E" w:rsidRDefault="00DB6118" w:rsidP="001D1859">
      <w:pPr>
        <w:pStyle w:val="41"/>
        <w:rPr>
          <w:rFonts w:cs="Huawei Sans"/>
        </w:rPr>
      </w:pPr>
      <w:r w:rsidRPr="00DD329E">
        <w:rPr>
          <w:rFonts w:cs="Huawei Sans"/>
        </w:rPr>
        <w:t>通过摄像头提取十字标定板轮廓，通过机器视觉方法提取轮廓的四个角点，透视变换轮廓内的平面。</w:t>
      </w:r>
    </w:p>
    <w:p w14:paraId="6BA47B72" w14:textId="7A8B0F43" w:rsidR="00C363F0" w:rsidRPr="00DD329E" w:rsidRDefault="00DB6118" w:rsidP="001D1859">
      <w:pPr>
        <w:pStyle w:val="41"/>
        <w:rPr>
          <w:rFonts w:cs="Huawei Sans"/>
        </w:rPr>
      </w:pPr>
      <w:r w:rsidRPr="00DD329E">
        <w:rPr>
          <w:rFonts w:cs="Huawei Sans"/>
        </w:rPr>
        <w:t>使用模型适配工具训练转换的</w:t>
      </w:r>
      <w:r w:rsidRPr="00DD329E">
        <w:rPr>
          <w:rFonts w:cs="Huawei Sans"/>
        </w:rPr>
        <w:t>om</w:t>
      </w:r>
      <w:r w:rsidRPr="00DD329E">
        <w:rPr>
          <w:rFonts w:cs="Huawei Sans"/>
        </w:rPr>
        <w:t>模型进行推理，最后根据推理结果下发指令，控制机械臂抓取在摄像头可视范围内的任意位置摆放的积木，并移动至对应颜色区域。</w:t>
      </w:r>
    </w:p>
    <w:p w14:paraId="42A74AF2" w14:textId="5B97B41B" w:rsidR="00722D58" w:rsidRPr="00DD329E" w:rsidRDefault="00920318" w:rsidP="00492730">
      <w:pPr>
        <w:pStyle w:val="1e"/>
      </w:pPr>
      <w:r w:rsidRPr="00DD329E">
        <w:rPr>
          <w:noProof/>
        </w:rPr>
        <w:drawing>
          <wp:inline distT="0" distB="0" distL="0" distR="0" wp14:anchorId="65E54F6A" wp14:editId="2A10EEE5">
            <wp:extent cx="5264150" cy="627023"/>
            <wp:effectExtent l="0" t="0" r="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9311" cy="62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6390" w14:textId="66C51CB1" w:rsidR="00AC35B6" w:rsidRPr="00DD329E" w:rsidRDefault="00AC35B6" w:rsidP="00960276">
      <w:pPr>
        <w:pStyle w:val="3"/>
      </w:pPr>
      <w:bookmarkStart w:id="15" w:name="_Toc196640304"/>
      <w:r w:rsidRPr="00DD329E">
        <w:t>任意位置积木堆叠</w:t>
      </w:r>
      <w:bookmarkEnd w:id="15"/>
    </w:p>
    <w:p w14:paraId="27C655DC" w14:textId="5193459E" w:rsidR="00AC35B6" w:rsidRPr="00DD329E" w:rsidRDefault="00AC35B6" w:rsidP="00492730">
      <w:pPr>
        <w:pStyle w:val="1e"/>
      </w:pPr>
      <w:r w:rsidRPr="00DD329E">
        <w:t>基于</w:t>
      </w:r>
      <w:r w:rsidR="0034795E" w:rsidRPr="00DD329E">
        <w:t>开发板</w:t>
      </w:r>
      <w:r w:rsidRPr="00DD329E">
        <w:t>的内置</w:t>
      </w:r>
      <w:r w:rsidRPr="00DD329E">
        <w:t>YoloV5</w:t>
      </w:r>
      <w:r w:rsidRPr="00DD329E">
        <w:t>神经网络模型的推理结果，标记十字标定板中积木的位置，并使用机械臂进行堆叠。</w:t>
      </w:r>
    </w:p>
    <w:p w14:paraId="567A809C" w14:textId="77777777" w:rsidR="00AC35B6" w:rsidRPr="00DD329E" w:rsidRDefault="00AC35B6" w:rsidP="00AC35B6">
      <w:pPr>
        <w:pStyle w:val="41"/>
        <w:rPr>
          <w:rFonts w:cs="Huawei Sans"/>
        </w:rPr>
      </w:pPr>
      <w:r w:rsidRPr="00DD329E">
        <w:rPr>
          <w:rFonts w:cs="Huawei Sans"/>
        </w:rPr>
        <w:t>通过摄像头提取十字标定板轮廓，通过机器视觉方法提取轮廓的四个角点，透视变换轮廓内的平面。</w:t>
      </w:r>
    </w:p>
    <w:p w14:paraId="074CBD90" w14:textId="34A4D257" w:rsidR="00722D58" w:rsidRPr="00DD329E" w:rsidRDefault="00AC35B6" w:rsidP="00AC35B6">
      <w:pPr>
        <w:pStyle w:val="41"/>
        <w:rPr>
          <w:rFonts w:cs="Huawei Sans"/>
        </w:rPr>
      </w:pPr>
      <w:r w:rsidRPr="00DD329E">
        <w:rPr>
          <w:rFonts w:cs="Huawei Sans"/>
        </w:rPr>
        <w:t>使用模型适配工具训练转换的</w:t>
      </w:r>
      <w:r w:rsidRPr="00DD329E">
        <w:rPr>
          <w:rFonts w:cs="Huawei Sans"/>
        </w:rPr>
        <w:t>om</w:t>
      </w:r>
      <w:r w:rsidRPr="00DD329E">
        <w:rPr>
          <w:rFonts w:cs="Huawei Sans"/>
        </w:rPr>
        <w:t>模型进行推理，最后根据推理结果下发指令，控制机械臂抓取在摄像头可视范围内的任意位置摆放的积木，并移动至灰色区域并堆叠在一起。</w:t>
      </w:r>
    </w:p>
    <w:p w14:paraId="0B805386" w14:textId="5083734D" w:rsidR="00F32A3C" w:rsidRPr="00DD329E" w:rsidRDefault="00F32A3C" w:rsidP="00492730">
      <w:pPr>
        <w:pStyle w:val="1e"/>
      </w:pPr>
      <w:r w:rsidRPr="00DD329E">
        <w:rPr>
          <w:noProof/>
        </w:rPr>
        <w:drawing>
          <wp:inline distT="0" distB="0" distL="0" distR="0" wp14:anchorId="5DEB3C32" wp14:editId="7BA56914">
            <wp:extent cx="5480050" cy="706186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1540" cy="7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A43E" w14:textId="0E65D716" w:rsidR="00F32A3C" w:rsidRPr="00DD329E" w:rsidRDefault="00F32A3C" w:rsidP="00492730">
      <w:pPr>
        <w:pStyle w:val="1e"/>
      </w:pPr>
    </w:p>
    <w:p w14:paraId="73F91EA9" w14:textId="371A3806" w:rsidR="00A11190" w:rsidRPr="00DD329E" w:rsidRDefault="00A11190" w:rsidP="00492730">
      <w:pPr>
        <w:pStyle w:val="1e"/>
      </w:pPr>
    </w:p>
    <w:p w14:paraId="03E41720" w14:textId="669AA98A" w:rsidR="00A11190" w:rsidRPr="00DD329E" w:rsidRDefault="00D72CB4" w:rsidP="00D72CB4">
      <w:pPr>
        <w:pStyle w:val="1"/>
      </w:pPr>
      <w:bookmarkStart w:id="16" w:name="_Toc196640305"/>
      <w:r w:rsidRPr="00DD329E">
        <w:t>样例组装</w:t>
      </w:r>
      <w:bookmarkEnd w:id="16"/>
    </w:p>
    <w:p w14:paraId="2315231D" w14:textId="4F131C77" w:rsidR="00A11190" w:rsidRPr="00DD329E" w:rsidRDefault="00420AB9" w:rsidP="00420AB9">
      <w:pPr>
        <w:pStyle w:val="2"/>
        <w:rPr>
          <w:rFonts w:cs="Huawei Sans"/>
        </w:rPr>
      </w:pPr>
      <w:bookmarkStart w:id="17" w:name="_Toc196640306"/>
      <w:r w:rsidRPr="00DD329E">
        <w:rPr>
          <w:rFonts w:cs="Huawei Sans"/>
          <w:lang w:eastAsia="zh-CN"/>
        </w:rPr>
        <w:t>准备组件</w:t>
      </w:r>
      <w:bookmarkEnd w:id="17"/>
    </w:p>
    <w:p w14:paraId="0A49CA32" w14:textId="256F79AD" w:rsidR="002404F8" w:rsidRPr="00DD329E" w:rsidRDefault="002404F8" w:rsidP="00492730">
      <w:pPr>
        <w:pStyle w:val="1e"/>
      </w:pPr>
      <w:r w:rsidRPr="00DD329E">
        <w:t>机械臂可以通过</w:t>
      </w:r>
      <w:hyperlink r:id="rId23" w:tgtFrame="_blank" w:history="1">
        <w:r w:rsidRPr="00DD329E">
          <w:rPr>
            <w:rStyle w:val="af0"/>
            <w:rFonts w:ascii="Huawei Sans" w:hAnsi="Huawei Sans" w:cs="Huawei Sans"/>
          </w:rPr>
          <w:t>链接</w:t>
        </w:r>
      </w:hyperlink>
      <w:r w:rsidRPr="00DD329E">
        <w:t>进行单独购买（选择无主板类型），其中物料选型如</w:t>
      </w:r>
      <w:r w:rsidR="00BE0E29" w:rsidRPr="00DD329E">
        <w:t>下图</w:t>
      </w:r>
      <w:r w:rsidRPr="00DD329E">
        <w:t>所示。</w:t>
      </w:r>
    </w:p>
    <w:p w14:paraId="3F9E46BF" w14:textId="008B29AB" w:rsidR="00D93FF3" w:rsidRPr="00DD329E" w:rsidRDefault="00BE0E29" w:rsidP="00492730">
      <w:pPr>
        <w:pStyle w:val="1e"/>
      </w:pPr>
      <w:r w:rsidRPr="00DD329E">
        <w:rPr>
          <w:noProof/>
        </w:rPr>
        <w:drawing>
          <wp:inline distT="0" distB="0" distL="0" distR="0" wp14:anchorId="5C4BE7E9" wp14:editId="4081D642">
            <wp:extent cx="4737100" cy="3553070"/>
            <wp:effectExtent l="0" t="0" r="635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157" cy="356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D55A" w14:textId="3FA078DF" w:rsidR="00A11190" w:rsidRPr="00DD329E" w:rsidRDefault="00761BFF" w:rsidP="00492730">
      <w:pPr>
        <w:pStyle w:val="1e"/>
      </w:pPr>
      <w:r w:rsidRPr="00DD329E">
        <w:t>机械臂应用样例所需组件及组件关键部位参数见下表。</w:t>
      </w:r>
    </w:p>
    <w:tbl>
      <w:tblPr>
        <w:tblStyle w:val="V30"/>
        <w:tblW w:w="0" w:type="auto"/>
        <w:tblLook w:val="04A0" w:firstRow="1" w:lastRow="0" w:firstColumn="1" w:lastColumn="0" w:noHBand="0" w:noVBand="1"/>
      </w:tblPr>
      <w:tblGrid>
        <w:gridCol w:w="3500"/>
        <w:gridCol w:w="2224"/>
        <w:gridCol w:w="2863"/>
      </w:tblGrid>
      <w:tr w:rsidR="004B2F30" w:rsidRPr="00DD329E" w14:paraId="43C087CE" w14:textId="77777777" w:rsidTr="00440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7A99EF9B" w14:textId="6BD47869" w:rsidR="004B2F30" w:rsidRPr="00DD329E" w:rsidRDefault="004B2F30" w:rsidP="009F4856">
            <w:pPr>
              <w:pStyle w:val="5ALTF5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模块名称</w:t>
            </w:r>
          </w:p>
        </w:tc>
        <w:tc>
          <w:tcPr>
            <w:tcW w:w="2224" w:type="dxa"/>
          </w:tcPr>
          <w:p w14:paraId="7E8A12E7" w14:textId="511C3E8B" w:rsidR="004B2F30" w:rsidRPr="00DD329E" w:rsidRDefault="004B2F30" w:rsidP="009F4856">
            <w:pPr>
              <w:pStyle w:val="5ALTF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数量</w:t>
            </w:r>
            <w:r w:rsidRPr="00DD329E">
              <w:rPr>
                <w:rFonts w:eastAsia="方正兰亭黑简体" w:cs="Huawei Sans"/>
              </w:rPr>
              <w:t>/</w:t>
            </w:r>
            <w:r w:rsidRPr="00DD329E">
              <w:rPr>
                <w:rFonts w:eastAsia="方正兰亭黑简体" w:cs="Huawei Sans"/>
              </w:rPr>
              <w:t>个</w:t>
            </w:r>
          </w:p>
        </w:tc>
        <w:tc>
          <w:tcPr>
            <w:tcW w:w="2863" w:type="dxa"/>
          </w:tcPr>
          <w:p w14:paraId="12042307" w14:textId="439831A3" w:rsidR="004B2F30" w:rsidRPr="00DD329E" w:rsidRDefault="004B2F30" w:rsidP="009F4856">
            <w:pPr>
              <w:pStyle w:val="5ALTF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是否需要单独购买</w:t>
            </w:r>
          </w:p>
        </w:tc>
      </w:tr>
      <w:tr w:rsidR="00385AC5" w:rsidRPr="00DD329E" w14:paraId="0834EF71" w14:textId="77777777" w:rsidTr="00440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4C26AF85" w14:textId="6FAA393F" w:rsidR="00385AC5" w:rsidRPr="00DD329E" w:rsidRDefault="00385AC5" w:rsidP="009F4856">
            <w:pPr>
              <w:pStyle w:val="5ALTF5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香橙派</w:t>
            </w:r>
            <w:r w:rsidRPr="00DD329E">
              <w:rPr>
                <w:rFonts w:eastAsia="方正兰亭黑简体" w:cs="Huawei Sans"/>
              </w:rPr>
              <w:t>AIpro</w:t>
            </w:r>
            <w:r w:rsidRPr="00DD329E">
              <w:rPr>
                <w:rFonts w:eastAsia="方正兰亭黑简体" w:cs="Huawei Sans"/>
              </w:rPr>
              <w:t>开发板及电源适配器</w:t>
            </w:r>
          </w:p>
        </w:tc>
        <w:tc>
          <w:tcPr>
            <w:tcW w:w="2224" w:type="dxa"/>
          </w:tcPr>
          <w:p w14:paraId="03285850" w14:textId="706329E8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1</w:t>
            </w:r>
          </w:p>
        </w:tc>
        <w:tc>
          <w:tcPr>
            <w:tcW w:w="2863" w:type="dxa"/>
          </w:tcPr>
          <w:p w14:paraId="3DD0A41E" w14:textId="184B7BBA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否</w:t>
            </w:r>
          </w:p>
        </w:tc>
      </w:tr>
      <w:tr w:rsidR="00385AC5" w:rsidRPr="00DD329E" w14:paraId="300C1788" w14:textId="77777777" w:rsidTr="00440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71D272AD" w14:textId="274BAB95" w:rsidR="00385AC5" w:rsidRPr="00DD329E" w:rsidRDefault="00385AC5" w:rsidP="009F4856">
            <w:pPr>
              <w:pStyle w:val="5ALTF5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机械臂及电源适配器</w:t>
            </w:r>
          </w:p>
        </w:tc>
        <w:tc>
          <w:tcPr>
            <w:tcW w:w="2224" w:type="dxa"/>
          </w:tcPr>
          <w:p w14:paraId="318652A1" w14:textId="1D02482D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1</w:t>
            </w:r>
          </w:p>
        </w:tc>
        <w:tc>
          <w:tcPr>
            <w:tcW w:w="2863" w:type="dxa"/>
            <w:vMerge w:val="restart"/>
          </w:tcPr>
          <w:p w14:paraId="091CC707" w14:textId="22D644E5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是（机械臂套装中包含）</w:t>
            </w:r>
          </w:p>
        </w:tc>
      </w:tr>
      <w:tr w:rsidR="00385AC5" w:rsidRPr="00DD329E" w14:paraId="60A4CF67" w14:textId="77777777" w:rsidTr="00440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5AEF9AE4" w14:textId="7B97A00A" w:rsidR="00385AC5" w:rsidRPr="00DD329E" w:rsidRDefault="00385AC5" w:rsidP="009F4856">
            <w:pPr>
              <w:pStyle w:val="5ALTF5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机械臂扩展板</w:t>
            </w:r>
          </w:p>
        </w:tc>
        <w:tc>
          <w:tcPr>
            <w:tcW w:w="2224" w:type="dxa"/>
          </w:tcPr>
          <w:p w14:paraId="3515F88B" w14:textId="02E39A98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1</w:t>
            </w:r>
          </w:p>
        </w:tc>
        <w:tc>
          <w:tcPr>
            <w:tcW w:w="2863" w:type="dxa"/>
            <w:vMerge/>
          </w:tcPr>
          <w:p w14:paraId="26ECAC90" w14:textId="77777777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</w:p>
        </w:tc>
      </w:tr>
      <w:tr w:rsidR="00385AC5" w:rsidRPr="00DD329E" w14:paraId="2340D2CF" w14:textId="77777777" w:rsidTr="00440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2DB57A03" w14:textId="70AE6F8A" w:rsidR="00385AC5" w:rsidRPr="00DD329E" w:rsidRDefault="00385AC5" w:rsidP="009F4856">
            <w:pPr>
              <w:pStyle w:val="5ALTF5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USB</w:t>
            </w:r>
            <w:r w:rsidRPr="00DD329E">
              <w:rPr>
                <w:rFonts w:eastAsia="方正兰亭黑简体" w:cs="Huawei Sans"/>
              </w:rPr>
              <w:t>摄像头</w:t>
            </w:r>
          </w:p>
        </w:tc>
        <w:tc>
          <w:tcPr>
            <w:tcW w:w="2224" w:type="dxa"/>
          </w:tcPr>
          <w:p w14:paraId="26168588" w14:textId="6EF9F56C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1</w:t>
            </w:r>
          </w:p>
        </w:tc>
        <w:tc>
          <w:tcPr>
            <w:tcW w:w="2863" w:type="dxa"/>
            <w:vMerge/>
          </w:tcPr>
          <w:p w14:paraId="490D6DF9" w14:textId="77777777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</w:p>
        </w:tc>
      </w:tr>
      <w:tr w:rsidR="00385AC5" w:rsidRPr="00DD329E" w14:paraId="02557922" w14:textId="77777777" w:rsidTr="00440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08E41184" w14:textId="06491D8F" w:rsidR="00385AC5" w:rsidRPr="00DD329E" w:rsidRDefault="00385AC5" w:rsidP="009F4856">
            <w:pPr>
              <w:pStyle w:val="5ALTF5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标定板地图</w:t>
            </w:r>
          </w:p>
        </w:tc>
        <w:tc>
          <w:tcPr>
            <w:tcW w:w="2224" w:type="dxa"/>
          </w:tcPr>
          <w:p w14:paraId="30809EEA" w14:textId="3DFFAB06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1</w:t>
            </w:r>
          </w:p>
        </w:tc>
        <w:tc>
          <w:tcPr>
            <w:tcW w:w="2863" w:type="dxa"/>
            <w:vMerge/>
          </w:tcPr>
          <w:p w14:paraId="515D460E" w14:textId="77777777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</w:p>
        </w:tc>
      </w:tr>
      <w:tr w:rsidR="00385AC5" w:rsidRPr="00DD329E" w14:paraId="0E89FFAC" w14:textId="77777777" w:rsidTr="00440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2414AC00" w14:textId="1450E83D" w:rsidR="00385AC5" w:rsidRPr="00DD329E" w:rsidRDefault="00385AC5" w:rsidP="009F4856">
            <w:pPr>
              <w:pStyle w:val="5ALTF5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SD</w:t>
            </w:r>
            <w:r w:rsidRPr="00DD329E">
              <w:rPr>
                <w:rFonts w:eastAsia="方正兰亭黑简体" w:cs="Huawei Sans"/>
              </w:rPr>
              <w:t>卡</w:t>
            </w:r>
          </w:p>
        </w:tc>
        <w:tc>
          <w:tcPr>
            <w:tcW w:w="2224" w:type="dxa"/>
          </w:tcPr>
          <w:p w14:paraId="48173AA4" w14:textId="7EEA2494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1</w:t>
            </w:r>
          </w:p>
        </w:tc>
        <w:tc>
          <w:tcPr>
            <w:tcW w:w="2863" w:type="dxa"/>
            <w:vMerge/>
          </w:tcPr>
          <w:p w14:paraId="3E3190BA" w14:textId="77777777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</w:p>
        </w:tc>
      </w:tr>
      <w:tr w:rsidR="00385AC5" w:rsidRPr="00DD329E" w14:paraId="64C1DE73" w14:textId="77777777" w:rsidTr="00440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5F2223A1" w14:textId="778A3959" w:rsidR="00385AC5" w:rsidRPr="00DD329E" w:rsidRDefault="00385AC5" w:rsidP="009F4856">
            <w:pPr>
              <w:pStyle w:val="5ALTF5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40PIN</w:t>
            </w:r>
            <w:r w:rsidRPr="00DD329E">
              <w:rPr>
                <w:rFonts w:eastAsia="方正兰亭黑简体" w:cs="Huawei Sans"/>
              </w:rPr>
              <w:t>排线</w:t>
            </w:r>
          </w:p>
        </w:tc>
        <w:tc>
          <w:tcPr>
            <w:tcW w:w="2224" w:type="dxa"/>
          </w:tcPr>
          <w:p w14:paraId="3BBDAF88" w14:textId="0CC707A4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1</w:t>
            </w:r>
          </w:p>
        </w:tc>
        <w:tc>
          <w:tcPr>
            <w:tcW w:w="2863" w:type="dxa"/>
            <w:vMerge/>
          </w:tcPr>
          <w:p w14:paraId="7703B84A" w14:textId="77777777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</w:p>
        </w:tc>
      </w:tr>
      <w:tr w:rsidR="00385AC5" w:rsidRPr="00DD329E" w14:paraId="55B8E8C7" w14:textId="77777777" w:rsidTr="00440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68FBA193" w14:textId="47C49C9F" w:rsidR="00385AC5" w:rsidRPr="00DD329E" w:rsidRDefault="00385AC5" w:rsidP="009F4856">
            <w:pPr>
              <w:pStyle w:val="5ALTF5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网线</w:t>
            </w:r>
          </w:p>
        </w:tc>
        <w:tc>
          <w:tcPr>
            <w:tcW w:w="2224" w:type="dxa"/>
          </w:tcPr>
          <w:p w14:paraId="18726C7B" w14:textId="5CB9698F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1</w:t>
            </w:r>
          </w:p>
        </w:tc>
        <w:tc>
          <w:tcPr>
            <w:tcW w:w="2863" w:type="dxa"/>
          </w:tcPr>
          <w:p w14:paraId="78B8699F" w14:textId="4038FC24" w:rsidR="00385AC5" w:rsidRPr="00DD329E" w:rsidRDefault="00385AC5" w:rsidP="009F4856">
            <w:pPr>
              <w:pStyle w:val="5ALTF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方正兰亭黑简体" w:cs="Huawei Sans"/>
              </w:rPr>
            </w:pPr>
            <w:r w:rsidRPr="00DD329E">
              <w:rPr>
                <w:rFonts w:eastAsia="方正兰亭黑简体" w:cs="Huawei Sans"/>
              </w:rPr>
              <w:t>是</w:t>
            </w:r>
          </w:p>
        </w:tc>
      </w:tr>
    </w:tbl>
    <w:p w14:paraId="586B627C" w14:textId="2D50F760" w:rsidR="004106C1" w:rsidRPr="00DD329E" w:rsidRDefault="004106C1" w:rsidP="004106C1">
      <w:pPr>
        <w:pStyle w:val="2"/>
        <w:rPr>
          <w:rFonts w:cs="Huawei Sans"/>
        </w:rPr>
      </w:pPr>
      <w:bookmarkStart w:id="18" w:name="_Toc196640307"/>
      <w:r w:rsidRPr="00DD329E">
        <w:rPr>
          <w:rFonts w:cs="Huawei Sans"/>
          <w:lang w:eastAsia="zh-CN"/>
        </w:rPr>
        <w:t>机械臂组装</w:t>
      </w:r>
      <w:bookmarkEnd w:id="18"/>
    </w:p>
    <w:p w14:paraId="12404EC1" w14:textId="03A718AF" w:rsidR="00A11190" w:rsidRPr="00DD329E" w:rsidRDefault="008F2816" w:rsidP="00492730">
      <w:pPr>
        <w:pStyle w:val="1e"/>
      </w:pPr>
      <w:r w:rsidRPr="00DD329E">
        <w:t>请参照</w:t>
      </w:r>
      <w:r w:rsidR="00F612D7" w:rsidRPr="00DD329E">
        <w:t>第</w:t>
      </w:r>
      <w:r w:rsidR="00D53A90" w:rsidRPr="00DD329E">
        <w:t>三方</w:t>
      </w:r>
      <w:r w:rsidR="007B4BEE" w:rsidRPr="00DD329E">
        <w:t>购买</w:t>
      </w:r>
      <w:r w:rsidR="00D53A90" w:rsidRPr="00DD329E">
        <w:t>的</w:t>
      </w:r>
      <w:r w:rsidRPr="00DD329E">
        <w:t>机械臂的组装说明书进行组装。</w:t>
      </w:r>
    </w:p>
    <w:p w14:paraId="2F1CF576" w14:textId="28C747D9" w:rsidR="00DB21ED" w:rsidRPr="00DD329E" w:rsidRDefault="00850C3A" w:rsidP="00081276">
      <w:pPr>
        <w:pStyle w:val="2"/>
        <w:rPr>
          <w:rFonts w:cs="Huawei Sans"/>
        </w:rPr>
      </w:pPr>
      <w:bookmarkStart w:id="19" w:name="_Toc196640308"/>
      <w:r w:rsidRPr="00DD329E">
        <w:rPr>
          <w:rFonts w:cs="Huawei Sans"/>
          <w:lang w:eastAsia="zh-CN"/>
        </w:rPr>
        <w:t>开发板环境搭建</w:t>
      </w:r>
      <w:bookmarkEnd w:id="19"/>
    </w:p>
    <w:tbl>
      <w:tblPr>
        <w:tblStyle w:val="V30"/>
        <w:tblW w:w="0" w:type="auto"/>
        <w:tblLook w:val="04A0" w:firstRow="1" w:lastRow="0" w:firstColumn="1" w:lastColumn="0" w:noHBand="0" w:noVBand="1"/>
      </w:tblPr>
      <w:tblGrid>
        <w:gridCol w:w="3540"/>
        <w:gridCol w:w="5047"/>
      </w:tblGrid>
      <w:tr w:rsidR="005D5581" w:rsidRPr="00DD329E" w14:paraId="3A1574B5" w14:textId="77777777" w:rsidTr="00C71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</w:tcPr>
          <w:p w14:paraId="6987DB25" w14:textId="4A53B1F8" w:rsidR="005D5581" w:rsidRPr="00DD329E" w:rsidRDefault="00487DBE" w:rsidP="009F4856">
            <w:pPr>
              <w:pStyle w:val="59"/>
              <w:rPr>
                <w:rFonts w:cs="Huawei Sans"/>
              </w:rPr>
            </w:pPr>
            <w:r w:rsidRPr="00DD329E">
              <w:rPr>
                <w:rFonts w:cs="Huawei Sans"/>
              </w:rPr>
              <w:t>香橙派</w:t>
            </w:r>
            <w:r w:rsidRPr="00DD329E">
              <w:rPr>
                <w:rFonts w:cs="Huawei Sans"/>
              </w:rPr>
              <w:t>AIpro</w:t>
            </w:r>
            <w:r w:rsidRPr="00DD329E">
              <w:rPr>
                <w:rFonts w:cs="Huawei Sans"/>
              </w:rPr>
              <w:t>开发板</w:t>
            </w:r>
          </w:p>
        </w:tc>
        <w:tc>
          <w:tcPr>
            <w:tcW w:w="5047" w:type="dxa"/>
          </w:tcPr>
          <w:p w14:paraId="1BEEFABA" w14:textId="11853AFC" w:rsidR="005D5581" w:rsidRPr="00DD329E" w:rsidRDefault="00935794" w:rsidP="009F4856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DD329E">
              <w:rPr>
                <w:rFonts w:cs="Huawei Sans"/>
              </w:rPr>
              <w:t>环境要求</w:t>
            </w:r>
          </w:p>
        </w:tc>
      </w:tr>
      <w:tr w:rsidR="005D5581" w:rsidRPr="00DD329E" w14:paraId="39BB0F37" w14:textId="77777777" w:rsidTr="00C71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</w:tcPr>
          <w:p w14:paraId="642B1400" w14:textId="6D965897" w:rsidR="005D5581" w:rsidRPr="00DD329E" w:rsidRDefault="005D5581" w:rsidP="009F4856">
            <w:pPr>
              <w:pStyle w:val="59"/>
              <w:rPr>
                <w:rFonts w:cs="Huawei Sans"/>
              </w:rPr>
            </w:pPr>
            <w:r w:rsidRPr="00DD329E">
              <w:rPr>
                <w:rFonts w:cs="Huawei Sans"/>
              </w:rPr>
              <w:t>镜像版本</w:t>
            </w:r>
          </w:p>
        </w:tc>
        <w:tc>
          <w:tcPr>
            <w:tcW w:w="5047" w:type="dxa"/>
          </w:tcPr>
          <w:p w14:paraId="63AB3271" w14:textId="53A4EECB" w:rsidR="005D5581" w:rsidRPr="00DD329E" w:rsidRDefault="005D5581" w:rsidP="009F4856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DD329E">
              <w:rPr>
                <w:rFonts w:cs="Huawei Sans"/>
                <w:shd w:val="clear" w:color="auto" w:fill="FFFFFF"/>
              </w:rPr>
              <w:t>opiaipro_ubuntu22.04_desktop_aarch64_20240318</w:t>
            </w:r>
          </w:p>
        </w:tc>
      </w:tr>
      <w:tr w:rsidR="005D5581" w:rsidRPr="00DD329E" w14:paraId="453086B3" w14:textId="77777777" w:rsidTr="00C71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</w:tcPr>
          <w:p w14:paraId="5843759D" w14:textId="560FC84B" w:rsidR="005D5581" w:rsidRPr="00DD329E" w:rsidRDefault="005D5581" w:rsidP="009F4856">
            <w:pPr>
              <w:pStyle w:val="59"/>
              <w:rPr>
                <w:rFonts w:cs="Huawei Sans"/>
              </w:rPr>
            </w:pPr>
            <w:r w:rsidRPr="00DD329E">
              <w:rPr>
                <w:rFonts w:cs="Huawei Sans"/>
              </w:rPr>
              <w:t>操作系统</w:t>
            </w:r>
          </w:p>
        </w:tc>
        <w:tc>
          <w:tcPr>
            <w:tcW w:w="5047" w:type="dxa"/>
          </w:tcPr>
          <w:p w14:paraId="2F03F090" w14:textId="5E4C6094" w:rsidR="005D5581" w:rsidRPr="00DD329E" w:rsidRDefault="005D5581" w:rsidP="009F4856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DD329E">
              <w:rPr>
                <w:rFonts w:cs="Huawei Sans"/>
              </w:rPr>
              <w:t>Ubuntu22.04</w:t>
            </w:r>
          </w:p>
        </w:tc>
      </w:tr>
      <w:tr w:rsidR="005D5581" w:rsidRPr="00DD329E" w14:paraId="00001545" w14:textId="77777777" w:rsidTr="00C71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</w:tcPr>
          <w:p w14:paraId="5185BAE5" w14:textId="3B95A3FA" w:rsidR="005D5581" w:rsidRPr="00DD329E" w:rsidRDefault="005D5581" w:rsidP="009F4856">
            <w:pPr>
              <w:pStyle w:val="59"/>
              <w:rPr>
                <w:rFonts w:cs="Huawei Sans"/>
              </w:rPr>
            </w:pPr>
            <w:r w:rsidRPr="00DD329E">
              <w:rPr>
                <w:rFonts w:cs="Huawei Sans"/>
              </w:rPr>
              <w:t>CPU</w:t>
            </w:r>
            <w:r w:rsidRPr="00DD329E">
              <w:rPr>
                <w:rFonts w:cs="Huawei Sans"/>
              </w:rPr>
              <w:t>架构</w:t>
            </w:r>
          </w:p>
        </w:tc>
        <w:tc>
          <w:tcPr>
            <w:tcW w:w="5047" w:type="dxa"/>
          </w:tcPr>
          <w:p w14:paraId="125FCB1F" w14:textId="7388E406" w:rsidR="005D5581" w:rsidRPr="00DD329E" w:rsidRDefault="005D5581" w:rsidP="009F4856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DD329E">
              <w:rPr>
                <w:rFonts w:cs="Huawei Sans"/>
                <w:shd w:val="clear" w:color="auto" w:fill="FFFFFF"/>
              </w:rPr>
              <w:t>ARM64</w:t>
            </w:r>
          </w:p>
        </w:tc>
      </w:tr>
    </w:tbl>
    <w:p w14:paraId="432A1C83" w14:textId="1F093E05" w:rsidR="006B0CAF" w:rsidRPr="00DD329E" w:rsidRDefault="006B0CAF" w:rsidP="000D51A1">
      <w:pPr>
        <w:pStyle w:val="30"/>
        <w:rPr>
          <w:rFonts w:cs="Huawei Sans"/>
        </w:rPr>
      </w:pPr>
      <w:r w:rsidRPr="00DD329E">
        <w:rPr>
          <w:rFonts w:cs="Huawei Sans"/>
        </w:rPr>
        <w:t>请参考</w:t>
      </w:r>
      <w:r w:rsidR="00395D21" w:rsidRPr="00DD329E">
        <w:rPr>
          <w:rFonts w:cs="Huawei Sans"/>
        </w:rPr>
        <w:t>下方</w:t>
      </w:r>
      <w:r w:rsidRPr="00DD329E">
        <w:rPr>
          <w:rFonts w:cs="Huawei Sans"/>
        </w:rPr>
        <w:t>《手把手教你搭建</w:t>
      </w:r>
      <w:r w:rsidRPr="00DD329E">
        <w:rPr>
          <w:rFonts w:cs="Huawei Sans"/>
        </w:rPr>
        <w:t>OrangePi AIpro</w:t>
      </w:r>
      <w:r w:rsidRPr="00DD329E">
        <w:rPr>
          <w:rFonts w:cs="Huawei Sans"/>
        </w:rPr>
        <w:t>开发环境》</w:t>
      </w:r>
      <w:r w:rsidR="00395D21" w:rsidRPr="00DD329E">
        <w:rPr>
          <w:rFonts w:cs="Huawei Sans"/>
        </w:rPr>
        <w:t>中的</w:t>
      </w:r>
      <w:r w:rsidR="00343EAB" w:rsidRPr="00DD329E">
        <w:rPr>
          <w:rFonts w:cs="Huawei Sans"/>
        </w:rPr>
        <w:t>章节</w:t>
      </w:r>
      <w:r w:rsidR="007518B8" w:rsidRPr="00DD329E">
        <w:rPr>
          <w:rFonts w:cs="Huawei Sans"/>
        </w:rPr>
        <w:t>，完成：</w:t>
      </w:r>
    </w:p>
    <w:p w14:paraId="126D4A65" w14:textId="77777777" w:rsidR="00954FE1" w:rsidRPr="00DD329E" w:rsidRDefault="00954FE1" w:rsidP="00B91B63">
      <w:pPr>
        <w:pStyle w:val="41"/>
        <w:rPr>
          <w:rFonts w:cs="Huawei Sans"/>
        </w:rPr>
      </w:pPr>
      <w:r w:rsidRPr="00DD329E">
        <w:rPr>
          <w:rFonts w:cs="Huawei Sans"/>
        </w:rPr>
        <w:t>2.1</w:t>
      </w:r>
      <w:r w:rsidRPr="00DD329E">
        <w:rPr>
          <w:rFonts w:cs="Huawei Sans"/>
        </w:rPr>
        <w:t>准备配件</w:t>
      </w:r>
    </w:p>
    <w:p w14:paraId="05CBC0A3" w14:textId="77777777" w:rsidR="00954FE1" w:rsidRPr="00DD329E" w:rsidRDefault="00954FE1" w:rsidP="00B91B63">
      <w:pPr>
        <w:pStyle w:val="41"/>
        <w:rPr>
          <w:rFonts w:cs="Huawei Sans"/>
        </w:rPr>
      </w:pPr>
      <w:r w:rsidRPr="00DD329E">
        <w:rPr>
          <w:rFonts w:cs="Huawei Sans"/>
        </w:rPr>
        <w:t>2.2</w:t>
      </w:r>
      <w:r w:rsidRPr="00DD329E">
        <w:rPr>
          <w:rFonts w:cs="Huawei Sans"/>
        </w:rPr>
        <w:t>镜像烧录</w:t>
      </w:r>
    </w:p>
    <w:p w14:paraId="74A9ECAD" w14:textId="77777777" w:rsidR="00954FE1" w:rsidRPr="00DD329E" w:rsidRDefault="00954FE1" w:rsidP="00B91B63">
      <w:pPr>
        <w:pStyle w:val="41"/>
        <w:rPr>
          <w:rFonts w:cs="Huawei Sans"/>
        </w:rPr>
      </w:pPr>
      <w:r w:rsidRPr="00DD329E">
        <w:rPr>
          <w:rFonts w:cs="Huawei Sans"/>
        </w:rPr>
        <w:t>2.3</w:t>
      </w:r>
      <w:r w:rsidRPr="00DD329E">
        <w:rPr>
          <w:rFonts w:cs="Huawei Sans"/>
        </w:rPr>
        <w:t>连接并登录香橙派</w:t>
      </w:r>
      <w:r w:rsidRPr="00DD329E">
        <w:rPr>
          <w:rFonts w:cs="Huawei Sans"/>
        </w:rPr>
        <w:t>AIpro</w:t>
      </w:r>
      <w:r w:rsidRPr="00DD329E">
        <w:rPr>
          <w:rFonts w:cs="Huawei Sans"/>
        </w:rPr>
        <w:t>（网线直连方式）</w:t>
      </w:r>
    </w:p>
    <w:p w14:paraId="35E9A348" w14:textId="77777777" w:rsidR="00954FE1" w:rsidRPr="00DD329E" w:rsidRDefault="00954FE1" w:rsidP="00B91B63">
      <w:pPr>
        <w:pStyle w:val="41"/>
        <w:rPr>
          <w:rFonts w:cs="Huawei Sans"/>
        </w:rPr>
      </w:pPr>
      <w:r w:rsidRPr="00DD329E">
        <w:rPr>
          <w:rFonts w:cs="Huawei Sans"/>
        </w:rPr>
        <w:t>2.4</w:t>
      </w:r>
      <w:r w:rsidRPr="00DD329E">
        <w:rPr>
          <w:rFonts w:cs="Huawei Sans"/>
        </w:rPr>
        <w:t>开发板网络连接（通过</w:t>
      </w:r>
      <w:r w:rsidRPr="00DD329E">
        <w:rPr>
          <w:rFonts w:cs="Huawei Sans"/>
        </w:rPr>
        <w:t>PC</w:t>
      </w:r>
      <w:r w:rsidRPr="00DD329E">
        <w:rPr>
          <w:rFonts w:cs="Huawei Sans"/>
        </w:rPr>
        <w:t>共享网络联网）</w:t>
      </w:r>
    </w:p>
    <w:bookmarkStart w:id="20" w:name="_MON_1804514591"/>
    <w:bookmarkEnd w:id="20"/>
    <w:p w14:paraId="16BB8AEA" w14:textId="282F8E5C" w:rsidR="00EF55AD" w:rsidRPr="00DD329E" w:rsidRDefault="00EF55AD" w:rsidP="00492730">
      <w:pPr>
        <w:pStyle w:val="1e"/>
      </w:pPr>
      <w:r w:rsidRPr="00DD329E">
        <w:object w:dxaOrig="1513" w:dyaOrig="1048" w14:anchorId="4B0B5A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pt;height:52.4pt" o:ole="">
            <v:imagedata r:id="rId25" o:title=""/>
          </v:shape>
          <o:OLEObject Type="Embed" ProgID="Word.Document.12" ShapeID="_x0000_i1025" DrawAspect="Icon" ObjectID="_1820132167" r:id="rId26">
            <o:FieldCodes>\s</o:FieldCodes>
          </o:OLEObject>
        </w:object>
      </w:r>
    </w:p>
    <w:p w14:paraId="02993D56" w14:textId="7DCDBB5C" w:rsidR="00F12FA1" w:rsidRPr="00DD329E" w:rsidRDefault="0099114B" w:rsidP="000D51A1">
      <w:pPr>
        <w:pStyle w:val="30"/>
        <w:rPr>
          <w:rFonts w:cs="Huawei Sans"/>
        </w:rPr>
      </w:pPr>
      <w:r w:rsidRPr="00DD329E">
        <w:rPr>
          <w:rFonts w:cs="Huawei Sans"/>
          <w:b/>
          <w:bCs/>
        </w:rPr>
        <w:t>或参考</w:t>
      </w:r>
      <w:r w:rsidR="005F35F0" w:rsidRPr="00DD329E">
        <w:rPr>
          <w:rFonts w:cs="Huawei Sans"/>
          <w:b/>
          <w:bCs/>
        </w:rPr>
        <w:t>《初识香橙派</w:t>
      </w:r>
      <w:r w:rsidR="005F35F0" w:rsidRPr="00DD329E">
        <w:rPr>
          <w:rFonts w:cs="Huawei Sans"/>
          <w:b/>
          <w:bCs/>
        </w:rPr>
        <w:t>AIpro</w:t>
      </w:r>
      <w:r w:rsidR="005F35F0" w:rsidRPr="00DD329E">
        <w:rPr>
          <w:rFonts w:cs="Huawei Sans"/>
          <w:b/>
          <w:bCs/>
        </w:rPr>
        <w:t>开发板》在线课程</w:t>
      </w:r>
      <w:r w:rsidR="00242D62" w:rsidRPr="00DD329E">
        <w:rPr>
          <w:rFonts w:cs="Huawei Sans"/>
          <w:b/>
          <w:bCs/>
        </w:rPr>
        <w:t>中的</w:t>
      </w:r>
      <w:r w:rsidR="00947238" w:rsidRPr="00DD329E">
        <w:rPr>
          <w:rFonts w:cs="Huawei Sans"/>
          <w:b/>
          <w:bCs/>
        </w:rPr>
        <w:t>“</w:t>
      </w:r>
      <w:r w:rsidR="00BE7553" w:rsidRPr="00DD329E">
        <w:rPr>
          <w:rFonts w:cs="Huawei Sans"/>
          <w:b/>
          <w:bCs/>
        </w:rPr>
        <w:t>手把手教你搭建</w:t>
      </w:r>
      <w:r w:rsidR="00BE7553" w:rsidRPr="00DD329E">
        <w:rPr>
          <w:rFonts w:cs="Huawei Sans"/>
          <w:b/>
          <w:bCs/>
        </w:rPr>
        <w:t>OrangePi AIpro</w:t>
      </w:r>
      <w:r w:rsidR="00BE7553" w:rsidRPr="00DD329E">
        <w:rPr>
          <w:rFonts w:cs="Huawei Sans"/>
          <w:b/>
          <w:bCs/>
        </w:rPr>
        <w:t>开发环境</w:t>
      </w:r>
      <w:r w:rsidR="00947238" w:rsidRPr="00DD329E">
        <w:rPr>
          <w:rFonts w:cs="Huawei Sans"/>
          <w:b/>
          <w:bCs/>
        </w:rPr>
        <w:t>”</w:t>
      </w:r>
      <w:r w:rsidR="005F35F0" w:rsidRPr="00DD329E">
        <w:rPr>
          <w:rFonts w:cs="Huawei Sans"/>
          <w:b/>
          <w:bCs/>
        </w:rPr>
        <w:t>，</w:t>
      </w:r>
      <w:r w:rsidR="00242D62" w:rsidRPr="00DD329E">
        <w:rPr>
          <w:rFonts w:cs="Huawei Sans"/>
          <w:b/>
          <w:bCs/>
        </w:rPr>
        <w:t>完成：</w:t>
      </w:r>
    </w:p>
    <w:p w14:paraId="29356637" w14:textId="77777777" w:rsidR="00BE7553" w:rsidRPr="00DD329E" w:rsidRDefault="00BE7553" w:rsidP="00B91B63">
      <w:pPr>
        <w:pStyle w:val="41"/>
        <w:rPr>
          <w:rFonts w:cs="Huawei Sans"/>
        </w:rPr>
      </w:pPr>
      <w:r w:rsidRPr="00DD329E">
        <w:rPr>
          <w:rFonts w:cs="Huawei Sans"/>
        </w:rPr>
        <w:t>01</w:t>
      </w:r>
      <w:r w:rsidRPr="00DD329E">
        <w:rPr>
          <w:rFonts w:cs="Huawei Sans"/>
        </w:rPr>
        <w:t>节准备配件</w:t>
      </w:r>
    </w:p>
    <w:p w14:paraId="7404E043" w14:textId="77777777" w:rsidR="00BE7553" w:rsidRPr="00DD329E" w:rsidRDefault="00BE7553" w:rsidP="00B91B63">
      <w:pPr>
        <w:pStyle w:val="41"/>
        <w:rPr>
          <w:rFonts w:cs="Huawei Sans"/>
        </w:rPr>
      </w:pPr>
      <w:r w:rsidRPr="00DD329E">
        <w:rPr>
          <w:rFonts w:cs="Huawei Sans"/>
        </w:rPr>
        <w:t>02</w:t>
      </w:r>
      <w:r w:rsidRPr="00DD329E">
        <w:rPr>
          <w:rFonts w:cs="Huawei Sans"/>
        </w:rPr>
        <w:t>节镜像烧录</w:t>
      </w:r>
    </w:p>
    <w:p w14:paraId="2BB23BEE" w14:textId="77777777" w:rsidR="00BE7553" w:rsidRPr="00DD329E" w:rsidRDefault="00BE7553" w:rsidP="00B91B63">
      <w:pPr>
        <w:pStyle w:val="41"/>
        <w:rPr>
          <w:rFonts w:cs="Huawei Sans"/>
        </w:rPr>
      </w:pPr>
      <w:r w:rsidRPr="00DD329E">
        <w:rPr>
          <w:rFonts w:cs="Huawei Sans"/>
        </w:rPr>
        <w:t>03</w:t>
      </w:r>
      <w:r w:rsidRPr="00DD329E">
        <w:rPr>
          <w:rFonts w:cs="Huawei Sans"/>
        </w:rPr>
        <w:t>节连接开发板</w:t>
      </w:r>
      <w:r w:rsidRPr="00DD329E">
        <w:rPr>
          <w:rFonts w:cs="Huawei Sans"/>
        </w:rPr>
        <w:t>1.0</w:t>
      </w:r>
      <w:r w:rsidRPr="00DD329E">
        <w:rPr>
          <w:rFonts w:cs="Huawei Sans"/>
        </w:rPr>
        <w:t>插卡</w:t>
      </w:r>
    </w:p>
    <w:p w14:paraId="093542D1" w14:textId="77777777" w:rsidR="00BE7553" w:rsidRPr="00DD329E" w:rsidRDefault="00BE7553" w:rsidP="00B91B63">
      <w:pPr>
        <w:pStyle w:val="41"/>
        <w:rPr>
          <w:rFonts w:cs="Huawei Sans"/>
        </w:rPr>
      </w:pPr>
      <w:r w:rsidRPr="00DD329E">
        <w:rPr>
          <w:rFonts w:cs="Huawei Sans"/>
        </w:rPr>
        <w:t>03</w:t>
      </w:r>
      <w:r w:rsidRPr="00DD329E">
        <w:rPr>
          <w:rFonts w:cs="Huawei Sans"/>
        </w:rPr>
        <w:t>节连接开发板</w:t>
      </w:r>
      <w:r w:rsidRPr="00DD329E">
        <w:rPr>
          <w:rFonts w:cs="Huawei Sans"/>
        </w:rPr>
        <w:t>3.0</w:t>
      </w:r>
      <w:r w:rsidRPr="00DD329E">
        <w:rPr>
          <w:rFonts w:cs="Huawei Sans"/>
        </w:rPr>
        <w:t>串口和网线连接</w:t>
      </w:r>
    </w:p>
    <w:p w14:paraId="14AF3F66" w14:textId="43FE32F0" w:rsidR="00BE7553" w:rsidRPr="00DD329E" w:rsidRDefault="00BE7553" w:rsidP="00B91B63">
      <w:pPr>
        <w:pStyle w:val="41"/>
        <w:rPr>
          <w:rFonts w:cs="Huawei Sans"/>
        </w:rPr>
      </w:pPr>
      <w:r w:rsidRPr="00DD329E">
        <w:rPr>
          <w:rFonts w:cs="Huawei Sans"/>
        </w:rPr>
        <w:t>04</w:t>
      </w:r>
      <w:r w:rsidRPr="00DD329E">
        <w:rPr>
          <w:rFonts w:cs="Huawei Sans"/>
        </w:rPr>
        <w:t>节网络连接</w:t>
      </w:r>
      <w:r w:rsidRPr="00DD329E">
        <w:rPr>
          <w:rFonts w:cs="Huawei Sans"/>
        </w:rPr>
        <w:t>3.0</w:t>
      </w:r>
      <w:r w:rsidR="00A514F3" w:rsidRPr="00DD329E">
        <w:rPr>
          <w:rFonts w:cs="Huawei Sans"/>
        </w:rPr>
        <w:t xml:space="preserve"> </w:t>
      </w:r>
      <w:r w:rsidRPr="00DD329E">
        <w:rPr>
          <w:rFonts w:cs="Huawei Sans"/>
        </w:rPr>
        <w:t>PC</w:t>
      </w:r>
      <w:r w:rsidRPr="00DD329E">
        <w:rPr>
          <w:rFonts w:cs="Huawei Sans"/>
        </w:rPr>
        <w:t>共享网络</w:t>
      </w:r>
    </w:p>
    <w:p w14:paraId="00E96A9F" w14:textId="2CD30482" w:rsidR="00B7601C" w:rsidRPr="00DD329E" w:rsidRDefault="00B91B63" w:rsidP="00492730">
      <w:pPr>
        <w:pStyle w:val="1e"/>
      </w:pPr>
      <w:r w:rsidRPr="00DD329E">
        <w:t>网课</w:t>
      </w:r>
      <w:r w:rsidR="003E6211" w:rsidRPr="00DD329E">
        <w:t>链接</w:t>
      </w:r>
      <w:r w:rsidR="001054BB" w:rsidRPr="00DD329E">
        <w:t>及</w:t>
      </w:r>
      <w:r w:rsidR="005F35F0" w:rsidRPr="00DD329E">
        <w:t>二维码：</w:t>
      </w:r>
    </w:p>
    <w:p w14:paraId="1056EA81" w14:textId="1A988E0E" w:rsidR="001054BB" w:rsidRPr="00DD329E" w:rsidRDefault="00A863E1" w:rsidP="00492730">
      <w:pPr>
        <w:pStyle w:val="1e"/>
        <w:rPr>
          <w:rFonts w:ascii="Huawei Sans" w:hAnsi="Huawei Sans" w:cs="Huawei Sans"/>
        </w:rPr>
      </w:pPr>
      <w:hyperlink r:id="rId27" w:history="1">
        <w:r w:rsidR="001054BB" w:rsidRPr="00DD329E">
          <w:rPr>
            <w:rStyle w:val="af0"/>
            <w:rFonts w:ascii="Huawei Sans" w:hAnsi="Huawei Sans" w:cs="Huawei Sans"/>
          </w:rPr>
          <w:t>https://www.hiascend.com/developer/courses/detail/1895372935222571009</w:t>
        </w:r>
      </w:hyperlink>
      <w:r w:rsidR="001054BB" w:rsidRPr="00DD329E">
        <w:rPr>
          <w:rFonts w:ascii="Huawei Sans" w:hAnsi="Huawei Sans" w:cs="Huawei Sans"/>
        </w:rPr>
        <w:t xml:space="preserve"> </w:t>
      </w:r>
    </w:p>
    <w:p w14:paraId="37916196" w14:textId="62A1D06E" w:rsidR="005F35F0" w:rsidRPr="00DD329E" w:rsidRDefault="001054BB" w:rsidP="00492730">
      <w:pPr>
        <w:pStyle w:val="1e"/>
      </w:pPr>
      <w:r w:rsidRPr="00DD329E">
        <w:rPr>
          <w:noProof/>
        </w:rPr>
        <w:drawing>
          <wp:inline distT="0" distB="0" distL="0" distR="0" wp14:anchorId="00FD3C38" wp14:editId="357066A6">
            <wp:extent cx="1758950" cy="17589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B6F6" w14:textId="77777777" w:rsidR="00F32A3C" w:rsidRPr="00DD329E" w:rsidRDefault="00F32A3C" w:rsidP="00492730">
      <w:pPr>
        <w:pStyle w:val="1e"/>
      </w:pPr>
    </w:p>
    <w:p w14:paraId="311DA3EA" w14:textId="61B3C975" w:rsidR="008D49B6" w:rsidRPr="00DD329E" w:rsidRDefault="00C91969" w:rsidP="00702642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  <w:sz w:val="21"/>
        </w:rPr>
      </w:pPr>
      <w:r w:rsidRPr="00DD329E">
        <w:rPr>
          <w:rFonts w:ascii="Huawei Sans" w:hAnsi="Huawei Sans" w:cs="Huawei Sans"/>
        </w:rPr>
        <w:br w:type="page"/>
      </w:r>
    </w:p>
    <w:p w14:paraId="77D63374" w14:textId="70B4BE8A" w:rsidR="00BE3DBA" w:rsidRPr="00DD329E" w:rsidRDefault="00217C8E" w:rsidP="00C91969">
      <w:pPr>
        <w:pStyle w:val="1"/>
      </w:pPr>
      <w:bookmarkStart w:id="21" w:name="_Toc196640309"/>
      <w:r>
        <w:rPr>
          <w:rFonts w:hint="eastAsia"/>
        </w:rPr>
        <w:t>项目准备</w:t>
      </w:r>
      <w:bookmarkEnd w:id="21"/>
    </w:p>
    <w:p w14:paraId="558F6703" w14:textId="796FC15E" w:rsidR="00A76EF2" w:rsidRPr="00DD329E" w:rsidRDefault="00A76EF2" w:rsidP="00D15DBB">
      <w:pPr>
        <w:pStyle w:val="2"/>
        <w:rPr>
          <w:rFonts w:cs="Huawei Sans"/>
        </w:rPr>
      </w:pPr>
      <w:bookmarkStart w:id="22" w:name="_Toc196640310"/>
      <w:r w:rsidRPr="00DD329E">
        <w:rPr>
          <w:rFonts w:cs="Huawei Sans"/>
          <w:lang w:eastAsia="zh-CN"/>
        </w:rPr>
        <w:t>项目简介</w:t>
      </w:r>
      <w:bookmarkEnd w:id="22"/>
    </w:p>
    <w:p w14:paraId="03BB5A95" w14:textId="6312FD23" w:rsidR="00CE2D3B" w:rsidRPr="00DD329E" w:rsidRDefault="00CE2D3B" w:rsidP="00492730">
      <w:pPr>
        <w:pStyle w:val="1e"/>
      </w:pPr>
      <w:r w:rsidRPr="00DD329E">
        <w:t>机械臂代码文件目录如下所示：</w:t>
      </w:r>
    </w:p>
    <w:p w14:paraId="0773CCF7" w14:textId="174EA6F5" w:rsidR="00493706" w:rsidRPr="00DD329E" w:rsidRDefault="00493706" w:rsidP="008A1F64">
      <w:pPr>
        <w:pStyle w:val="2f2"/>
        <w:rPr>
          <w:rFonts w:cs="Huawei Sans"/>
        </w:rPr>
      </w:pPr>
      <w:r w:rsidRPr="00DD329E">
        <w:rPr>
          <w:rFonts w:cs="Huawei Sans"/>
        </w:rPr>
        <w:t>ros2_robot_arm</w:t>
      </w:r>
      <w:r w:rsidR="00230711" w:rsidRPr="00DD329E">
        <w:rPr>
          <w:rFonts w:cs="Huawei Sans"/>
        </w:rPr>
        <w:t xml:space="preserve"> </w:t>
      </w:r>
      <w:r w:rsidR="00F9371C" w:rsidRPr="00DD329E">
        <w:rPr>
          <w:rFonts w:cs="Huawei Sans"/>
        </w:rPr>
        <w:t xml:space="preserve">  </w:t>
      </w:r>
      <w:r w:rsidR="00C836F9" w:rsidRPr="00DD329E">
        <w:rPr>
          <w:rFonts w:cs="Huawei Sans"/>
        </w:rPr>
        <w:t xml:space="preserve"># </w:t>
      </w:r>
      <w:r w:rsidR="00EB0F8F" w:rsidRPr="00DD329E">
        <w:rPr>
          <w:rFonts w:cs="Huawei Sans"/>
        </w:rPr>
        <w:t>源码仓</w:t>
      </w:r>
    </w:p>
    <w:p w14:paraId="656AC855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├── ros2_ws</w:t>
      </w:r>
    </w:p>
    <w:p w14:paraId="4C943EB8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└── src</w:t>
      </w:r>
    </w:p>
    <w:p w14:paraId="6E36EA83" w14:textId="389EFD75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│       ├── </w:t>
      </w:r>
      <w:r w:rsidRPr="00DD329E">
        <w:rPr>
          <w:rFonts w:cs="Huawei Sans"/>
          <w:b/>
          <w:bCs/>
        </w:rPr>
        <w:t>dofbot_garbage_yolov5</w:t>
      </w:r>
      <w:r w:rsidR="00E8793D" w:rsidRPr="00DD329E">
        <w:rPr>
          <w:rFonts w:cs="Huawei Sans"/>
          <w:b/>
          <w:bCs/>
        </w:rPr>
        <w:t xml:space="preserve">  </w:t>
      </w:r>
      <w:r w:rsidR="00052A2F" w:rsidRPr="00DD329E">
        <w:rPr>
          <w:rFonts w:cs="Huawei Sans"/>
          <w:b/>
          <w:bCs/>
        </w:rPr>
        <w:t xml:space="preserve"> </w:t>
      </w:r>
      <w:r w:rsidR="00EE7C0A" w:rsidRPr="00DD329E">
        <w:rPr>
          <w:rFonts w:cs="Huawei Sans"/>
          <w:b/>
          <w:bCs/>
        </w:rPr>
        <w:t xml:space="preserve"># </w:t>
      </w:r>
      <w:r w:rsidR="00E8793D" w:rsidRPr="00DD329E">
        <w:rPr>
          <w:rFonts w:cs="Huawei Sans"/>
          <w:b/>
          <w:bCs/>
        </w:rPr>
        <w:t>色块分拣功能包</w:t>
      </w:r>
    </w:p>
    <w:p w14:paraId="4BCFA358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dofbot_garbage_yolov5</w:t>
      </w:r>
    </w:p>
    <w:p w14:paraId="77BA3544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├── __init__.py</w:t>
      </w:r>
    </w:p>
    <w:p w14:paraId="3D9A6ACA" w14:textId="07D34E72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├── config</w:t>
      </w:r>
      <w:r w:rsidR="00E549F8" w:rsidRPr="00DD329E">
        <w:rPr>
          <w:rFonts w:cs="Huawei Sans"/>
        </w:rPr>
        <w:t xml:space="preserve"> </w:t>
      </w:r>
      <w:r w:rsidR="00056AEA" w:rsidRPr="00DD329E">
        <w:rPr>
          <w:rFonts w:cs="Huawei Sans"/>
        </w:rPr>
        <w:t xml:space="preserve"> </w:t>
      </w:r>
      <w:r w:rsidR="00052A2F" w:rsidRPr="00DD329E">
        <w:rPr>
          <w:rFonts w:cs="Huawei Sans"/>
        </w:rPr>
        <w:t xml:space="preserve"> </w:t>
      </w:r>
      <w:r w:rsidR="00F4254F" w:rsidRPr="00DD329E">
        <w:rPr>
          <w:rFonts w:cs="Huawei Sans"/>
        </w:rPr>
        <w:t>#</w:t>
      </w:r>
      <w:r w:rsidR="00056AEA" w:rsidRPr="00DD329E">
        <w:rPr>
          <w:rFonts w:cs="Huawei Sans"/>
        </w:rPr>
        <w:t xml:space="preserve"> </w:t>
      </w:r>
      <w:r w:rsidR="00E549F8" w:rsidRPr="00DD329E">
        <w:rPr>
          <w:rFonts w:cs="Huawei Sans"/>
        </w:rPr>
        <w:t>配置文件</w:t>
      </w:r>
    </w:p>
    <w:p w14:paraId="67FF8F3D" w14:textId="274195DF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│   ├── XYT_config.txt</w:t>
      </w:r>
      <w:r w:rsidR="0071572C" w:rsidRPr="00DD329E">
        <w:rPr>
          <w:rFonts w:cs="Huawei Sans"/>
        </w:rPr>
        <w:t xml:space="preserve"> </w:t>
      </w:r>
      <w:r w:rsidR="00052A2F" w:rsidRPr="00DD329E">
        <w:rPr>
          <w:rFonts w:cs="Huawei Sans"/>
        </w:rPr>
        <w:t xml:space="preserve"> </w:t>
      </w:r>
      <w:r w:rsidR="0071572C" w:rsidRPr="00DD329E">
        <w:rPr>
          <w:rFonts w:cs="Huawei Sans"/>
        </w:rPr>
        <w:t xml:space="preserve"> # </w:t>
      </w:r>
      <w:r w:rsidR="002423F3" w:rsidRPr="002423F3">
        <w:rPr>
          <w:rFonts w:cs="Huawei Sans" w:hint="eastAsia"/>
        </w:rPr>
        <w:t>机械臂复位角度</w:t>
      </w:r>
    </w:p>
    <w:p w14:paraId="5226F86B" w14:textId="01A9339A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│   ├── data_collect_idx.txt</w:t>
      </w:r>
      <w:r w:rsidR="000B1461" w:rsidRPr="00DD329E">
        <w:rPr>
          <w:rFonts w:cs="Huawei Sans"/>
        </w:rPr>
        <w:t xml:space="preserve">   # </w:t>
      </w:r>
      <w:r w:rsidR="000B1461" w:rsidRPr="00DD329E">
        <w:rPr>
          <w:rFonts w:cs="Huawei Sans"/>
        </w:rPr>
        <w:t>图像采集序号记录文件</w:t>
      </w:r>
    </w:p>
    <w:p w14:paraId="3C14F1DF" w14:textId="12AE5427" w:rsidR="008A1F64" w:rsidRPr="00DD329E" w:rsidRDefault="008A1F64" w:rsidP="008A1F64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>│       │   │   │   ├── dp.bin</w:t>
      </w:r>
      <w:r w:rsidR="006A405B" w:rsidRPr="00DD329E">
        <w:rPr>
          <w:rFonts w:cs="Huawei Sans"/>
          <w:lang w:eastAsia="zh-CN"/>
        </w:rPr>
        <w:t xml:space="preserve">   # </w:t>
      </w:r>
      <w:r w:rsidR="006A405B" w:rsidRPr="00DD329E">
        <w:rPr>
          <w:rFonts w:cs="Huawei Sans"/>
          <w:lang w:eastAsia="zh-CN"/>
        </w:rPr>
        <w:t>透视变换矩阵</w:t>
      </w:r>
    </w:p>
    <w:p w14:paraId="0A8FB90E" w14:textId="08775176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│   └── offset.txt</w:t>
      </w:r>
      <w:r w:rsidR="00C22AC4" w:rsidRPr="00DD329E">
        <w:rPr>
          <w:rFonts w:cs="Huawei Sans"/>
        </w:rPr>
        <w:t xml:space="preserve">   # </w:t>
      </w:r>
      <w:r w:rsidR="00C22AC4" w:rsidRPr="00DD329E">
        <w:rPr>
          <w:rFonts w:cs="Huawei Sans"/>
        </w:rPr>
        <w:t>硬件误差配置</w:t>
      </w:r>
    </w:p>
    <w:p w14:paraId="46BAF4AD" w14:textId="3783F7C7" w:rsidR="008A1F64" w:rsidRPr="00DD329E" w:rsidRDefault="008A1F64" w:rsidP="008A1F64">
      <w:pPr>
        <w:pStyle w:val="2f2"/>
        <w:rPr>
          <w:rFonts w:cs="Huawei Sans"/>
          <w:b/>
          <w:bCs/>
        </w:rPr>
      </w:pPr>
      <w:r w:rsidRPr="00DD329E">
        <w:rPr>
          <w:rFonts w:cs="Huawei Sans"/>
        </w:rPr>
        <w:t>│       │   │   ├── main.py</w:t>
      </w:r>
      <w:r w:rsidR="005C2B2F" w:rsidRPr="00DD329E">
        <w:rPr>
          <w:rFonts w:cs="Huawei Sans"/>
        </w:rPr>
        <w:t xml:space="preserve">   # </w:t>
      </w:r>
      <w:r w:rsidR="005C2B2F" w:rsidRPr="00DD329E">
        <w:rPr>
          <w:rFonts w:cs="Huawei Sans"/>
        </w:rPr>
        <w:t>主函数入口</w:t>
      </w:r>
    </w:p>
    <w:p w14:paraId="0D49593B" w14:textId="72790771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├── model</w:t>
      </w:r>
      <w:r w:rsidR="006F75A6" w:rsidRPr="00DD329E">
        <w:rPr>
          <w:rFonts w:cs="Huawei Sans"/>
        </w:rPr>
        <w:t xml:space="preserve">   # </w:t>
      </w:r>
      <w:r w:rsidR="006F75A6" w:rsidRPr="00DD329E">
        <w:rPr>
          <w:rFonts w:cs="Huawei Sans"/>
        </w:rPr>
        <w:t>模型文件</w:t>
      </w:r>
    </w:p>
    <w:p w14:paraId="0E8DBD1B" w14:textId="470CE82D" w:rsidR="003A5CE4" w:rsidRPr="00DD329E" w:rsidRDefault="003A5CE4" w:rsidP="003A5CE4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│       │   │   │   ├── </w:t>
      </w:r>
      <w:r w:rsidRPr="00DD329E">
        <w:rPr>
          <w:rFonts w:cs="Huawei Sans"/>
          <w:color w:val="FF0000"/>
        </w:rPr>
        <w:t>yolov5s_bs1.om</w:t>
      </w:r>
      <w:r w:rsidRPr="00DD329E">
        <w:rPr>
          <w:rFonts w:cs="Huawei Sans"/>
          <w:color w:val="FF0000"/>
          <w:lang w:eastAsia="zh-CN"/>
        </w:rPr>
        <w:t xml:space="preserve"> </w:t>
      </w:r>
      <w:r w:rsidRPr="00DD329E">
        <w:rPr>
          <w:rFonts w:cs="Huawei Sans"/>
          <w:lang w:eastAsia="zh-CN"/>
        </w:rPr>
        <w:t xml:space="preserve">  # </w:t>
      </w:r>
      <w:r w:rsidRPr="00DD329E">
        <w:rPr>
          <w:rFonts w:cs="Huawei Sans"/>
          <w:lang w:eastAsia="zh-CN"/>
        </w:rPr>
        <w:t>推理模型</w:t>
      </w:r>
    </w:p>
    <w:p w14:paraId="51F0F1BE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│   └── coco_names.txt</w:t>
      </w:r>
    </w:p>
    <w:p w14:paraId="2376E08A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├── test_imgs</w:t>
      </w:r>
    </w:p>
    <w:p w14:paraId="2290D1CC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│   ├── 2.jpg</w:t>
      </w:r>
    </w:p>
    <w:p w14:paraId="463A8F72" w14:textId="0B7D617D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│       │   │   │   └── </w:t>
      </w:r>
      <w:r w:rsidR="00033F71" w:rsidRPr="00DD329E">
        <w:rPr>
          <w:rFonts w:cs="Huawei Sans"/>
        </w:rPr>
        <w:t>…</w:t>
      </w:r>
    </w:p>
    <w:p w14:paraId="4F9DDAC2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utils</w:t>
      </w:r>
    </w:p>
    <w:p w14:paraId="75DE3637" w14:textId="6CE384C8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    ├── det_utils.py</w:t>
      </w:r>
      <w:r w:rsidR="009F5EE4" w:rsidRPr="00DD329E">
        <w:rPr>
          <w:rFonts w:cs="Huawei Sans"/>
        </w:rPr>
        <w:t xml:space="preserve">   # ACL</w:t>
      </w:r>
      <w:r w:rsidR="009F5EE4" w:rsidRPr="00DD329E">
        <w:rPr>
          <w:rFonts w:cs="Huawei Sans"/>
        </w:rPr>
        <w:t>推理功能文件</w:t>
      </w:r>
    </w:p>
    <w:p w14:paraId="68D2D1D7" w14:textId="112FB216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    ├── dofbot_config.py</w:t>
      </w:r>
      <w:r w:rsidR="00EF6C98" w:rsidRPr="00DD329E">
        <w:rPr>
          <w:rFonts w:cs="Huawei Sans"/>
        </w:rPr>
        <w:t xml:space="preserve">   # </w:t>
      </w:r>
      <w:r w:rsidR="00EF6C98" w:rsidRPr="00DD329E">
        <w:rPr>
          <w:rFonts w:cs="Huawei Sans"/>
        </w:rPr>
        <w:t>机械臂描述文件</w:t>
      </w:r>
    </w:p>
    <w:p w14:paraId="7AC91AAA" w14:textId="6D08248E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    ├── garbage_grap.py</w:t>
      </w:r>
      <w:r w:rsidR="000C2A1C" w:rsidRPr="00DD329E">
        <w:rPr>
          <w:rFonts w:cs="Huawei Sans"/>
        </w:rPr>
        <w:t xml:space="preserve">   # </w:t>
      </w:r>
      <w:r w:rsidR="000C2A1C" w:rsidRPr="00DD329E">
        <w:rPr>
          <w:rFonts w:cs="Huawei Sans"/>
        </w:rPr>
        <w:t>垃圾分拣抓取脚本</w:t>
      </w:r>
    </w:p>
    <w:p w14:paraId="1010EBBD" w14:textId="68322666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    ├── garbage_identify.py</w:t>
      </w:r>
      <w:r w:rsidR="00A16FA5" w:rsidRPr="00DD329E">
        <w:rPr>
          <w:rFonts w:cs="Huawei Sans"/>
        </w:rPr>
        <w:t xml:space="preserve">   # </w:t>
      </w:r>
      <w:r w:rsidR="00A16FA5" w:rsidRPr="00DD329E">
        <w:rPr>
          <w:rFonts w:cs="Huawei Sans"/>
        </w:rPr>
        <w:t>垃圾分拣识别脚本</w:t>
      </w:r>
    </w:p>
    <w:p w14:paraId="74306E6D" w14:textId="28E08915" w:rsidR="008A1F64" w:rsidRPr="00DD329E" w:rsidRDefault="008A1F64" w:rsidP="00B952A9">
      <w:pPr>
        <w:pStyle w:val="2f2"/>
        <w:tabs>
          <w:tab w:val="center" w:pos="5329"/>
        </w:tabs>
        <w:rPr>
          <w:rFonts w:cs="Huawei Sans"/>
        </w:rPr>
      </w:pPr>
      <w:r w:rsidRPr="00DD329E">
        <w:rPr>
          <w:rFonts w:cs="Huawei Sans"/>
        </w:rPr>
        <w:t>│       │   │       └── npu_utils.py</w:t>
      </w:r>
      <w:r w:rsidR="00B952A9" w:rsidRPr="00DD329E">
        <w:rPr>
          <w:rFonts w:cs="Huawei Sans"/>
        </w:rPr>
        <w:t xml:space="preserve">   # ACL</w:t>
      </w:r>
      <w:r w:rsidR="00B952A9" w:rsidRPr="00DD329E">
        <w:rPr>
          <w:rFonts w:cs="Huawei Sans"/>
        </w:rPr>
        <w:t>推理功能文件</w:t>
      </w:r>
      <w:r w:rsidR="00B952A9" w:rsidRPr="00DD329E">
        <w:rPr>
          <w:rFonts w:cs="Huawei Sans"/>
        </w:rPr>
        <w:tab/>
        <w:t xml:space="preserve"> </w:t>
      </w:r>
    </w:p>
    <w:p w14:paraId="0109315B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package.xml</w:t>
      </w:r>
    </w:p>
    <w:p w14:paraId="58B716F2" w14:textId="2051F17A" w:rsidR="008A1F64" w:rsidRPr="00DD329E" w:rsidRDefault="008A1F64" w:rsidP="00FA5E16">
      <w:pPr>
        <w:pStyle w:val="2f2"/>
        <w:tabs>
          <w:tab w:val="center" w:pos="5329"/>
        </w:tabs>
        <w:rPr>
          <w:rFonts w:cs="Huawei Sans"/>
        </w:rPr>
      </w:pPr>
      <w:r w:rsidRPr="00DD329E">
        <w:rPr>
          <w:rFonts w:cs="Huawei Sans"/>
        </w:rPr>
        <w:t>│       │   ├── resource</w:t>
      </w:r>
      <w:r w:rsidR="00FA5E16" w:rsidRPr="00DD329E">
        <w:rPr>
          <w:rFonts w:cs="Huawei Sans"/>
        </w:rPr>
        <w:tab/>
      </w:r>
    </w:p>
    <w:p w14:paraId="02F8262C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dofbot_garbage_yolov5</w:t>
      </w:r>
    </w:p>
    <w:p w14:paraId="04DD2647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setup.cfg</w:t>
      </w:r>
    </w:p>
    <w:p w14:paraId="33121F6E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setup.py</w:t>
      </w:r>
    </w:p>
    <w:p w14:paraId="594C7AD1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test</w:t>
      </w:r>
    </w:p>
    <w:p w14:paraId="661099E6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├── test_det_utils.py</w:t>
      </w:r>
    </w:p>
    <w:p w14:paraId="25ECF95A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├── test_garbage_identify.py</w:t>
      </w:r>
    </w:p>
    <w:p w14:paraId="0F26C1A6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test_npu_utils.py</w:t>
      </w:r>
    </w:p>
    <w:p w14:paraId="5CDFA983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└── tools</w:t>
      </w:r>
    </w:p>
    <w:p w14:paraId="0B76E6E0" w14:textId="1F91F8D2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│       │       └── </w:t>
      </w:r>
      <w:r w:rsidRPr="00DD329E">
        <w:rPr>
          <w:rFonts w:cs="Huawei Sans"/>
        </w:rPr>
        <w:t>相机校准</w:t>
      </w:r>
      <w:r w:rsidRPr="00DD329E">
        <w:rPr>
          <w:rFonts w:cs="Huawei Sans"/>
        </w:rPr>
        <w:t>.ipynb</w:t>
      </w:r>
      <w:r w:rsidR="00C71C4B" w:rsidRPr="00DD329E">
        <w:rPr>
          <w:rFonts w:cs="Huawei Sans"/>
        </w:rPr>
        <w:t xml:space="preserve">   # </w:t>
      </w:r>
      <w:r w:rsidR="00C71C4B" w:rsidRPr="00DD329E">
        <w:rPr>
          <w:rFonts w:cs="Huawei Sans"/>
        </w:rPr>
        <w:t>相机校准脚本</w:t>
      </w:r>
    </w:p>
    <w:p w14:paraId="095533E1" w14:textId="72073570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 xml:space="preserve">│       </w:t>
      </w:r>
      <w:r w:rsidR="00913A8F" w:rsidRPr="00DD329E">
        <w:rPr>
          <w:rFonts w:cs="Huawei Sans"/>
        </w:rPr>
        <w:t>├──</w:t>
      </w:r>
      <w:r w:rsidRPr="00DD329E">
        <w:rPr>
          <w:rFonts w:cs="Huawei Sans"/>
          <w:b/>
          <w:bCs/>
        </w:rPr>
        <w:t xml:space="preserve"> robot_arm_color_stacking</w:t>
      </w:r>
      <w:r w:rsidR="007D0066" w:rsidRPr="00DD329E">
        <w:rPr>
          <w:rFonts w:cs="Huawei Sans"/>
          <w:b/>
          <w:bCs/>
        </w:rPr>
        <w:t xml:space="preserve">   # </w:t>
      </w:r>
      <w:r w:rsidR="007D0066" w:rsidRPr="00DD329E">
        <w:rPr>
          <w:rFonts w:cs="Huawei Sans"/>
          <w:b/>
          <w:bCs/>
        </w:rPr>
        <w:t>色块堆叠功能包</w:t>
      </w:r>
    </w:p>
    <w:p w14:paraId="24B3E7F3" w14:textId="7777777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├── package.xml</w:t>
      </w:r>
    </w:p>
    <w:p w14:paraId="24D62B5F" w14:textId="7777777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├── resource</w:t>
      </w:r>
    </w:p>
    <w:p w14:paraId="474AAA09" w14:textId="7777777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└── robot_arm_color_stacking</w:t>
      </w:r>
    </w:p>
    <w:p w14:paraId="166A02E6" w14:textId="7777777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├── robot_arm_color_stacking</w:t>
      </w:r>
    </w:p>
    <w:p w14:paraId="7BFDED0B" w14:textId="7777777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├── __init__.py</w:t>
      </w:r>
    </w:p>
    <w:p w14:paraId="577BC7BD" w14:textId="71929C59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├── config</w:t>
      </w:r>
      <w:r w:rsidR="001E546F" w:rsidRPr="00DD329E">
        <w:rPr>
          <w:rFonts w:cs="Huawei Sans"/>
        </w:rPr>
        <w:t xml:space="preserve">   # </w:t>
      </w:r>
      <w:r w:rsidR="001E546F" w:rsidRPr="00DD329E">
        <w:rPr>
          <w:rFonts w:cs="Huawei Sans"/>
        </w:rPr>
        <w:t>配置文件</w:t>
      </w:r>
    </w:p>
    <w:p w14:paraId="42AA8A88" w14:textId="0C35928F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│   ├── XYT_config.txt</w:t>
      </w:r>
      <w:r w:rsidR="00776F51" w:rsidRPr="00DD329E">
        <w:rPr>
          <w:rFonts w:cs="Huawei Sans"/>
        </w:rPr>
        <w:t xml:space="preserve">   # </w:t>
      </w:r>
      <w:r w:rsidR="007D2F2C" w:rsidRPr="007D2F2C">
        <w:rPr>
          <w:rFonts w:cs="Huawei Sans" w:hint="eastAsia"/>
        </w:rPr>
        <w:t>机械臂复位角度</w:t>
      </w:r>
    </w:p>
    <w:p w14:paraId="23915A53" w14:textId="3B678A9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│   ├── color_stacking.txt</w:t>
      </w:r>
      <w:r w:rsidR="00A52D00" w:rsidRPr="00DD329E">
        <w:rPr>
          <w:rFonts w:cs="Huawei Sans"/>
        </w:rPr>
        <w:t xml:space="preserve">   </w:t>
      </w:r>
    </w:p>
    <w:p w14:paraId="1A42F09B" w14:textId="0E3CA9BC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│   ├── data_collect_idx.txt</w:t>
      </w:r>
      <w:r w:rsidR="00A52D00" w:rsidRPr="00DD329E">
        <w:rPr>
          <w:rFonts w:cs="Huawei Sans"/>
        </w:rPr>
        <w:t xml:space="preserve">   </w:t>
      </w:r>
    </w:p>
    <w:p w14:paraId="1515249B" w14:textId="59B71CEA" w:rsidR="00905BF6" w:rsidRPr="00DD329E" w:rsidRDefault="00905BF6" w:rsidP="00905BF6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>│           │   │   ├── dp.bin</w:t>
      </w:r>
      <w:r w:rsidR="00A52D00" w:rsidRPr="00DD329E">
        <w:rPr>
          <w:rFonts w:cs="Huawei Sans"/>
          <w:lang w:eastAsia="zh-CN"/>
        </w:rPr>
        <w:t xml:space="preserve">   #</w:t>
      </w:r>
      <w:r w:rsidR="00596573" w:rsidRPr="00DD329E">
        <w:rPr>
          <w:rFonts w:cs="Huawei Sans"/>
          <w:lang w:eastAsia="zh-CN"/>
        </w:rPr>
        <w:t xml:space="preserve"> </w:t>
      </w:r>
      <w:r w:rsidR="00596573" w:rsidRPr="00DD329E">
        <w:rPr>
          <w:rFonts w:cs="Huawei Sans"/>
          <w:lang w:eastAsia="zh-CN"/>
        </w:rPr>
        <w:t>透视变换矩阵</w:t>
      </w:r>
    </w:p>
    <w:p w14:paraId="672A0DEC" w14:textId="4CD402D5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│   └── offset.txt</w:t>
      </w:r>
      <w:r w:rsidR="00A52D00" w:rsidRPr="00DD329E">
        <w:rPr>
          <w:rFonts w:cs="Huawei Sans"/>
        </w:rPr>
        <w:t xml:space="preserve">   #</w:t>
      </w:r>
      <w:r w:rsidR="00596573" w:rsidRPr="00DD329E">
        <w:rPr>
          <w:rFonts w:cs="Huawei Sans"/>
        </w:rPr>
        <w:t xml:space="preserve"> </w:t>
      </w:r>
      <w:r w:rsidR="00596573" w:rsidRPr="00DD329E">
        <w:rPr>
          <w:rFonts w:cs="Huawei Sans"/>
        </w:rPr>
        <w:t>硬件误差配置</w:t>
      </w:r>
    </w:p>
    <w:p w14:paraId="5364F8BD" w14:textId="188998DD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├── main.py</w:t>
      </w:r>
      <w:r w:rsidR="00580222" w:rsidRPr="00DD329E">
        <w:rPr>
          <w:rFonts w:cs="Huawei Sans"/>
        </w:rPr>
        <w:t xml:space="preserve">   # </w:t>
      </w:r>
      <w:r w:rsidR="00580222" w:rsidRPr="00DD329E">
        <w:rPr>
          <w:rFonts w:cs="Huawei Sans"/>
        </w:rPr>
        <w:t>主函数入口</w:t>
      </w:r>
    </w:p>
    <w:p w14:paraId="63A75AFA" w14:textId="7EA862DF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├── model</w:t>
      </w:r>
      <w:r w:rsidR="00580222" w:rsidRPr="00DD329E">
        <w:rPr>
          <w:rFonts w:cs="Huawei Sans"/>
        </w:rPr>
        <w:t xml:space="preserve">   # </w:t>
      </w:r>
      <w:r w:rsidR="00580222" w:rsidRPr="00DD329E">
        <w:rPr>
          <w:rFonts w:cs="Huawei Sans"/>
        </w:rPr>
        <w:t>模型文件</w:t>
      </w:r>
    </w:p>
    <w:p w14:paraId="3E012235" w14:textId="4C8085BD" w:rsidR="00945561" w:rsidRPr="00DD329E" w:rsidRDefault="00945561" w:rsidP="00945561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│           │   │   ├── </w:t>
      </w:r>
      <w:r w:rsidRPr="00DD329E">
        <w:rPr>
          <w:rFonts w:cs="Huawei Sans"/>
          <w:color w:val="FF0000"/>
        </w:rPr>
        <w:t>yolov5s_bs1.om</w:t>
      </w:r>
      <w:r w:rsidRPr="00DD329E">
        <w:rPr>
          <w:rFonts w:cs="Huawei Sans"/>
          <w:color w:val="FF0000"/>
          <w:lang w:eastAsia="zh-CN"/>
        </w:rPr>
        <w:t xml:space="preserve"> </w:t>
      </w:r>
      <w:r w:rsidRPr="00DD329E">
        <w:rPr>
          <w:rFonts w:cs="Huawei Sans"/>
          <w:lang w:eastAsia="zh-CN"/>
        </w:rPr>
        <w:t xml:space="preserve">  # </w:t>
      </w:r>
      <w:r w:rsidRPr="00DD329E">
        <w:rPr>
          <w:rFonts w:cs="Huawei Sans"/>
          <w:lang w:eastAsia="zh-CN"/>
        </w:rPr>
        <w:t>推理模型</w:t>
      </w:r>
    </w:p>
    <w:p w14:paraId="265A0D60" w14:textId="7777777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│   └── coco_names.txt</w:t>
      </w:r>
    </w:p>
    <w:p w14:paraId="67BFEC92" w14:textId="7777777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├── test_imgs</w:t>
      </w:r>
    </w:p>
    <w:p w14:paraId="48E38EEE" w14:textId="7777777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│   ├── 2.jpg</w:t>
      </w:r>
    </w:p>
    <w:p w14:paraId="21A1E716" w14:textId="1CAD296C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 xml:space="preserve">│           │   │   └── </w:t>
      </w:r>
      <w:r w:rsidR="007F3385" w:rsidRPr="00DD329E">
        <w:rPr>
          <w:rFonts w:cs="Huawei Sans"/>
          <w:lang w:eastAsia="zh-CN"/>
        </w:rPr>
        <w:t>…</w:t>
      </w:r>
    </w:p>
    <w:p w14:paraId="5B2AF0D6" w14:textId="7777777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└── utils</w:t>
      </w:r>
    </w:p>
    <w:p w14:paraId="19662447" w14:textId="27E0647D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    ├── det_utils.py</w:t>
      </w:r>
      <w:r w:rsidR="00A13911" w:rsidRPr="00DD329E">
        <w:rPr>
          <w:rFonts w:cs="Huawei Sans"/>
        </w:rPr>
        <w:t xml:space="preserve">   # </w:t>
      </w:r>
      <w:r w:rsidR="00A13911" w:rsidRPr="00DD329E">
        <w:rPr>
          <w:rFonts w:cs="Huawei Sans"/>
        </w:rPr>
        <w:t>推理功能文件</w:t>
      </w:r>
    </w:p>
    <w:p w14:paraId="7E8A65CC" w14:textId="3CAE38E1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    ├── dofbot_config.py</w:t>
      </w:r>
      <w:r w:rsidR="00AB69AA" w:rsidRPr="00DD329E">
        <w:rPr>
          <w:rFonts w:cs="Huawei Sans"/>
        </w:rPr>
        <w:t xml:space="preserve">   # </w:t>
      </w:r>
      <w:r w:rsidR="00AB69AA" w:rsidRPr="00DD329E">
        <w:rPr>
          <w:rFonts w:cs="Huawei Sans"/>
        </w:rPr>
        <w:t>机械臂描述文件</w:t>
      </w:r>
    </w:p>
    <w:p w14:paraId="1E70312E" w14:textId="14FA09BC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    ├── npu_utils.py</w:t>
      </w:r>
      <w:r w:rsidR="00ED0C6D" w:rsidRPr="00DD329E">
        <w:rPr>
          <w:rFonts w:cs="Huawei Sans"/>
        </w:rPr>
        <w:t xml:space="preserve">   # ACL</w:t>
      </w:r>
      <w:r w:rsidR="00ED0C6D" w:rsidRPr="00DD329E">
        <w:rPr>
          <w:rFonts w:cs="Huawei Sans"/>
        </w:rPr>
        <w:t>推理功能文件</w:t>
      </w:r>
    </w:p>
    <w:p w14:paraId="511B851B" w14:textId="521A01DB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    ├── stacking_grap.py</w:t>
      </w:r>
      <w:r w:rsidR="0000538C" w:rsidRPr="00DD329E">
        <w:rPr>
          <w:rFonts w:cs="Huawei Sans"/>
        </w:rPr>
        <w:t xml:space="preserve">   # </w:t>
      </w:r>
      <w:r w:rsidR="0000538C" w:rsidRPr="00DD329E">
        <w:rPr>
          <w:rFonts w:cs="Huawei Sans"/>
        </w:rPr>
        <w:t>色块堆叠抓取功能文件</w:t>
      </w:r>
    </w:p>
    <w:p w14:paraId="27CE3D05" w14:textId="00460696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│       └── stacking_target.py</w:t>
      </w:r>
      <w:r w:rsidR="0000538C" w:rsidRPr="00DD329E">
        <w:rPr>
          <w:rFonts w:cs="Huawei Sans"/>
        </w:rPr>
        <w:t xml:space="preserve">   # </w:t>
      </w:r>
      <w:r w:rsidR="0000538C" w:rsidRPr="00DD329E">
        <w:rPr>
          <w:rFonts w:cs="Huawei Sans"/>
        </w:rPr>
        <w:t>色块堆叠目标定位文件</w:t>
      </w:r>
    </w:p>
    <w:p w14:paraId="2E07A4FC" w14:textId="7777777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├── setup.cfg</w:t>
      </w:r>
    </w:p>
    <w:p w14:paraId="76512BEA" w14:textId="77777777" w:rsidR="00905BF6" w:rsidRPr="00DD329E" w:rsidRDefault="00905BF6" w:rsidP="00905BF6">
      <w:pPr>
        <w:pStyle w:val="2f2"/>
        <w:rPr>
          <w:rFonts w:cs="Huawei Sans"/>
        </w:rPr>
      </w:pPr>
      <w:r w:rsidRPr="00DD329E">
        <w:rPr>
          <w:rFonts w:cs="Huawei Sans"/>
        </w:rPr>
        <w:t>│           └── setup.py</w:t>
      </w:r>
    </w:p>
    <w:p w14:paraId="6B83E282" w14:textId="0901E259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│       ├── </w:t>
      </w:r>
      <w:r w:rsidRPr="00DD329E">
        <w:rPr>
          <w:rFonts w:cs="Huawei Sans"/>
          <w:b/>
          <w:bCs/>
        </w:rPr>
        <w:t>dofbot_info</w:t>
      </w:r>
      <w:r w:rsidR="00213982" w:rsidRPr="00DD329E">
        <w:rPr>
          <w:rFonts w:cs="Huawei Sans"/>
          <w:b/>
          <w:bCs/>
        </w:rPr>
        <w:t xml:space="preserve">   # </w:t>
      </w:r>
      <w:r w:rsidR="00213982" w:rsidRPr="00DD329E">
        <w:rPr>
          <w:rFonts w:cs="Huawei Sans"/>
          <w:b/>
          <w:bCs/>
        </w:rPr>
        <w:t>机械臂接口功能包</w:t>
      </w:r>
    </w:p>
    <w:p w14:paraId="3D958BD7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CMakeLists.txt</w:t>
      </w:r>
    </w:p>
    <w:p w14:paraId="2D227F43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package.xml</w:t>
      </w:r>
    </w:p>
    <w:p w14:paraId="1F79041C" w14:textId="51B035DD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└── srv</w:t>
      </w:r>
      <w:r w:rsidR="000A5533" w:rsidRPr="00DD329E">
        <w:rPr>
          <w:rFonts w:cs="Huawei Sans"/>
        </w:rPr>
        <w:t xml:space="preserve">   # </w:t>
      </w:r>
      <w:r w:rsidR="000A5533" w:rsidRPr="00DD329E">
        <w:rPr>
          <w:rFonts w:cs="Huawei Sans"/>
        </w:rPr>
        <w:t>服务信息文件</w:t>
      </w:r>
    </w:p>
    <w:p w14:paraId="009F66B0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    └── Kinemarics.srv</w:t>
      </w:r>
    </w:p>
    <w:p w14:paraId="7E333078" w14:textId="4CA8848A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│       ├── </w:t>
      </w:r>
      <w:r w:rsidRPr="00DD329E">
        <w:rPr>
          <w:rFonts w:cs="Huawei Sans"/>
          <w:b/>
          <w:bCs/>
        </w:rPr>
        <w:t>dofbot_moveit</w:t>
      </w:r>
      <w:r w:rsidR="00F6090D" w:rsidRPr="00DD329E">
        <w:rPr>
          <w:rFonts w:cs="Huawei Sans"/>
          <w:b/>
          <w:bCs/>
        </w:rPr>
        <w:t xml:space="preserve">   # </w:t>
      </w:r>
      <w:r w:rsidR="00F6090D" w:rsidRPr="00DD329E">
        <w:rPr>
          <w:rFonts w:cs="Huawei Sans"/>
          <w:b/>
          <w:bCs/>
        </w:rPr>
        <w:t>机械臂描述功能包</w:t>
      </w:r>
    </w:p>
    <w:p w14:paraId="0CD77731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CMakeLists.txt</w:t>
      </w:r>
    </w:p>
    <w:p w14:paraId="41043ABD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config</w:t>
      </w:r>
    </w:p>
    <w:p w14:paraId="5A4E3761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server_param.yaml</w:t>
      </w:r>
    </w:p>
    <w:p w14:paraId="05AF7276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include</w:t>
      </w:r>
    </w:p>
    <w:p w14:paraId="36C6D3C3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dofbot_moveit</w:t>
      </w:r>
    </w:p>
    <w:p w14:paraId="04B6B0D7" w14:textId="103A26B5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    └── dofbot_kinemarics.h</w:t>
      </w:r>
      <w:r w:rsidR="005B3C2B" w:rsidRPr="00DD329E">
        <w:rPr>
          <w:rFonts w:cs="Huawei Sans"/>
        </w:rPr>
        <w:t xml:space="preserve">   # </w:t>
      </w:r>
      <w:r w:rsidR="005B3C2B" w:rsidRPr="00DD329E">
        <w:rPr>
          <w:rFonts w:cs="Huawei Sans"/>
        </w:rPr>
        <w:t>机械臂运动学头文件</w:t>
      </w:r>
    </w:p>
    <w:p w14:paraId="6FAAE924" w14:textId="0C181EE9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launch</w:t>
      </w:r>
      <w:r w:rsidR="00794F16" w:rsidRPr="00DD329E">
        <w:rPr>
          <w:rFonts w:cs="Huawei Sans"/>
        </w:rPr>
        <w:t xml:space="preserve">   # </w:t>
      </w:r>
      <w:r w:rsidR="00794F16" w:rsidRPr="00DD329E">
        <w:rPr>
          <w:rFonts w:cs="Huawei Sans"/>
        </w:rPr>
        <w:t>工程启动文件</w:t>
      </w:r>
    </w:p>
    <w:p w14:paraId="0ABEFD65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├── dofbot_moveit.launch.py</w:t>
      </w:r>
    </w:p>
    <w:p w14:paraId="5C0BD425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kinematic_server.launch.py</w:t>
      </w:r>
    </w:p>
    <w:p w14:paraId="4CD68215" w14:textId="4EF83267" w:rsidR="008A1F64" w:rsidRPr="00DD329E" w:rsidRDefault="008A1F64" w:rsidP="008A1F64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>│       │   ├── lib</w:t>
      </w:r>
      <w:r w:rsidR="00755506" w:rsidRPr="00DD329E">
        <w:rPr>
          <w:rFonts w:cs="Huawei Sans"/>
          <w:lang w:eastAsia="zh-CN"/>
        </w:rPr>
        <w:t xml:space="preserve">   # </w:t>
      </w:r>
      <w:r w:rsidR="00755506" w:rsidRPr="00DD329E">
        <w:rPr>
          <w:rFonts w:cs="Huawei Sans"/>
          <w:lang w:eastAsia="zh-CN"/>
        </w:rPr>
        <w:t>坐标求解库文件</w:t>
      </w:r>
    </w:p>
    <w:p w14:paraId="5C493605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libdofbot_kinemarics.so</w:t>
      </w:r>
    </w:p>
    <w:p w14:paraId="7FAA4836" w14:textId="4C92C8E2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meshes</w:t>
      </w:r>
      <w:r w:rsidR="007056DB" w:rsidRPr="00DD329E">
        <w:rPr>
          <w:rFonts w:cs="Huawei Sans"/>
        </w:rPr>
        <w:t xml:space="preserve">   # </w:t>
      </w:r>
      <w:r w:rsidR="007056DB" w:rsidRPr="00DD329E">
        <w:rPr>
          <w:rFonts w:cs="Huawei Sans"/>
        </w:rPr>
        <w:t>三维结构文件</w:t>
      </w:r>
    </w:p>
    <w:p w14:paraId="42A13D1F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├── base_link.STL</w:t>
      </w:r>
    </w:p>
    <w:p w14:paraId="3EB2B1B1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├── link1.STL</w:t>
      </w:r>
    </w:p>
    <w:p w14:paraId="6857AE90" w14:textId="525441F2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│       │   │   ├── </w:t>
      </w:r>
      <w:r w:rsidR="009527BE" w:rsidRPr="00DD329E">
        <w:rPr>
          <w:rFonts w:cs="Huawei Sans"/>
          <w:lang w:eastAsia="zh-CN"/>
        </w:rPr>
        <w:t>…</w:t>
      </w:r>
    </w:p>
    <w:p w14:paraId="027DB129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link5.STL</w:t>
      </w:r>
    </w:p>
    <w:p w14:paraId="2B02211A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package.xml</w:t>
      </w:r>
    </w:p>
    <w:p w14:paraId="0BBCA690" w14:textId="50D8A2E0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rviz</w:t>
      </w:r>
      <w:r w:rsidR="005B00D8" w:rsidRPr="00DD329E">
        <w:rPr>
          <w:rFonts w:cs="Huawei Sans"/>
        </w:rPr>
        <w:t xml:space="preserve">   # </w:t>
      </w:r>
      <w:r w:rsidR="005B00D8" w:rsidRPr="00DD329E">
        <w:rPr>
          <w:rFonts w:cs="Huawei Sans"/>
        </w:rPr>
        <w:t>可视化文件</w:t>
      </w:r>
    </w:p>
    <w:p w14:paraId="5F4E8AB3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├── dofbot.rviz</w:t>
      </w:r>
    </w:p>
    <w:p w14:paraId="632BCB31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urdf.rviz</w:t>
      </w:r>
    </w:p>
    <w:p w14:paraId="221F12A9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src</w:t>
      </w:r>
    </w:p>
    <w:p w14:paraId="1D1B9A8A" w14:textId="30ABC59D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dofbot_server.cpp</w:t>
      </w:r>
      <w:r w:rsidR="003F546D" w:rsidRPr="00DD329E">
        <w:rPr>
          <w:rFonts w:cs="Huawei Sans"/>
        </w:rPr>
        <w:t xml:space="preserve">   # </w:t>
      </w:r>
      <w:r w:rsidR="003F546D" w:rsidRPr="00DD329E">
        <w:rPr>
          <w:rFonts w:cs="Huawei Sans"/>
        </w:rPr>
        <w:t>机械臂运动学服务器</w:t>
      </w:r>
    </w:p>
    <w:p w14:paraId="47045C00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└── urdf</w:t>
      </w:r>
    </w:p>
    <w:p w14:paraId="0D4A4ADD" w14:textId="69C2E3A5" w:rsidR="008A1F64" w:rsidRPr="00DD329E" w:rsidRDefault="008A1F64" w:rsidP="008A1F64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>│       │       └── dofbot.urdf</w:t>
      </w:r>
      <w:r w:rsidR="003F546D" w:rsidRPr="00DD329E">
        <w:rPr>
          <w:rFonts w:cs="Huawei Sans"/>
        </w:rPr>
        <w:t xml:space="preserve">   # </w:t>
      </w:r>
      <w:r w:rsidR="003F546D" w:rsidRPr="00DD329E">
        <w:rPr>
          <w:rFonts w:cs="Huawei Sans"/>
        </w:rPr>
        <w:t>机械臂结构描述文件</w:t>
      </w:r>
      <w:r w:rsidR="003F546D" w:rsidRPr="00DD329E">
        <w:rPr>
          <w:rFonts w:cs="Huawei Sans"/>
          <w:lang w:eastAsia="zh-CN"/>
        </w:rPr>
        <w:t xml:space="preserve"> </w:t>
      </w:r>
    </w:p>
    <w:p w14:paraId="7626B21C" w14:textId="4BEA9B5C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│       ├── </w:t>
      </w:r>
      <w:r w:rsidRPr="00DD329E">
        <w:rPr>
          <w:rFonts w:cs="Huawei Sans"/>
          <w:b/>
          <w:bCs/>
        </w:rPr>
        <w:t>robot_arm_bringup</w:t>
      </w:r>
      <w:r w:rsidR="00F266BF" w:rsidRPr="00DD329E">
        <w:rPr>
          <w:rFonts w:cs="Huawei Sans"/>
          <w:b/>
          <w:bCs/>
        </w:rPr>
        <w:t xml:space="preserve">   # </w:t>
      </w:r>
      <w:r w:rsidR="00F266BF" w:rsidRPr="00DD329E">
        <w:rPr>
          <w:rFonts w:cs="Huawei Sans"/>
          <w:b/>
          <w:bCs/>
          <w:lang w:eastAsia="zh-CN"/>
        </w:rPr>
        <w:t>机械臂</w:t>
      </w:r>
      <w:r w:rsidR="00CF447A" w:rsidRPr="00DD329E">
        <w:rPr>
          <w:rFonts w:cs="Huawei Sans"/>
          <w:b/>
          <w:bCs/>
          <w:lang w:eastAsia="zh-CN"/>
        </w:rPr>
        <w:t>系统</w:t>
      </w:r>
      <w:r w:rsidR="00F266BF" w:rsidRPr="00DD329E">
        <w:rPr>
          <w:rFonts w:cs="Huawei Sans"/>
          <w:b/>
          <w:bCs/>
          <w:lang w:eastAsia="zh-CN"/>
        </w:rPr>
        <w:t>启动文件</w:t>
      </w:r>
    </w:p>
    <w:p w14:paraId="458BD45B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launch</w:t>
      </w:r>
    </w:p>
    <w:p w14:paraId="205E8E63" w14:textId="745575A1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├── block_cls_bringup.launch.py</w:t>
      </w:r>
      <w:r w:rsidR="00426912" w:rsidRPr="00DD329E">
        <w:rPr>
          <w:rFonts w:cs="Huawei Sans"/>
        </w:rPr>
        <w:t xml:space="preserve">   # </w:t>
      </w:r>
      <w:r w:rsidR="00426912" w:rsidRPr="00DD329E">
        <w:rPr>
          <w:rFonts w:cs="Huawei Sans"/>
        </w:rPr>
        <w:t>色块分拣系统启动文件</w:t>
      </w:r>
    </w:p>
    <w:p w14:paraId="668931F2" w14:textId="519CDC6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color_stacking_bringup.launch.py</w:t>
      </w:r>
      <w:r w:rsidR="00774E93" w:rsidRPr="00DD329E">
        <w:rPr>
          <w:rFonts w:cs="Huawei Sans"/>
        </w:rPr>
        <w:t xml:space="preserve">   #</w:t>
      </w:r>
      <w:r w:rsidR="00B00B89" w:rsidRPr="00DD329E">
        <w:rPr>
          <w:rFonts w:cs="Huawei Sans"/>
          <w:lang w:eastAsia="zh-CN"/>
        </w:rPr>
        <w:t xml:space="preserve"> </w:t>
      </w:r>
      <w:r w:rsidR="00774E93" w:rsidRPr="00DD329E">
        <w:rPr>
          <w:rFonts w:cs="Huawei Sans"/>
        </w:rPr>
        <w:t>色块堆叠系统启动文件</w:t>
      </w:r>
    </w:p>
    <w:p w14:paraId="384E03C8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package.xml</w:t>
      </w:r>
    </w:p>
    <w:p w14:paraId="23F3D498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resource</w:t>
      </w:r>
    </w:p>
    <w:p w14:paraId="5C2F82E4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robot_arm_bringup</w:t>
      </w:r>
    </w:p>
    <w:p w14:paraId="25BD3D18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├── robot_arm_bringup</w:t>
      </w:r>
    </w:p>
    <w:p w14:paraId="67DD9A82" w14:textId="77777777" w:rsidR="008A1F64" w:rsidRPr="00DD329E" w:rsidRDefault="008A1F64" w:rsidP="008A1F64">
      <w:pPr>
        <w:pStyle w:val="2f2"/>
        <w:rPr>
          <w:rFonts w:cs="Huawei Sans"/>
        </w:rPr>
      </w:pPr>
      <w:r w:rsidRPr="00DD329E">
        <w:rPr>
          <w:rFonts w:cs="Huawei Sans"/>
        </w:rPr>
        <w:t>│       │   │   └── __init__.py</w:t>
      </w:r>
    </w:p>
    <w:p w14:paraId="39DFFF8D" w14:textId="5AE6F56C" w:rsidR="006B74B0" w:rsidRPr="00DD329E" w:rsidRDefault="006B74B0" w:rsidP="006B74B0">
      <w:pPr>
        <w:pStyle w:val="2f2"/>
        <w:rPr>
          <w:rFonts w:cs="Huawei Sans"/>
        </w:rPr>
      </w:pPr>
      <w:r w:rsidRPr="00DD329E">
        <w:rPr>
          <w:rFonts w:cs="Huawei Sans"/>
        </w:rPr>
        <w:t>│       │  ├── setup.cfg</w:t>
      </w:r>
    </w:p>
    <w:p w14:paraId="615B91FF" w14:textId="22F7E4E7" w:rsidR="006B74B0" w:rsidRPr="00DD329E" w:rsidRDefault="006B74B0" w:rsidP="006B74B0">
      <w:pPr>
        <w:pStyle w:val="2f2"/>
        <w:rPr>
          <w:rFonts w:cs="Huawei Sans"/>
        </w:rPr>
      </w:pPr>
      <w:r w:rsidRPr="00DD329E">
        <w:rPr>
          <w:rFonts w:cs="Huawei Sans"/>
        </w:rPr>
        <w:t>│       │  └── setup.py</w:t>
      </w:r>
    </w:p>
    <w:p w14:paraId="164EAB8B" w14:textId="10FD6D78" w:rsidR="006C2AE3" w:rsidRPr="00DD329E" w:rsidRDefault="006C2AE3" w:rsidP="006C2AE3">
      <w:pPr>
        <w:pStyle w:val="2f2"/>
        <w:rPr>
          <w:rFonts w:cs="Huawei Sans"/>
        </w:rPr>
      </w:pPr>
      <w:r w:rsidRPr="00DD329E">
        <w:rPr>
          <w:rFonts w:cs="Huawei Sans"/>
        </w:rPr>
        <w:t>├── imgs</w:t>
      </w:r>
    </w:p>
    <w:p w14:paraId="6317BCD9" w14:textId="77777777" w:rsidR="006C2AE3" w:rsidRPr="00DD329E" w:rsidRDefault="006C2AE3" w:rsidP="006C2AE3">
      <w:pPr>
        <w:pStyle w:val="2f2"/>
        <w:rPr>
          <w:rFonts w:cs="Huawei Sans"/>
        </w:rPr>
      </w:pPr>
      <w:r w:rsidRPr="00DD329E">
        <w:rPr>
          <w:rFonts w:cs="Huawei Sans"/>
        </w:rPr>
        <w:t>│   ├── 1.PNG</w:t>
      </w:r>
    </w:p>
    <w:p w14:paraId="20B4CA5E" w14:textId="77777777" w:rsidR="006C2AE3" w:rsidRPr="00DD329E" w:rsidRDefault="006C2AE3" w:rsidP="006C2AE3">
      <w:pPr>
        <w:pStyle w:val="2f2"/>
        <w:rPr>
          <w:rFonts w:cs="Huawei Sans"/>
        </w:rPr>
      </w:pPr>
      <w:r w:rsidRPr="00DD329E">
        <w:rPr>
          <w:rFonts w:cs="Huawei Sans"/>
        </w:rPr>
        <w:t>│   ├── …</w:t>
      </w:r>
    </w:p>
    <w:p w14:paraId="52C44373" w14:textId="77777777" w:rsidR="006C2AE3" w:rsidRPr="00DD329E" w:rsidRDefault="006C2AE3" w:rsidP="006C2AE3">
      <w:pPr>
        <w:pStyle w:val="2f2"/>
        <w:rPr>
          <w:rFonts w:cs="Huawei Sans"/>
        </w:rPr>
      </w:pPr>
      <w:r w:rsidRPr="00DD329E">
        <w:rPr>
          <w:rFonts w:cs="Huawei Sans"/>
        </w:rPr>
        <w:t>│   └── 24.PNG</w:t>
      </w:r>
    </w:p>
    <w:p w14:paraId="4E5C81AC" w14:textId="48C81BDA" w:rsidR="006C2AE3" w:rsidRPr="00DD329E" w:rsidRDefault="006C2AE3" w:rsidP="006C2AE3">
      <w:pPr>
        <w:pStyle w:val="2f2"/>
        <w:rPr>
          <w:rFonts w:cs="Huawei Sans"/>
        </w:rPr>
      </w:pPr>
      <w:r w:rsidRPr="00DD329E">
        <w:rPr>
          <w:rFonts w:cs="Huawei Sans"/>
        </w:rPr>
        <w:t>├── requirements.txt</w:t>
      </w:r>
      <w:r w:rsidR="00F30507" w:rsidRPr="00DD329E">
        <w:rPr>
          <w:rFonts w:cs="Huawei Sans"/>
        </w:rPr>
        <w:t xml:space="preserve">   #  Python</w:t>
      </w:r>
      <w:r w:rsidR="00F30507" w:rsidRPr="00DD329E">
        <w:rPr>
          <w:rFonts w:cs="Huawei Sans"/>
        </w:rPr>
        <w:t>依赖清单</w:t>
      </w:r>
    </w:p>
    <w:p w14:paraId="4B3A3BD4" w14:textId="6EC2781E" w:rsidR="00600027" w:rsidRPr="00DD329E" w:rsidRDefault="00600027" w:rsidP="00600027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├── </w:t>
      </w:r>
      <w:r w:rsidR="00747A1F" w:rsidRPr="00DD329E">
        <w:rPr>
          <w:rFonts w:cs="Huawei Sans"/>
        </w:rPr>
        <w:t>setenv.sh</w:t>
      </w:r>
      <w:r w:rsidR="00F30507" w:rsidRPr="00DD329E">
        <w:rPr>
          <w:rFonts w:cs="Huawei Sans"/>
        </w:rPr>
        <w:t xml:space="preserve">   #  </w:t>
      </w:r>
      <w:r w:rsidR="00F30507" w:rsidRPr="00DD329E">
        <w:rPr>
          <w:rFonts w:cs="Huawei Sans"/>
        </w:rPr>
        <w:t>环境变量配置脚本</w:t>
      </w:r>
      <w:r w:rsidR="00F30507" w:rsidRPr="00DD329E">
        <w:rPr>
          <w:rFonts w:cs="Huawei Sans"/>
          <w:lang w:eastAsia="zh-CN"/>
        </w:rPr>
        <w:t xml:space="preserve"> </w:t>
      </w:r>
    </w:p>
    <w:p w14:paraId="3C2D9203" w14:textId="0F9B2B35" w:rsidR="00600027" w:rsidRPr="00DD329E" w:rsidRDefault="00600027" w:rsidP="00600027">
      <w:pPr>
        <w:pStyle w:val="2f2"/>
        <w:rPr>
          <w:rFonts w:cs="Huawei Sans"/>
        </w:rPr>
      </w:pPr>
      <w:r w:rsidRPr="00DD329E">
        <w:rPr>
          <w:rFonts w:cs="Huawei Sans"/>
        </w:rPr>
        <w:t>└──</w:t>
      </w:r>
      <w:r w:rsidR="0032512E" w:rsidRPr="00DD329E">
        <w:rPr>
          <w:rFonts w:cs="Huawei Sans"/>
          <w:lang w:eastAsia="zh-CN"/>
        </w:rPr>
        <w:t xml:space="preserve"> </w:t>
      </w:r>
      <w:r w:rsidR="00747A1F" w:rsidRPr="00DD329E">
        <w:rPr>
          <w:rFonts w:cs="Huawei Sans"/>
        </w:rPr>
        <w:t>README.md</w:t>
      </w:r>
    </w:p>
    <w:p w14:paraId="1E64DA91" w14:textId="118D88F2" w:rsidR="00CE2D3B" w:rsidRPr="00DD329E" w:rsidRDefault="00556182" w:rsidP="00960276">
      <w:pPr>
        <w:pStyle w:val="3"/>
      </w:pPr>
      <w:bookmarkStart w:id="23" w:name="_Toc196640311"/>
      <w:r w:rsidRPr="00DD329E">
        <w:t>请求与响应配置文件</w:t>
      </w:r>
      <w:r w:rsidR="00B97690" w:rsidRPr="00DD329E">
        <w:t>介绍</w:t>
      </w:r>
      <w:bookmarkEnd w:id="23"/>
    </w:p>
    <w:p w14:paraId="2E67BA8F" w14:textId="5EA33C87" w:rsidR="00556182" w:rsidRPr="00DD329E" w:rsidRDefault="00556182" w:rsidP="00492730">
      <w:pPr>
        <w:pStyle w:val="1e"/>
      </w:pPr>
      <w:r w:rsidRPr="00DD329E">
        <w:t>dofbot_info</w:t>
      </w:r>
      <w:r w:rsidRPr="00DD329E">
        <w:t>功能包包含了需要编译的消息文件。</w:t>
      </w:r>
      <w:r w:rsidRPr="00DD329E">
        <w:t>“dofbot_info/srv/Kinemarics.srv”</w:t>
      </w:r>
      <w:r w:rsidRPr="00DD329E">
        <w:t>文件中，横线上方表示客户端发送请求的消息格式，下方表示服务器回复响应的消息格式。</w:t>
      </w:r>
    </w:p>
    <w:p w14:paraId="3755F94F" w14:textId="77777777" w:rsidR="00DA5AF5" w:rsidRPr="00DD329E" w:rsidRDefault="00DA5AF5" w:rsidP="00492730">
      <w:pPr>
        <w:pStyle w:val="1e"/>
      </w:pPr>
    </w:p>
    <w:p w14:paraId="56B55A03" w14:textId="71EB48D2" w:rsidR="00556182" w:rsidRPr="00DD329E" w:rsidRDefault="00556182" w:rsidP="00492730">
      <w:pPr>
        <w:pStyle w:val="1e"/>
        <w:rPr>
          <w:rStyle w:val="affe"/>
          <w:rFonts w:ascii="Huawei Sans" w:hAnsi="Huawei Sans" w:cs="Huawei Sans"/>
          <w:i w:val="0"/>
          <w:iCs w:val="0"/>
        </w:rPr>
      </w:pPr>
      <w:r w:rsidRPr="00DD329E">
        <w:rPr>
          <w:rStyle w:val="affe"/>
          <w:rFonts w:ascii="Huawei Sans" w:hAnsi="Huawei Sans" w:cs="Huawei Sans"/>
          <w:i w:val="0"/>
          <w:iCs w:val="0"/>
        </w:rPr>
        <w:t>客户端发送的请求包括以下内容</w:t>
      </w:r>
      <w:r w:rsidR="00D30F29" w:rsidRPr="00DD329E">
        <w:rPr>
          <w:rStyle w:val="affe"/>
          <w:rFonts w:ascii="Huawei Sans" w:hAnsi="Huawei Sans" w:cs="Huawei Sans"/>
          <w:i w:val="0"/>
          <w:iCs w:val="0"/>
        </w:rPr>
        <w:t>：</w:t>
      </w:r>
    </w:p>
    <w:p w14:paraId="064B0EBE" w14:textId="77777777" w:rsidR="00556182" w:rsidRPr="00DD329E" w:rsidRDefault="00556182" w:rsidP="005A4051">
      <w:pPr>
        <w:pStyle w:val="41"/>
        <w:rPr>
          <w:rFonts w:cs="Huawei Sans"/>
        </w:rPr>
      </w:pPr>
      <w:r w:rsidRPr="00DD329E">
        <w:rPr>
          <w:rFonts w:cs="Huawei Sans"/>
        </w:rPr>
        <w:t>机械臂基坐标系下的目标坐标（</w:t>
      </w:r>
      <w:r w:rsidRPr="00DD329E">
        <w:rPr>
          <w:rFonts w:cs="Huawei Sans"/>
        </w:rPr>
        <w:t>tar_x, tar_y, tar_z</w:t>
      </w:r>
      <w:r w:rsidRPr="00DD329E">
        <w:rPr>
          <w:rFonts w:cs="Huawei Sans"/>
        </w:rPr>
        <w:t>）</w:t>
      </w:r>
    </w:p>
    <w:p w14:paraId="088146D9" w14:textId="77777777" w:rsidR="00556182" w:rsidRPr="00DD329E" w:rsidRDefault="00556182" w:rsidP="005A4051">
      <w:pPr>
        <w:pStyle w:val="41"/>
        <w:rPr>
          <w:rFonts w:cs="Huawei Sans"/>
        </w:rPr>
      </w:pPr>
      <w:r w:rsidRPr="00DD329E">
        <w:rPr>
          <w:rFonts w:cs="Huawei Sans"/>
        </w:rPr>
        <w:t>目标姿态角（</w:t>
      </w:r>
      <w:r w:rsidRPr="00DD329E">
        <w:rPr>
          <w:rFonts w:cs="Huawei Sans"/>
        </w:rPr>
        <w:t>roll, pitch, yaw</w:t>
      </w:r>
      <w:r w:rsidRPr="00DD329E">
        <w:rPr>
          <w:rFonts w:cs="Huawei Sans"/>
        </w:rPr>
        <w:t>）</w:t>
      </w:r>
    </w:p>
    <w:p w14:paraId="6287B2AB" w14:textId="77777777" w:rsidR="00556182" w:rsidRPr="00DD329E" w:rsidRDefault="00556182" w:rsidP="005A4051">
      <w:pPr>
        <w:pStyle w:val="41"/>
        <w:rPr>
          <w:rFonts w:cs="Huawei Sans"/>
        </w:rPr>
      </w:pPr>
      <w:r w:rsidRPr="00DD329E">
        <w:rPr>
          <w:rFonts w:cs="Huawei Sans"/>
        </w:rPr>
        <w:t>机械臂目前的六个关节信息（</w:t>
      </w:r>
      <w:r w:rsidRPr="00DD329E">
        <w:rPr>
          <w:rFonts w:cs="Huawei Sans"/>
        </w:rPr>
        <w:t>cur_joint1, cur_joint2, cur_joint3, cur_joint4, cur_joint5, cur_joint6</w:t>
      </w:r>
      <w:r w:rsidRPr="00DD329E">
        <w:rPr>
          <w:rFonts w:cs="Huawei Sans"/>
        </w:rPr>
        <w:t>）</w:t>
      </w:r>
    </w:p>
    <w:p w14:paraId="0ADE4109" w14:textId="784A259C" w:rsidR="00556182" w:rsidRPr="00DD329E" w:rsidRDefault="00556182" w:rsidP="005A4051">
      <w:pPr>
        <w:pStyle w:val="41"/>
        <w:rPr>
          <w:rFonts w:cs="Huawei Sans"/>
        </w:rPr>
      </w:pPr>
      <w:r w:rsidRPr="00DD329E">
        <w:rPr>
          <w:rFonts w:cs="Huawei Sans"/>
        </w:rPr>
        <w:t>用户请求的模式（</w:t>
      </w:r>
      <w:r w:rsidRPr="00DD329E">
        <w:rPr>
          <w:rFonts w:cs="Huawei Sans"/>
        </w:rPr>
        <w:t>kin_name</w:t>
      </w:r>
      <w:r w:rsidRPr="00DD329E">
        <w:rPr>
          <w:rFonts w:cs="Huawei Sans"/>
        </w:rPr>
        <w:t>）。</w:t>
      </w:r>
    </w:p>
    <w:p w14:paraId="4F91D0AD" w14:textId="77777777" w:rsidR="00DA5AF5" w:rsidRPr="00DD329E" w:rsidRDefault="00DA5AF5" w:rsidP="00492730">
      <w:pPr>
        <w:pStyle w:val="1e"/>
      </w:pPr>
    </w:p>
    <w:p w14:paraId="0B71B3DD" w14:textId="5A740386" w:rsidR="00556182" w:rsidRPr="00DD329E" w:rsidRDefault="00556182" w:rsidP="00492730">
      <w:pPr>
        <w:pStyle w:val="1e"/>
        <w:rPr>
          <w:rStyle w:val="affe"/>
          <w:rFonts w:ascii="Huawei Sans" w:hAnsi="Huawei Sans" w:cs="Huawei Sans"/>
          <w:i w:val="0"/>
          <w:iCs w:val="0"/>
        </w:rPr>
      </w:pPr>
      <w:r w:rsidRPr="00DD329E">
        <w:rPr>
          <w:rStyle w:val="affe"/>
          <w:rFonts w:ascii="Huawei Sans" w:hAnsi="Huawei Sans" w:cs="Huawei Sans"/>
          <w:i w:val="0"/>
          <w:iCs w:val="0"/>
        </w:rPr>
        <w:t>除用户请求的模式为字符串类型外，其他消息都应为浮点型。用户请求的模式分为正运动学解（</w:t>
      </w:r>
      <w:r w:rsidRPr="00DD329E">
        <w:rPr>
          <w:rStyle w:val="affe"/>
          <w:rFonts w:ascii="Huawei Sans" w:hAnsi="Huawei Sans" w:cs="Huawei Sans"/>
          <w:i w:val="0"/>
          <w:iCs w:val="0"/>
        </w:rPr>
        <w:t>fk</w:t>
      </w:r>
      <w:r w:rsidRPr="00DD329E">
        <w:rPr>
          <w:rStyle w:val="affe"/>
          <w:rFonts w:ascii="Huawei Sans" w:hAnsi="Huawei Sans" w:cs="Huawei Sans"/>
          <w:i w:val="0"/>
          <w:iCs w:val="0"/>
        </w:rPr>
        <w:t>）以及逆运动学解（</w:t>
      </w:r>
      <w:r w:rsidRPr="00DD329E">
        <w:rPr>
          <w:rStyle w:val="affe"/>
          <w:rFonts w:ascii="Huawei Sans" w:hAnsi="Huawei Sans" w:cs="Huawei Sans"/>
          <w:i w:val="0"/>
          <w:iCs w:val="0"/>
        </w:rPr>
        <w:t>ik</w:t>
      </w:r>
      <w:r w:rsidRPr="00DD329E">
        <w:rPr>
          <w:rStyle w:val="affe"/>
          <w:rFonts w:ascii="Huawei Sans" w:hAnsi="Huawei Sans" w:cs="Huawei Sans"/>
          <w:i w:val="0"/>
          <w:iCs w:val="0"/>
        </w:rPr>
        <w:t>）</w:t>
      </w:r>
      <w:r w:rsidR="00047E0D" w:rsidRPr="00DD329E">
        <w:rPr>
          <w:rStyle w:val="affe"/>
          <w:rFonts w:ascii="Huawei Sans" w:hAnsi="Huawei Sans" w:cs="Huawei Sans"/>
          <w:i w:val="0"/>
          <w:iCs w:val="0"/>
        </w:rPr>
        <w:t>：</w:t>
      </w:r>
    </w:p>
    <w:p w14:paraId="240DE49A" w14:textId="77777777" w:rsidR="00556182" w:rsidRPr="00DD329E" w:rsidRDefault="00556182" w:rsidP="005A4051">
      <w:pPr>
        <w:pStyle w:val="41"/>
        <w:rPr>
          <w:rFonts w:cs="Huawei Sans"/>
        </w:rPr>
      </w:pPr>
      <w:r w:rsidRPr="00DD329E">
        <w:rPr>
          <w:rFonts w:cs="Huawei Sans"/>
        </w:rPr>
        <w:t>当模式为正运动学解时，只需填入机械臂目前的六个关节信息。</w:t>
      </w:r>
    </w:p>
    <w:p w14:paraId="4407AE14" w14:textId="27FF5231" w:rsidR="00556182" w:rsidRPr="00DD329E" w:rsidRDefault="00556182" w:rsidP="005A4051">
      <w:pPr>
        <w:pStyle w:val="41"/>
        <w:rPr>
          <w:rFonts w:cs="Huawei Sans"/>
        </w:rPr>
      </w:pPr>
      <w:r w:rsidRPr="00DD329E">
        <w:rPr>
          <w:rFonts w:cs="Huawei Sans"/>
        </w:rPr>
        <w:t>当模式为逆运动学解时，则无需填入机械臂目前的六个关节信息。</w:t>
      </w:r>
    </w:p>
    <w:p w14:paraId="0900F75F" w14:textId="77777777" w:rsidR="00DA5AF5" w:rsidRPr="00DD329E" w:rsidRDefault="00DA5AF5" w:rsidP="00492730">
      <w:pPr>
        <w:pStyle w:val="1e"/>
      </w:pPr>
    </w:p>
    <w:p w14:paraId="75AE0FB3" w14:textId="03DEC37F" w:rsidR="00556182" w:rsidRPr="00DD329E" w:rsidRDefault="00556182" w:rsidP="00492730">
      <w:pPr>
        <w:pStyle w:val="1e"/>
        <w:rPr>
          <w:rStyle w:val="afff4"/>
          <w:rFonts w:ascii="Huawei Sans" w:hAnsi="Huawei Sans" w:cs="Huawei Sans"/>
          <w:b w:val="0"/>
          <w:bCs w:val="0"/>
        </w:rPr>
      </w:pPr>
      <w:r w:rsidRPr="00DD329E">
        <w:rPr>
          <w:rStyle w:val="afff4"/>
          <w:rFonts w:ascii="Huawei Sans" w:hAnsi="Huawei Sans" w:cs="Huawei Sans"/>
          <w:b w:val="0"/>
          <w:bCs w:val="0"/>
        </w:rPr>
        <w:t>服务端响应的消息全为浮点型</w:t>
      </w:r>
      <w:r w:rsidR="00DD0E0D" w:rsidRPr="00DD329E">
        <w:rPr>
          <w:rStyle w:val="afff4"/>
          <w:rFonts w:ascii="Huawei Sans" w:hAnsi="Huawei Sans" w:cs="Huawei Sans"/>
          <w:b w:val="0"/>
          <w:bCs w:val="0"/>
        </w:rPr>
        <w:t>：</w:t>
      </w:r>
    </w:p>
    <w:p w14:paraId="7AFDA758" w14:textId="77777777" w:rsidR="00556182" w:rsidRPr="00DD329E" w:rsidRDefault="00556182" w:rsidP="005A4051">
      <w:pPr>
        <w:pStyle w:val="41"/>
        <w:rPr>
          <w:rFonts w:cs="Huawei Sans"/>
        </w:rPr>
      </w:pPr>
      <w:r w:rsidRPr="00DD329E">
        <w:rPr>
          <w:rFonts w:cs="Huawei Sans"/>
        </w:rPr>
        <w:t>当模式为正运动学解时，服务器会响应相对于机械臂基坐标系的到达坐标（</w:t>
      </w:r>
      <w:r w:rsidRPr="00DD329E">
        <w:rPr>
          <w:rFonts w:cs="Huawei Sans"/>
        </w:rPr>
        <w:t>x, y, z</w:t>
      </w:r>
      <w:r w:rsidRPr="00DD329E">
        <w:rPr>
          <w:rFonts w:cs="Huawei Sans"/>
        </w:rPr>
        <w:t>）和到达姿态角（</w:t>
      </w:r>
      <w:r w:rsidRPr="00DD329E">
        <w:rPr>
          <w:rFonts w:cs="Huawei Sans"/>
        </w:rPr>
        <w:t>roll, pitch, yaw</w:t>
      </w:r>
      <w:r w:rsidRPr="00DD329E">
        <w:rPr>
          <w:rFonts w:cs="Huawei Sans"/>
        </w:rPr>
        <w:t>）。</w:t>
      </w:r>
    </w:p>
    <w:p w14:paraId="2411241A" w14:textId="7009E07D" w:rsidR="00556182" w:rsidRPr="00DD329E" w:rsidRDefault="00556182" w:rsidP="005A4051">
      <w:pPr>
        <w:pStyle w:val="41"/>
        <w:rPr>
          <w:rFonts w:cs="Huawei Sans"/>
        </w:rPr>
      </w:pPr>
      <w:r w:rsidRPr="00DD329E">
        <w:rPr>
          <w:rFonts w:cs="Huawei Sans"/>
        </w:rPr>
        <w:t>当模式为逆运动学解时，服务器会响应机械臂的六个关节目标（</w:t>
      </w:r>
      <w:r w:rsidRPr="00DD329E">
        <w:rPr>
          <w:rFonts w:cs="Huawei Sans"/>
        </w:rPr>
        <w:t>joint1, joint2, joint3, joint4, joint5, joint6</w:t>
      </w:r>
      <w:r w:rsidRPr="00DD329E">
        <w:rPr>
          <w:rFonts w:cs="Huawei Sans"/>
        </w:rPr>
        <w:t>）。</w:t>
      </w:r>
    </w:p>
    <w:p w14:paraId="617DDEEA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tar_x</w:t>
      </w:r>
    </w:p>
    <w:p w14:paraId="34DDA1DB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tar_y</w:t>
      </w:r>
    </w:p>
    <w:p w14:paraId="35972926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tar_z</w:t>
      </w:r>
    </w:p>
    <w:p w14:paraId="03126170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roll</w:t>
      </w:r>
    </w:p>
    <w:p w14:paraId="7330B5DD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pitch</w:t>
      </w:r>
    </w:p>
    <w:p w14:paraId="2EBDD7A0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yaw</w:t>
      </w:r>
    </w:p>
    <w:p w14:paraId="4405D4BD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cur_joint1</w:t>
      </w:r>
    </w:p>
    <w:p w14:paraId="2EBF38AB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cur_joint2</w:t>
      </w:r>
    </w:p>
    <w:p w14:paraId="78EDC212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cur_joint3</w:t>
      </w:r>
    </w:p>
    <w:p w14:paraId="543B3775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cur_joint4</w:t>
      </w:r>
    </w:p>
    <w:p w14:paraId="7ECB5459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cur_joint5</w:t>
      </w:r>
    </w:p>
    <w:p w14:paraId="596FDA29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cur_joint6</w:t>
      </w:r>
    </w:p>
    <w:p w14:paraId="33112C3D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string  kin_name</w:t>
      </w:r>
    </w:p>
    <w:p w14:paraId="34DAF5BB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---</w:t>
      </w:r>
    </w:p>
    <w:p w14:paraId="4F11CB0B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joint1</w:t>
      </w:r>
    </w:p>
    <w:p w14:paraId="78A7431A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joint2</w:t>
      </w:r>
    </w:p>
    <w:p w14:paraId="43C6420B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joint3</w:t>
      </w:r>
    </w:p>
    <w:p w14:paraId="27E074BE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joint4</w:t>
      </w:r>
    </w:p>
    <w:p w14:paraId="68EB6135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joint5</w:t>
      </w:r>
    </w:p>
    <w:p w14:paraId="28FD1355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joint6</w:t>
      </w:r>
    </w:p>
    <w:p w14:paraId="0FDB7EFF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x</w:t>
      </w:r>
    </w:p>
    <w:p w14:paraId="72A3AB50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y</w:t>
      </w:r>
    </w:p>
    <w:p w14:paraId="0BF0227D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z</w:t>
      </w:r>
    </w:p>
    <w:p w14:paraId="1667C3CB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roll</w:t>
      </w:r>
    </w:p>
    <w:p w14:paraId="25CF06EF" w14:textId="77777777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pitch</w:t>
      </w:r>
    </w:p>
    <w:p w14:paraId="62C374B6" w14:textId="1249BD8B" w:rsidR="00556182" w:rsidRPr="00DD329E" w:rsidRDefault="00556182" w:rsidP="00556182">
      <w:pPr>
        <w:pStyle w:val="2f2"/>
        <w:rPr>
          <w:rFonts w:cs="Huawei Sans"/>
        </w:rPr>
      </w:pPr>
      <w:r w:rsidRPr="00DD329E">
        <w:rPr>
          <w:rFonts w:cs="Huawei Sans"/>
        </w:rPr>
        <w:t>float64 yaw</w:t>
      </w:r>
    </w:p>
    <w:p w14:paraId="2FA68AF2" w14:textId="4372E3D6" w:rsidR="00556182" w:rsidRPr="00DD329E" w:rsidRDefault="00CD5052" w:rsidP="00960276">
      <w:pPr>
        <w:pStyle w:val="3"/>
      </w:pPr>
      <w:bookmarkStart w:id="24" w:name="_Toc196640312"/>
      <w:r w:rsidRPr="00DD329E">
        <w:t>ROS2</w:t>
      </w:r>
      <w:r w:rsidRPr="00DD329E">
        <w:t>服务与机械臂仿真代码</w:t>
      </w:r>
      <w:r w:rsidR="00E213C5" w:rsidRPr="00DD329E">
        <w:t>详解</w:t>
      </w:r>
      <w:bookmarkEnd w:id="24"/>
    </w:p>
    <w:p w14:paraId="77D9266A" w14:textId="77777777" w:rsidR="00B970A7" w:rsidRPr="00DD329E" w:rsidRDefault="00B970A7" w:rsidP="00492730">
      <w:pPr>
        <w:pStyle w:val="1e"/>
      </w:pPr>
      <w:r w:rsidRPr="00DD329E">
        <w:t>dofbot_moveit</w:t>
      </w:r>
      <w:r w:rsidRPr="00DD329E">
        <w:t>功能包包含了</w:t>
      </w:r>
      <w:r w:rsidRPr="00DD329E">
        <w:t>ROS2</w:t>
      </w:r>
      <w:r w:rsidRPr="00DD329E">
        <w:t>正逆运动学解算服务器、服务器和仿真环境下可视化机械臂的启动文件（</w:t>
      </w:r>
      <w:r w:rsidRPr="00DD329E">
        <w:t>launch</w:t>
      </w:r>
      <w:r w:rsidRPr="00DD329E">
        <w:t>）、以及用于描述三维机械臂模型的</w:t>
      </w:r>
      <w:r w:rsidRPr="00DD329E">
        <w:t>URDF</w:t>
      </w:r>
      <w:r w:rsidRPr="00DD329E">
        <w:t>描述文件。</w:t>
      </w:r>
    </w:p>
    <w:p w14:paraId="2B3BD1D1" w14:textId="77777777" w:rsidR="00117C2E" w:rsidRPr="00DD329E" w:rsidRDefault="00B970A7" w:rsidP="00492730">
      <w:pPr>
        <w:pStyle w:val="1e"/>
      </w:pPr>
      <w:r w:rsidRPr="00DD329E">
        <w:t>“dofbot_moveit/urdf/dofbot.urdf”</w:t>
      </w:r>
      <w:r w:rsidRPr="00DD329E">
        <w:t>文件为约定俗成的机器人三维描述文件（</w:t>
      </w:r>
      <w:r w:rsidRPr="00DD329E">
        <w:t>urdf</w:t>
      </w:r>
      <w:r w:rsidRPr="00DD329E">
        <w:t>全称为</w:t>
      </w:r>
      <w:r w:rsidRPr="00DD329E">
        <w:t>Unified Robot Description Format</w:t>
      </w:r>
      <w:r w:rsidRPr="00DD329E">
        <w:t>）。</w:t>
      </w:r>
    </w:p>
    <w:p w14:paraId="37C0C070" w14:textId="0EA039A2" w:rsidR="00556182" w:rsidRPr="00DD329E" w:rsidRDefault="00B970A7" w:rsidP="00492730">
      <w:pPr>
        <w:pStyle w:val="1e"/>
      </w:pPr>
      <w:r w:rsidRPr="00DD329E">
        <w:t>示例代码为机械臂的三维模型定义片段</w:t>
      </w:r>
      <w:r w:rsidR="00117C2E" w:rsidRPr="00DD329E">
        <w:t>：</w:t>
      </w:r>
    </w:p>
    <w:p w14:paraId="6E221131" w14:textId="1B222448" w:rsidR="00DB39ED" w:rsidRPr="00DD329E" w:rsidRDefault="003965E9" w:rsidP="00DB39ED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</w:t>
      </w:r>
    </w:p>
    <w:p w14:paraId="2BFA671C" w14:textId="77777777" w:rsidR="00DB39ED" w:rsidRPr="00DD329E" w:rsidRDefault="00DB39ED" w:rsidP="00DB39ED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&lt;!-- </w:t>
      </w:r>
      <w:r w:rsidRPr="00DD329E">
        <w:rPr>
          <w:rFonts w:cs="Huawei Sans"/>
          <w:lang w:eastAsia="zh-CN"/>
        </w:rPr>
        <w:t>实体描述</w:t>
      </w:r>
      <w:r w:rsidRPr="00DD329E">
        <w:rPr>
          <w:rFonts w:cs="Huawei Sans"/>
          <w:lang w:eastAsia="zh-CN"/>
        </w:rPr>
        <w:t xml:space="preserve"> --&gt;</w:t>
      </w:r>
    </w:p>
    <w:p w14:paraId="40525CA3" w14:textId="77777777" w:rsidR="00DB39ED" w:rsidRPr="00DD329E" w:rsidRDefault="00DB39ED" w:rsidP="00DB39ED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&lt;link name="base_link"&gt;</w:t>
      </w:r>
    </w:p>
    <w:p w14:paraId="32B8AD49" w14:textId="77777777" w:rsidR="00DB39ED" w:rsidRPr="00DD329E" w:rsidRDefault="00DB39ED" w:rsidP="00DB39ED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&lt;!-- </w:t>
      </w:r>
      <w:r w:rsidRPr="00DD329E">
        <w:rPr>
          <w:rFonts w:cs="Huawei Sans"/>
          <w:lang w:eastAsia="zh-CN"/>
        </w:rPr>
        <w:t>视觉描述</w:t>
      </w:r>
      <w:r w:rsidRPr="00DD329E">
        <w:rPr>
          <w:rFonts w:cs="Huawei Sans"/>
          <w:lang w:eastAsia="zh-CN"/>
        </w:rPr>
        <w:t xml:space="preserve"> --&gt;</w:t>
      </w:r>
    </w:p>
    <w:p w14:paraId="71DC9BB7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&lt;visual&gt;</w:t>
      </w:r>
    </w:p>
    <w:p w14:paraId="374E9F49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&lt;origin</w:t>
      </w:r>
    </w:p>
    <w:p w14:paraId="5E418B42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xyz="0 0 0"</w:t>
      </w:r>
    </w:p>
    <w:p w14:paraId="138857B8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rpy="0 0 0"/&gt;</w:t>
      </w:r>
    </w:p>
    <w:p w14:paraId="7099E12B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&lt;geometry&gt;</w:t>
      </w:r>
    </w:p>
    <w:p w14:paraId="5A6018B8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&lt;mesh</w:t>
      </w:r>
    </w:p>
    <w:p w14:paraId="33A12C7A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filename="package://dofbot_moveit/meshes/base_link.STL"/&gt;</w:t>
      </w:r>
    </w:p>
    <w:p w14:paraId="493411CC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&lt;/geometry&gt;</w:t>
      </w:r>
    </w:p>
    <w:p w14:paraId="6D9B91E7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&lt;material</w:t>
      </w:r>
    </w:p>
    <w:p w14:paraId="0439401C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name=""&gt;</w:t>
      </w:r>
    </w:p>
    <w:p w14:paraId="235D28F2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&lt;color</w:t>
      </w:r>
    </w:p>
    <w:p w14:paraId="47F89D49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rgba="0.7 0.7 0.7 1"/&gt;</w:t>
      </w:r>
    </w:p>
    <w:p w14:paraId="27B6DD67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&lt;/material&gt;</w:t>
      </w:r>
    </w:p>
    <w:p w14:paraId="2D5870C4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&lt;/visual&gt;</w:t>
      </w:r>
    </w:p>
    <w:p w14:paraId="34EAD975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&lt;!-- </w:t>
      </w:r>
      <w:r w:rsidRPr="00DD329E">
        <w:rPr>
          <w:rFonts w:cs="Huawei Sans"/>
        </w:rPr>
        <w:t>碰撞描述</w:t>
      </w:r>
      <w:r w:rsidRPr="00DD329E">
        <w:rPr>
          <w:rFonts w:cs="Huawei Sans"/>
        </w:rPr>
        <w:t xml:space="preserve"> --&gt;</w:t>
      </w:r>
    </w:p>
    <w:p w14:paraId="30A53792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&lt;collision&gt;</w:t>
      </w:r>
    </w:p>
    <w:p w14:paraId="4D519C41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&lt;origin</w:t>
      </w:r>
    </w:p>
    <w:p w14:paraId="4EE436A4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xyz="0 0 0"</w:t>
      </w:r>
    </w:p>
    <w:p w14:paraId="241100EE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rpy="0 0 0"/&gt;</w:t>
      </w:r>
    </w:p>
    <w:p w14:paraId="3B5D6BA6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&lt;geometry&gt;</w:t>
      </w:r>
    </w:p>
    <w:p w14:paraId="09F79A32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&lt;mesh</w:t>
      </w:r>
    </w:p>
    <w:p w14:paraId="7AE3304D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filename="package://dofbot_moveit/meshes/base_link.STL"/&gt;</w:t>
      </w:r>
    </w:p>
    <w:p w14:paraId="78C0E664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&lt;/geometry&gt;</w:t>
      </w:r>
    </w:p>
    <w:p w14:paraId="1B53843D" w14:textId="77777777" w:rsidR="00DB39ED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&lt;/collision&gt;</w:t>
      </w:r>
    </w:p>
    <w:p w14:paraId="40096FEE" w14:textId="6E04E004" w:rsidR="00556182" w:rsidRPr="00DD329E" w:rsidRDefault="00DB39ED" w:rsidP="00DB39ED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&lt;/link&gt;</w:t>
      </w:r>
    </w:p>
    <w:p w14:paraId="3F9A0BE9" w14:textId="78BEEB5B" w:rsidR="00556182" w:rsidRPr="00DD329E" w:rsidRDefault="00556CA1" w:rsidP="00492730">
      <w:pPr>
        <w:pStyle w:val="1e"/>
      </w:pPr>
      <w:r w:rsidRPr="00DD329E">
        <w:t>robot</w:t>
      </w:r>
      <w:r w:rsidRPr="00DD329E">
        <w:t>标签定义了机器人的名称为</w:t>
      </w:r>
      <w:r w:rsidRPr="00DD329E">
        <w:t>dofbot</w:t>
      </w:r>
      <w:r w:rsidRPr="00DD329E">
        <w:t>，在此标签下有多个子标签，如</w:t>
      </w:r>
      <w:r w:rsidRPr="00DD329E">
        <w:t>link</w:t>
      </w:r>
      <w:r w:rsidRPr="00DD329E">
        <w:t>、</w:t>
      </w:r>
      <w:r w:rsidRPr="00DD329E">
        <w:t>joint</w:t>
      </w:r>
      <w:r w:rsidRPr="00DD329E">
        <w:t>等，每个子标签定义了当前机器人的组成部分。每个组成部分也拥有属于自己的子标签。这些子标签为该组成部分的属性，例如这个具体关节所在空间的位置和姿态，以及关节的颜色及材质等。通过</w:t>
      </w:r>
      <w:r w:rsidRPr="00DD329E">
        <w:t>urdf</w:t>
      </w:r>
      <w:r w:rsidRPr="00DD329E">
        <w:t>文件对机器人的描述，可以在仿真环境中可视化机械臂，如下图所示</w:t>
      </w:r>
      <w:r w:rsidR="00EE6095" w:rsidRPr="00DD329E">
        <w:t>：</w:t>
      </w:r>
    </w:p>
    <w:p w14:paraId="720D98EE" w14:textId="29D92A76" w:rsidR="00556182" w:rsidRPr="00DD329E" w:rsidRDefault="00FE2E86" w:rsidP="00492730">
      <w:pPr>
        <w:pStyle w:val="1e"/>
      </w:pPr>
      <w:r w:rsidRPr="00DD329E">
        <w:rPr>
          <w:noProof/>
        </w:rPr>
        <w:drawing>
          <wp:inline distT="0" distB="0" distL="0" distR="0" wp14:anchorId="69CAB41D" wp14:editId="184151C6">
            <wp:extent cx="5232706" cy="458152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29" cy="458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1B2748" w14:textId="0CC4A6B4" w:rsidR="002E094B" w:rsidRPr="00DD329E" w:rsidRDefault="002E094B" w:rsidP="00492730">
      <w:pPr>
        <w:pStyle w:val="1e"/>
      </w:pPr>
      <w:r w:rsidRPr="00DD329E">
        <w:t>“dofbot_moveit/src/dofbot_server.cpp”</w:t>
      </w:r>
      <w:r w:rsidRPr="00DD329E">
        <w:t>文件定义了正逆运动学解的服务器，其核心代码如下</w:t>
      </w:r>
      <w:r w:rsidR="00F2219A" w:rsidRPr="00DD329E">
        <w:t>：</w:t>
      </w:r>
    </w:p>
    <w:p w14:paraId="330884AD" w14:textId="280A017D" w:rsidR="00556182" w:rsidRPr="00DD329E" w:rsidRDefault="002E094B" w:rsidP="00492730">
      <w:pPr>
        <w:pStyle w:val="1e"/>
      </w:pPr>
      <w:r w:rsidRPr="00DD329E">
        <w:t>srvicecallback()</w:t>
      </w:r>
      <w:r w:rsidRPr="00DD329E">
        <w:t>函数为正逆运动学解服务器的回调函数，两个参数分别为客户端发送的请求（</w:t>
      </w:r>
      <w:r w:rsidRPr="00DD329E">
        <w:t>request</w:t>
      </w:r>
      <w:r w:rsidRPr="00DD329E">
        <w:t>）和服务端回复（</w:t>
      </w:r>
      <w:r w:rsidRPr="00DD329E">
        <w:t>response</w:t>
      </w:r>
      <w:r w:rsidRPr="00DD329E">
        <w:t>）的响应。二者皆由前文中提到的</w:t>
      </w:r>
      <w:r w:rsidRPr="00DD329E">
        <w:t>srv</w:t>
      </w:r>
      <w:r w:rsidRPr="00DD329E">
        <w:t>消息类型文件定义。当客户端发送的请求模式为求解正运动学（</w:t>
      </w:r>
      <w:r w:rsidRPr="00DD329E">
        <w:t>fk</w:t>
      </w:r>
      <w:r w:rsidRPr="00DD329E">
        <w:t>），则调用响应函数，进行响应运算，获得目标位置的坐标和姿态角，存入响应变量（</w:t>
      </w:r>
      <w:r w:rsidRPr="00DD329E">
        <w:t>response</w:t>
      </w:r>
      <w:r w:rsidRPr="00DD329E">
        <w:t>）中，反之同理。</w:t>
      </w:r>
    </w:p>
    <w:p w14:paraId="52369647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>private:</w:t>
      </w:r>
    </w:p>
    <w:p w14:paraId="132FF112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bool srvicecallback(const std::shared_ptr&lt;dofbot_info::srv::Kinemarics::Request&gt; request,</w:t>
      </w:r>
    </w:p>
    <w:p w14:paraId="313FF9C2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std::shared_ptr&lt;dofbot_info::srv::Kinemarics::Response&gt; response</w:t>
      </w:r>
    </w:p>
    <w:p w14:paraId="7E5D667B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) {</w:t>
      </w:r>
    </w:p>
    <w:p w14:paraId="6031892C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const char *urdf_file = urdf_path_.c_str();</w:t>
      </w:r>
    </w:p>
    <w:p w14:paraId="67684D00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(request-&gt;kin_name == "fk") {</w:t>
      </w:r>
    </w:p>
    <w:p w14:paraId="275EE80C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double joints[]{request-&gt;cur_joint1, </w:t>
      </w:r>
    </w:p>
    <w:p w14:paraId="7EF8CF2D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    request-&gt;cur_joint2, </w:t>
      </w:r>
    </w:p>
    <w:p w14:paraId="2A30E1BE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    request-&gt;cur_joint3, </w:t>
      </w:r>
    </w:p>
    <w:p w14:paraId="3050FB2F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    request-&gt;cur_joint4,</w:t>
      </w:r>
    </w:p>
    <w:p w14:paraId="2DC106A7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    request-&gt;cur_joint5};</w:t>
      </w:r>
    </w:p>
    <w:p w14:paraId="61290092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// </w:t>
      </w:r>
      <w:r w:rsidRPr="00DD329E">
        <w:rPr>
          <w:rFonts w:cs="Huawei Sans"/>
        </w:rPr>
        <w:t>定义目标关节角容器</w:t>
      </w:r>
    </w:p>
    <w:p w14:paraId="7D07BAF3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vector&lt;double&gt; initjoints;</w:t>
      </w:r>
    </w:p>
    <w:p w14:paraId="2C9BFB48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// </w:t>
      </w:r>
      <w:r w:rsidRPr="00DD329E">
        <w:rPr>
          <w:rFonts w:cs="Huawei Sans"/>
        </w:rPr>
        <w:t>定义位姿容器</w:t>
      </w:r>
    </w:p>
    <w:p w14:paraId="7703CE7F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vector&lt;double&gt; initpos;</w:t>
      </w:r>
    </w:p>
    <w:p w14:paraId="6815DA11" w14:textId="77777777" w:rsidR="00E14A8F" w:rsidRPr="00DD329E" w:rsidRDefault="00E14A8F" w:rsidP="00E14A8F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    </w:t>
      </w:r>
      <w:r w:rsidRPr="00DD329E">
        <w:rPr>
          <w:rFonts w:cs="Huawei Sans"/>
          <w:lang w:eastAsia="zh-CN"/>
        </w:rPr>
        <w:t xml:space="preserve">// </w:t>
      </w:r>
      <w:r w:rsidRPr="00DD329E">
        <w:rPr>
          <w:rFonts w:cs="Huawei Sans"/>
          <w:lang w:eastAsia="zh-CN"/>
        </w:rPr>
        <w:t>目标关节角度单位转换</w:t>
      </w:r>
      <w:r w:rsidRPr="00DD329E">
        <w:rPr>
          <w:rFonts w:cs="Huawei Sans"/>
          <w:lang w:eastAsia="zh-CN"/>
        </w:rPr>
        <w:t>,</w:t>
      </w:r>
      <w:r w:rsidRPr="00DD329E">
        <w:rPr>
          <w:rFonts w:cs="Huawei Sans"/>
          <w:lang w:eastAsia="zh-CN"/>
        </w:rPr>
        <w:t>由角度转换成弧度</w:t>
      </w:r>
    </w:p>
    <w:p w14:paraId="295BA8CD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    </w:t>
      </w:r>
      <w:r w:rsidRPr="00DD329E">
        <w:rPr>
          <w:rFonts w:cs="Huawei Sans"/>
        </w:rPr>
        <w:t>for (int i = 0; i &lt; 5; ++i) {</w:t>
      </w:r>
    </w:p>
    <w:p w14:paraId="3C678628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initjoints.push_back((joints[i] - 90) * DE2RA);</w:t>
      </w:r>
    </w:p>
    <w:p w14:paraId="6A928385" w14:textId="77777777" w:rsidR="00E14A8F" w:rsidRPr="00DD329E" w:rsidRDefault="00E14A8F" w:rsidP="00E14A8F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    </w:t>
      </w:r>
      <w:r w:rsidRPr="00DD329E">
        <w:rPr>
          <w:rFonts w:cs="Huawei Sans"/>
          <w:lang w:eastAsia="zh-CN"/>
        </w:rPr>
        <w:t>}</w:t>
      </w:r>
    </w:p>
    <w:p w14:paraId="11CC811A" w14:textId="77777777" w:rsidR="00E14A8F" w:rsidRPr="00DD329E" w:rsidRDefault="00E14A8F" w:rsidP="00E14A8F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    // </w:t>
      </w:r>
      <w:r w:rsidRPr="00DD329E">
        <w:rPr>
          <w:rFonts w:cs="Huawei Sans"/>
          <w:lang w:eastAsia="zh-CN"/>
        </w:rPr>
        <w:t>调取正解函数</w:t>
      </w:r>
      <w:r w:rsidRPr="00DD329E">
        <w:rPr>
          <w:rFonts w:cs="Huawei Sans"/>
          <w:lang w:eastAsia="zh-CN"/>
        </w:rPr>
        <w:t>,</w:t>
      </w:r>
      <w:r w:rsidRPr="00DD329E">
        <w:rPr>
          <w:rFonts w:cs="Huawei Sans"/>
          <w:lang w:eastAsia="zh-CN"/>
        </w:rPr>
        <w:t>获取当前位姿</w:t>
      </w:r>
    </w:p>
    <w:p w14:paraId="6D81789E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    </w:t>
      </w:r>
      <w:r w:rsidRPr="00DD329E">
        <w:rPr>
          <w:rFonts w:cs="Huawei Sans"/>
        </w:rPr>
        <w:t>dofbot.dofbot_getFK(urdf_file, initjoints, initpos);</w:t>
      </w:r>
    </w:p>
    <w:p w14:paraId="1AFD2BC1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cout &lt;&lt; "--------- Fk ---------" &lt;&lt; a &lt;&lt; "--------- Fk ---------" &lt;&lt; endl;</w:t>
      </w:r>
    </w:p>
    <w:p w14:paraId="7D844362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cout &lt;&lt; "XYZ</w:t>
      </w:r>
      <w:r w:rsidRPr="00DD329E">
        <w:rPr>
          <w:rFonts w:cs="Huawei Sans"/>
        </w:rPr>
        <w:t>坐标</w:t>
      </w:r>
      <w:r w:rsidRPr="00DD329E">
        <w:rPr>
          <w:rFonts w:cs="Huawei Sans"/>
        </w:rPr>
        <w:t xml:space="preserve"> </w:t>
      </w:r>
      <w:r w:rsidRPr="00DD329E">
        <w:rPr>
          <w:rFonts w:cs="Huawei Sans"/>
        </w:rPr>
        <w:t>：</w:t>
      </w:r>
      <w:r w:rsidRPr="00DD329E">
        <w:rPr>
          <w:rFonts w:cs="Huawei Sans"/>
        </w:rPr>
        <w:t xml:space="preserve"> " &lt;&lt; initpos.at(0) &lt;&lt; " ," &lt;&lt; initpos.at(1) &lt;&lt; " ," &lt;&lt; initpos.at(2) &lt;&lt; endl;</w:t>
      </w:r>
    </w:p>
    <w:p w14:paraId="5619F040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cout &lt;&lt; "Roll,Pitch,Yaw</w:t>
      </w:r>
      <w:r w:rsidRPr="00DD329E">
        <w:rPr>
          <w:rFonts w:cs="Huawei Sans"/>
        </w:rPr>
        <w:t>：</w:t>
      </w:r>
      <w:r w:rsidRPr="00DD329E">
        <w:rPr>
          <w:rFonts w:cs="Huawei Sans"/>
        </w:rPr>
        <w:t xml:space="preserve"> " &lt;&lt; initpos.at(3) &lt;&lt; " ," &lt;&lt; initpos.at(4) &lt;&lt; " ," &lt;&lt; initpos.at(5) &lt;&lt; endl;</w:t>
      </w:r>
    </w:p>
    <w:p w14:paraId="3C22A596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response-&gt;x = initpos.at(0);</w:t>
      </w:r>
    </w:p>
    <w:p w14:paraId="18373945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response-&gt;y = initpos.at(1);</w:t>
      </w:r>
    </w:p>
    <w:p w14:paraId="199CD460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response-&gt;z = initpos.at(2);</w:t>
      </w:r>
    </w:p>
    <w:p w14:paraId="308C2537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response-&gt;roll = initpos.at(3);</w:t>
      </w:r>
    </w:p>
    <w:p w14:paraId="0B7C8D9E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response-&gt;pitch = initpos.at(4);</w:t>
      </w:r>
    </w:p>
    <w:p w14:paraId="4451A9AF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response-&gt;yaw = initpos.at(5);</w:t>
      </w:r>
    </w:p>
    <w:p w14:paraId="0BE77CC3" w14:textId="77777777" w:rsidR="00E14A8F" w:rsidRPr="00DD329E" w:rsidRDefault="00E14A8F" w:rsidP="00E14A8F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}</w:t>
      </w:r>
    </w:p>
    <w:p w14:paraId="1F2C2779" w14:textId="46CB560E" w:rsidR="00556182" w:rsidRPr="00DD329E" w:rsidRDefault="00B97690" w:rsidP="00960276">
      <w:pPr>
        <w:pStyle w:val="3"/>
      </w:pPr>
      <w:bookmarkStart w:id="25" w:name="_Toc196640313"/>
      <w:r w:rsidRPr="00DD329E">
        <w:t>任意位置积木分拣代码</w:t>
      </w:r>
      <w:r w:rsidR="00F9412C" w:rsidRPr="00DD329E">
        <w:t>详解</w:t>
      </w:r>
      <w:bookmarkEnd w:id="25"/>
    </w:p>
    <w:p w14:paraId="40155D3F" w14:textId="77777777" w:rsidR="00F71029" w:rsidRPr="00DD329E" w:rsidRDefault="00F71029" w:rsidP="00492730">
      <w:pPr>
        <w:pStyle w:val="1e"/>
      </w:pPr>
      <w:r w:rsidRPr="00DD329E">
        <w:t>dofbot_garbage_yolov5</w:t>
      </w:r>
      <w:r w:rsidRPr="00DD329E">
        <w:t>功能包包含了训练好的</w:t>
      </w:r>
      <w:r w:rsidRPr="00DD329E">
        <w:t>yolov5</w:t>
      </w:r>
      <w:r w:rsidRPr="00DD329E">
        <w:t>模型及功能脚本。主要为通过</w:t>
      </w:r>
      <w:r w:rsidRPr="00DD329E">
        <w:t>yolov5</w:t>
      </w:r>
      <w:r w:rsidRPr="00DD329E">
        <w:t>进行色块的识别与定位，根据位置控制机械臂进行积木分类的代码。</w:t>
      </w:r>
    </w:p>
    <w:p w14:paraId="52B7E767" w14:textId="77777777" w:rsidR="00505731" w:rsidRPr="00DD329E" w:rsidRDefault="00505731" w:rsidP="00492730">
      <w:pPr>
        <w:pStyle w:val="1e"/>
        <w:rPr>
          <w:highlight w:val="yellow"/>
        </w:rPr>
      </w:pPr>
    </w:p>
    <w:p w14:paraId="36FC761F" w14:textId="07D26558" w:rsidR="00556182" w:rsidRPr="00DD329E" w:rsidRDefault="00F71029" w:rsidP="00492730">
      <w:pPr>
        <w:pStyle w:val="1e"/>
      </w:pPr>
      <w:r w:rsidRPr="00DD329E">
        <w:t>“</w:t>
      </w:r>
      <w:r w:rsidR="00F334EB" w:rsidRPr="00DD329E">
        <w:t>dofbot_garbage_yolov5/dofbot_garbage_yolov5/utils/garbage_identify.py</w:t>
      </w:r>
      <w:r w:rsidRPr="00DD329E">
        <w:t>”</w:t>
      </w:r>
      <w:r w:rsidR="00A6773E" w:rsidRPr="00DD329E">
        <w:t xml:space="preserve"> </w:t>
      </w:r>
      <w:r w:rsidR="00A13866" w:rsidRPr="00DD329E">
        <w:t>为</w:t>
      </w:r>
      <w:r w:rsidR="00A6773E" w:rsidRPr="00DD329E">
        <w:t>垃圾识别与抓取系统</w:t>
      </w:r>
      <w:r w:rsidRPr="00DD329E">
        <w:t>的逻辑代码</w:t>
      </w:r>
      <w:r w:rsidR="002748C4" w:rsidRPr="00DD329E">
        <w:t>：</w:t>
      </w:r>
    </w:p>
    <w:p w14:paraId="3B35419F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>class GarbageIdentify:</w:t>
      </w:r>
    </w:p>
    <w:p w14:paraId="05233C98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def __init__(self, test_mode=False):</w:t>
      </w:r>
    </w:p>
    <w:p w14:paraId="33D84E30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self.cfg = {</w:t>
      </w:r>
    </w:p>
    <w:p w14:paraId="0C3C5F68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"conf_thres": 0.7,</w:t>
      </w:r>
    </w:p>
    <w:p w14:paraId="0324D5B4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"iou_thres": 0.7,</w:t>
      </w:r>
    </w:p>
    <w:p w14:paraId="3727015B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"input_shape": [640, 640],</w:t>
      </w:r>
    </w:p>
    <w:p w14:paraId="6E6BC4EB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}</w:t>
      </w:r>
    </w:p>
    <w:p w14:paraId="376E5971" w14:textId="77777777" w:rsidR="00473790" w:rsidRPr="00DD329E" w:rsidRDefault="00473790" w:rsidP="00473790">
      <w:pPr>
        <w:pStyle w:val="2f2"/>
        <w:rPr>
          <w:rFonts w:cs="Huawei Sans"/>
        </w:rPr>
      </w:pPr>
    </w:p>
    <w:p w14:paraId="1F6A1773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创建</w:t>
      </w:r>
      <w:r w:rsidRPr="00DD329E">
        <w:rPr>
          <w:rFonts w:cs="Huawei Sans"/>
        </w:rPr>
        <w:t>ROS</w:t>
      </w:r>
      <w:r w:rsidRPr="00DD329E">
        <w:rPr>
          <w:rFonts w:cs="Huawei Sans"/>
        </w:rPr>
        <w:t>节点</w:t>
      </w:r>
    </w:p>
    <w:p w14:paraId="4412509F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self.node = rclpy.create_node("dofbot_garbage")</w:t>
      </w:r>
    </w:p>
    <w:p w14:paraId="0DABC64C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self.node_pub = rclpy.create_node("dofbot_img_node")</w:t>
      </w:r>
    </w:p>
    <w:p w14:paraId="11E2FF9E" w14:textId="77777777" w:rsidR="00473790" w:rsidRPr="00DD329E" w:rsidRDefault="00473790" w:rsidP="00473790">
      <w:pPr>
        <w:pStyle w:val="2f2"/>
        <w:rPr>
          <w:rFonts w:cs="Huawei Sans"/>
        </w:rPr>
      </w:pPr>
    </w:p>
    <w:p w14:paraId="4C75181B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FILE = Path(__file__).resolve()</w:t>
      </w:r>
    </w:p>
    <w:p w14:paraId="432A9721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lib_root = os.path.dirname(FILE.parents[0])</w:t>
      </w:r>
    </w:p>
    <w:p w14:paraId="53F4A63A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lib_site_pkg = os.path.dirname(lib_root)</w:t>
      </w:r>
    </w:p>
    <w:p w14:paraId="6B99E5B8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lib_python = os.path.dirname(lib_site_pkg)</w:t>
      </w:r>
    </w:p>
    <w:p w14:paraId="0A0EBE35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lib_path = os.path.dirname(lib_python)</w:t>
      </w:r>
    </w:p>
    <w:p w14:paraId="72A39C31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shared_path = os.path.join(os.path.dirname(lib_path), "share")</w:t>
      </w:r>
    </w:p>
    <w:p w14:paraId="09ABF2B3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share_root = os.path.join(shared_path, "dofbot_garbage_yolov5")</w:t>
      </w:r>
    </w:p>
    <w:p w14:paraId="248A69E9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model_folder = os.path.join(share_root, "model")</w:t>
      </w:r>
    </w:p>
    <w:p w14:paraId="6D0DE1EA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model_path = os.path.join(model_folder, "yolov5s_bs1.om")</w:t>
      </w:r>
    </w:p>
    <w:p w14:paraId="48A0B8C8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label_path = os.path.join(model_folder, "coco_names.txt")</w:t>
      </w:r>
    </w:p>
    <w:p w14:paraId="58DDA45A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cfg_folder = os.path.join(share_root, "config")</w:t>
      </w:r>
    </w:p>
    <w:p w14:paraId="49F6E66A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offset_cfg_path = os.path.join(cfg_folder, "offset.txt")</w:t>
      </w:r>
    </w:p>
    <w:p w14:paraId="1FF2428E" w14:textId="77777777" w:rsidR="00473790" w:rsidRPr="00DD329E" w:rsidRDefault="00473790" w:rsidP="00473790">
      <w:pPr>
        <w:pStyle w:val="2f2"/>
        <w:rPr>
          <w:rFonts w:cs="Huawei Sans"/>
        </w:rPr>
      </w:pPr>
    </w:p>
    <w:p w14:paraId="2BF01775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test_mode:</w:t>
      </w:r>
    </w:p>
    <w:p w14:paraId="34C09D20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lib_root = os.path.dirname(FILE.parents[0])</w:t>
      </w:r>
    </w:p>
    <w:p w14:paraId="5C58A240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model_path = os.path.join(lib_root, "model", "yolov5s_bs1.om")</w:t>
      </w:r>
    </w:p>
    <w:p w14:paraId="4F5551FB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label_path = os.path.join(lib_root, "model", "coco_names.txt")</w:t>
      </w:r>
    </w:p>
    <w:p w14:paraId="1736F722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offset_cfg_path = os.path.join(lib_root, "config", "offset.txt")</w:t>
      </w:r>
    </w:p>
    <w:p w14:paraId="32B38AE0" w14:textId="77777777" w:rsidR="00473790" w:rsidRPr="00DD329E" w:rsidRDefault="00473790" w:rsidP="00473790">
      <w:pPr>
        <w:pStyle w:val="2f2"/>
        <w:rPr>
          <w:rFonts w:cs="Huawei Sans"/>
        </w:rPr>
      </w:pPr>
    </w:p>
    <w:p w14:paraId="2CE37DB5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self.model = InferSession(0, model_path)</w:t>
      </w:r>
    </w:p>
    <w:p w14:paraId="2E5A436D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self.labels_dict = get_labels_from_txt(label_path)</w:t>
      </w:r>
    </w:p>
    <w:p w14:paraId="57D968B0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self.WARMUP_INDEX = 5</w:t>
      </w:r>
    </w:p>
    <w:p w14:paraId="4A921BB4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self.test_mode = test_mode</w:t>
      </w:r>
    </w:p>
    <w:p w14:paraId="623D9437" w14:textId="77777777" w:rsidR="00473790" w:rsidRPr="00DD329E" w:rsidRDefault="00473790" w:rsidP="00473790">
      <w:pPr>
        <w:pStyle w:val="2f2"/>
        <w:rPr>
          <w:rFonts w:cs="Huawei Sans"/>
        </w:rPr>
      </w:pPr>
    </w:p>
    <w:p w14:paraId="6F6BFB49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初始化图像</w:t>
      </w:r>
    </w:p>
    <w:p w14:paraId="1C9422A6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self.frame = None</w:t>
      </w:r>
    </w:p>
    <w:p w14:paraId="7A01E8FB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创建机械臂实例</w:t>
      </w:r>
    </w:p>
    <w:p w14:paraId="3653EB9B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 = Arm_Lib.Arm_Device()</w:t>
      </w:r>
    </w:p>
    <w:p w14:paraId="4C826E0D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机械臂识别位置调节</w:t>
      </w:r>
    </w:p>
    <w:p w14:paraId="42C4D345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self.xy = [90, 130]</w:t>
      </w:r>
    </w:p>
    <w:p w14:paraId="13E9E326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self.garbage_index = 0</w:t>
      </w:r>
    </w:p>
    <w:p w14:paraId="0EBBDD8F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创建垃圾识别抓取实例</w:t>
      </w:r>
    </w:p>
    <w:p w14:paraId="582F65A1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self.grap_move = GarbageGrapMove()</w:t>
      </w:r>
    </w:p>
    <w:p w14:paraId="2D5AB18C" w14:textId="77777777" w:rsidR="00473790" w:rsidRPr="00DD329E" w:rsidRDefault="00473790" w:rsidP="00473790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创建用于调用的</w:t>
      </w:r>
      <w:r w:rsidRPr="00DD329E">
        <w:rPr>
          <w:rFonts w:cs="Huawei Sans"/>
          <w:lang w:eastAsia="zh-CN"/>
        </w:rPr>
        <w:t>ROS</w:t>
      </w:r>
      <w:r w:rsidRPr="00DD329E">
        <w:rPr>
          <w:rFonts w:cs="Huawei Sans"/>
          <w:lang w:eastAsia="zh-CN"/>
        </w:rPr>
        <w:t>服务的句柄</w:t>
      </w:r>
    </w:p>
    <w:p w14:paraId="0B5A1C75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self.client = self.node.create_client(Kinemarics, "trial_service")</w:t>
      </w:r>
    </w:p>
    <w:p w14:paraId="1B026AC1" w14:textId="77777777" w:rsidR="00473790" w:rsidRPr="00DD329E" w:rsidRDefault="00473790" w:rsidP="00473790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创建</w:t>
      </w:r>
      <w:r w:rsidRPr="00DD329E">
        <w:rPr>
          <w:rFonts w:cs="Huawei Sans"/>
          <w:lang w:eastAsia="zh-CN"/>
        </w:rPr>
        <w:t>ROS</w:t>
      </w:r>
      <w:r w:rsidRPr="00DD329E">
        <w:rPr>
          <w:rFonts w:cs="Huawei Sans"/>
          <w:lang w:eastAsia="zh-CN"/>
        </w:rPr>
        <w:t>发布摄像头图像信息</w:t>
      </w:r>
    </w:p>
    <w:p w14:paraId="46C63512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self.image_pub = self.node_pub.create_publisher(Image, "cam_data", 10)</w:t>
      </w:r>
    </w:p>
    <w:p w14:paraId="3CEECDE7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self.bridge = CvBridge()</w:t>
      </w:r>
    </w:p>
    <w:p w14:paraId="305DF302" w14:textId="77777777" w:rsidR="00473790" w:rsidRPr="00DD329E" w:rsidRDefault="00473790" w:rsidP="00473790">
      <w:pPr>
        <w:pStyle w:val="2f2"/>
        <w:rPr>
          <w:rFonts w:cs="Huawei Sans"/>
        </w:rPr>
      </w:pPr>
    </w:p>
    <w:p w14:paraId="1F405045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self.offset = -1</w:t>
      </w:r>
    </w:p>
    <w:p w14:paraId="015437EB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self.x_offset = -1</w:t>
      </w:r>
    </w:p>
    <w:p w14:paraId="16F1E57A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with open(offset_cfg_path, "r") as f:</w:t>
      </w:r>
    </w:p>
    <w:p w14:paraId="58FD2827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self.offset = float(f.readline())</w:t>
      </w:r>
    </w:p>
    <w:p w14:paraId="02FA334E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self.x_offset = float(f.readline())</w:t>
      </w:r>
    </w:p>
    <w:p w14:paraId="538EEBEF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print("y_offset is", self.offset)</w:t>
      </w:r>
    </w:p>
    <w:p w14:paraId="2CFE1D4C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print("x_offset is", self.x_offset)</w:t>
      </w:r>
    </w:p>
    <w:p w14:paraId="2BB6C58D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print("finish init..")</w:t>
      </w:r>
    </w:p>
    <w:p w14:paraId="1DC57D01" w14:textId="77777777" w:rsidR="00473790" w:rsidRPr="00DD329E" w:rsidRDefault="00473790" w:rsidP="00473790">
      <w:pPr>
        <w:pStyle w:val="2f2"/>
        <w:rPr>
          <w:rFonts w:cs="Huawei Sans"/>
        </w:rPr>
      </w:pPr>
    </w:p>
    <w:p w14:paraId="3C594D7B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def garbage_grap(self, msg, xy=None):</w:t>
      </w:r>
    </w:p>
    <w:p w14:paraId="48FE316A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"""</w:t>
      </w:r>
    </w:p>
    <w:p w14:paraId="5ABA7F28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</w:rPr>
        <w:t>执行抓取函数</w:t>
      </w:r>
    </w:p>
    <w:p w14:paraId="3FACFE98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:param msg: {name:pos,...}</w:t>
      </w:r>
    </w:p>
    <w:p w14:paraId="6AAFD79F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:param xy: </w:t>
      </w:r>
      <w:r w:rsidRPr="00DD329E">
        <w:rPr>
          <w:rFonts w:cs="Huawei Sans"/>
        </w:rPr>
        <w:t>机械臂初始位置</w:t>
      </w:r>
      <w:r w:rsidRPr="00DD329E">
        <w:rPr>
          <w:rFonts w:cs="Huawei Sans"/>
        </w:rPr>
        <w:t xml:space="preserve"> list, eg: [89, 134]</w:t>
      </w:r>
    </w:p>
    <w:p w14:paraId="76EFD6C2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"""</w:t>
      </w:r>
    </w:p>
    <w:p w14:paraId="6A0ED52C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xy != None:</w:t>
      </w:r>
    </w:p>
    <w:p w14:paraId="5614ED32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self.xy = xy</w:t>
      </w:r>
    </w:p>
    <w:p w14:paraId="7BDC8CCC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len(msg) != 0:</w:t>
      </w:r>
    </w:p>
    <w:p w14:paraId="5712750E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self.arm.Arm_Buzzer_On(1)</w:t>
      </w:r>
    </w:p>
    <w:p w14:paraId="7A21792B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sleep(0.5)</w:t>
      </w:r>
    </w:p>
    <w:p w14:paraId="713253B7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new_msg = sorted(list(msg.items()), key=lambda x: x[1][1])</w:t>
      </w:r>
    </w:p>
    <w:p w14:paraId="32C27F4E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print("new msg is", new_msg)</w:t>
      </w:r>
    </w:p>
    <w:p w14:paraId="6A9A957F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for elm in new_msg:</w:t>
      </w:r>
    </w:p>
    <w:p w14:paraId="476611E3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try:</w:t>
      </w:r>
    </w:p>
    <w:p w14:paraId="31C908C2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name = elm[0]</w:t>
      </w:r>
    </w:p>
    <w:p w14:paraId="0861C569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# </w:t>
      </w:r>
      <w:r w:rsidRPr="00DD329E">
        <w:rPr>
          <w:rFonts w:cs="Huawei Sans"/>
        </w:rPr>
        <w:t>此处</w:t>
      </w:r>
      <w:r w:rsidRPr="00DD329E">
        <w:rPr>
          <w:rFonts w:cs="Huawei Sans"/>
        </w:rPr>
        <w:t>ROS</w:t>
      </w:r>
      <w:r w:rsidRPr="00DD329E">
        <w:rPr>
          <w:rFonts w:cs="Huawei Sans"/>
        </w:rPr>
        <w:t>反解通讯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获取各关节旋转角度</w:t>
      </w:r>
    </w:p>
    <w:p w14:paraId="29DEF2D6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joints = self.server_joint(msg[name])</w:t>
      </w:r>
    </w:p>
    <w:p w14:paraId="6916BD3A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# </w:t>
      </w:r>
      <w:r w:rsidRPr="00DD329E">
        <w:rPr>
          <w:rFonts w:cs="Huawei Sans"/>
        </w:rPr>
        <w:t>调取移动函数</w:t>
      </w:r>
    </w:p>
    <w:p w14:paraId="286650D5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self.grap_move.arm_run(str(name), joints)</w:t>
      </w:r>
    </w:p>
    <w:p w14:paraId="7837D165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except Exception:</w:t>
      </w:r>
    </w:p>
    <w:p w14:paraId="1068FD9D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print("sqaure_pos empty")</w:t>
      </w:r>
    </w:p>
    <w:p w14:paraId="26D6357F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初始位置</w:t>
      </w:r>
    </w:p>
    <w:p w14:paraId="02CF0B3A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joints_0 = [self.xy[0], self.xy[1], 0, 0, 90, 30]</w:t>
      </w:r>
    </w:p>
    <w:p w14:paraId="5BEE6B7D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print("back position is", joints_0)</w:t>
      </w:r>
    </w:p>
    <w:p w14:paraId="649E75D3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移动至初始位置</w:t>
      </w:r>
    </w:p>
    <w:p w14:paraId="2E1B0136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self.arm.Arm_serial_servo_write6_array(joints_0, 1000)</w:t>
      </w:r>
    </w:p>
    <w:p w14:paraId="5D0A3B20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sleep(1)</w:t>
      </w:r>
    </w:p>
    <w:p w14:paraId="6C8B118A" w14:textId="77777777" w:rsidR="00473790" w:rsidRPr="00DD329E" w:rsidRDefault="00473790" w:rsidP="00473790">
      <w:pPr>
        <w:pStyle w:val="2f2"/>
        <w:rPr>
          <w:rFonts w:cs="Huawei Sans"/>
        </w:rPr>
      </w:pPr>
    </w:p>
    <w:p w14:paraId="2E2CCFF3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def garbage_run(self, image, garbage_index=None):</w:t>
      </w:r>
    </w:p>
    <w:p w14:paraId="083257A6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"""</w:t>
      </w:r>
    </w:p>
    <w:p w14:paraId="0E5941E4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</w:rPr>
        <w:t>执行垃圾识别函数</w:t>
      </w:r>
    </w:p>
    <w:p w14:paraId="11417F5A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:param image: </w:t>
      </w:r>
      <w:r w:rsidRPr="00DD329E">
        <w:rPr>
          <w:rFonts w:cs="Huawei Sans"/>
        </w:rPr>
        <w:t>原始图像</w:t>
      </w:r>
    </w:p>
    <w:p w14:paraId="18BF6A07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:return: </w:t>
      </w:r>
      <w:r w:rsidRPr="00DD329E">
        <w:rPr>
          <w:rFonts w:cs="Huawei Sans"/>
        </w:rPr>
        <w:t>识别后的图像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识别信息</w:t>
      </w:r>
      <w:r w:rsidRPr="00DD329E">
        <w:rPr>
          <w:rFonts w:cs="Huawei Sans"/>
        </w:rPr>
        <w:t>(name, msg)</w:t>
      </w:r>
    </w:p>
    <w:p w14:paraId="02534937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"""</w:t>
      </w:r>
    </w:p>
    <w:p w14:paraId="502C7F13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garbage_index:</w:t>
      </w:r>
    </w:p>
    <w:p w14:paraId="5613C94E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for testing</w:t>
      </w:r>
    </w:p>
    <w:p w14:paraId="501E982A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self.garbage_index = garbage_index</w:t>
      </w:r>
    </w:p>
    <w:p w14:paraId="40C07380" w14:textId="77777777" w:rsidR="00473790" w:rsidRPr="00DD329E" w:rsidRDefault="00473790" w:rsidP="00473790">
      <w:pPr>
        <w:pStyle w:val="2f2"/>
        <w:rPr>
          <w:rFonts w:cs="Huawei Sans"/>
        </w:rPr>
      </w:pPr>
    </w:p>
    <w:p w14:paraId="321BD316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规范输入图像大小</w:t>
      </w:r>
    </w:p>
    <w:p w14:paraId="707DC7CF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self.frame = cv.resize(image, (640, 480))</w:t>
      </w:r>
    </w:p>
    <w:p w14:paraId="246741B8" w14:textId="77777777" w:rsidR="00473790" w:rsidRPr="00DD329E" w:rsidRDefault="00473790" w:rsidP="00473790">
      <w:pPr>
        <w:pStyle w:val="2f2"/>
        <w:rPr>
          <w:rFonts w:cs="Huawei Sans"/>
        </w:rPr>
      </w:pPr>
    </w:p>
    <w:p w14:paraId="2850EA84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txt0 = "Model-Loading..."</w:t>
      </w:r>
    </w:p>
    <w:p w14:paraId="4341860C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msg = {}</w:t>
      </w:r>
    </w:p>
    <w:p w14:paraId="43C047C3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模型预热</w:t>
      </w:r>
    </w:p>
    <w:p w14:paraId="428DCFAB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self.garbage_index &lt; self.WARMUP_INDEX:</w:t>
      </w:r>
    </w:p>
    <w:p w14:paraId="5564A611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cv.putText(</w:t>
      </w:r>
    </w:p>
    <w:p w14:paraId="1143B6F1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self.frame, txt0, (190, 50), cv.FONT_HERSHEY_SIMPLEX, 1, (0, 0, 255), 2</w:t>
      </w:r>
    </w:p>
    <w:p w14:paraId="6DCDEA14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)</w:t>
      </w:r>
    </w:p>
    <w:p w14:paraId="0F99F9C1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self.garbage_index += 1</w:t>
      </w:r>
    </w:p>
    <w:p w14:paraId="210F1797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return self.frame, msg</w:t>
      </w:r>
    </w:p>
    <w:p w14:paraId="5B08B15A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self.garbage_index &gt;= self.WARMUP_INDEX:</w:t>
      </w:r>
    </w:p>
    <w:p w14:paraId="7788BE0E" w14:textId="77777777" w:rsidR="00473790" w:rsidRPr="00DD329E" w:rsidRDefault="00473790" w:rsidP="00473790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创建消息容器</w:t>
      </w:r>
    </w:p>
    <w:p w14:paraId="53F022A9" w14:textId="77777777" w:rsidR="00473790" w:rsidRPr="00DD329E" w:rsidRDefault="00473790" w:rsidP="00473790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    try:</w:t>
      </w:r>
    </w:p>
    <w:p w14:paraId="3E6E85BC" w14:textId="77777777" w:rsidR="00473790" w:rsidRPr="00DD329E" w:rsidRDefault="00473790" w:rsidP="00473790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        # </w:t>
      </w:r>
      <w:r w:rsidRPr="00DD329E">
        <w:rPr>
          <w:rFonts w:cs="Huawei Sans"/>
          <w:lang w:eastAsia="zh-CN"/>
        </w:rPr>
        <w:t>获取识别消息</w:t>
      </w:r>
    </w:p>
    <w:p w14:paraId="310D5D0E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        </w:t>
      </w:r>
      <w:r w:rsidRPr="00DD329E">
        <w:rPr>
          <w:rFonts w:cs="Huawei Sans"/>
        </w:rPr>
        <w:t>msg = self.get_pos()</w:t>
      </w:r>
    </w:p>
    <w:p w14:paraId="68B7C12B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print("msg is:", msg)</w:t>
      </w:r>
    </w:p>
    <w:p w14:paraId="6C7A7BB7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except Exception:</w:t>
      </w:r>
    </w:p>
    <w:p w14:paraId="31E9074E" w14:textId="77777777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print("get_pos NoneType")</w:t>
      </w:r>
    </w:p>
    <w:p w14:paraId="0EE9589E" w14:textId="53C9FD7F" w:rsidR="00473790" w:rsidRPr="00DD329E" w:rsidRDefault="00473790" w:rsidP="00473790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return self.frame, msg</w:t>
      </w:r>
    </w:p>
    <w:p w14:paraId="63A98F5B" w14:textId="6B61EA6C" w:rsidR="00556182" w:rsidRPr="00DD329E" w:rsidRDefault="00F71029" w:rsidP="00492730">
      <w:pPr>
        <w:pStyle w:val="1e"/>
      </w:pPr>
      <w:r w:rsidRPr="00DD329E">
        <w:t>“</w:t>
      </w:r>
      <w:r w:rsidR="005C150A" w:rsidRPr="00DD329E">
        <w:t>dofbot_garbage_yolov5/dofbot_garbage_yolov5/utils/</w:t>
      </w:r>
      <w:r w:rsidRPr="00DD329E">
        <w:t>dofbot_config.py”</w:t>
      </w:r>
      <w:r w:rsidRPr="00DD329E">
        <w:t>为图像检测与机器视觉逻辑代码</w:t>
      </w:r>
      <w:r w:rsidR="00500A58" w:rsidRPr="00DD329E">
        <w:t>：</w:t>
      </w:r>
    </w:p>
    <w:p w14:paraId="11CEC1FE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>def calibration_map(self, image, xy=None, threshold_num=130):</w:t>
      </w:r>
    </w:p>
    <w:p w14:paraId="43F4DB48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"""</w:t>
      </w:r>
    </w:p>
    <w:p w14:paraId="238D20DD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</w:t>
      </w:r>
      <w:r w:rsidRPr="00DD329E">
        <w:rPr>
          <w:rFonts w:cs="Huawei Sans"/>
        </w:rPr>
        <w:t>放置方块区域检测函数</w:t>
      </w:r>
    </w:p>
    <w:p w14:paraId="7832919A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:param image:</w:t>
      </w:r>
      <w:r w:rsidRPr="00DD329E">
        <w:rPr>
          <w:rFonts w:cs="Huawei Sans"/>
        </w:rPr>
        <w:t>输入图像</w:t>
      </w:r>
    </w:p>
    <w:p w14:paraId="4708C08C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:return:</w:t>
      </w:r>
      <w:r w:rsidRPr="00DD329E">
        <w:rPr>
          <w:rFonts w:cs="Huawei Sans"/>
        </w:rPr>
        <w:t>轮廓区域边点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处理后的图像</w:t>
      </w:r>
    </w:p>
    <w:p w14:paraId="35CFA196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"""</w:t>
      </w:r>
    </w:p>
    <w:p w14:paraId="7976D274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if xy != None:</w:t>
      </w:r>
    </w:p>
    <w:p w14:paraId="5E74999C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self.xy = xy</w:t>
      </w:r>
    </w:p>
    <w:p w14:paraId="3A35DE0C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机械臂初始位置角度</w:t>
      </w:r>
    </w:p>
    <w:p w14:paraId="3F944D2C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joints_init = [self.xy[0], self.xy[1], 0, 0, 90, 0] </w:t>
      </w:r>
    </w:p>
    <w:p w14:paraId="37617085" w14:textId="77777777" w:rsidR="00FF4CF9" w:rsidRPr="00DD329E" w:rsidRDefault="00FF4CF9" w:rsidP="00FF4CF9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将机械臂移动到标定方框的状态</w:t>
      </w:r>
    </w:p>
    <w:p w14:paraId="3026687F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</w:t>
      </w:r>
      <w:r w:rsidRPr="00DD329E">
        <w:rPr>
          <w:rFonts w:cs="Huawei Sans"/>
        </w:rPr>
        <w:t>self.arm.Arm_serial_servo_write6_array(joints_init, 500)</w:t>
      </w:r>
    </w:p>
    <w:p w14:paraId="4C83A33B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self.image = image</w:t>
      </w:r>
    </w:p>
    <w:p w14:paraId="7119F921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self.threshold_num = threshold_num</w:t>
      </w:r>
    </w:p>
    <w:p w14:paraId="0C775A02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创建边点容器</w:t>
      </w:r>
    </w:p>
    <w:p w14:paraId="59C4AB4F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dp = []</w:t>
      </w:r>
    </w:p>
    <w:p w14:paraId="68ECD275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h, w = self.image.shape[:2]</w:t>
      </w:r>
    </w:p>
    <w:p w14:paraId="6052CDC2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获取轮廓点集</w:t>
      </w:r>
      <w:r w:rsidRPr="00DD329E">
        <w:rPr>
          <w:rFonts w:cs="Huawei Sans"/>
        </w:rPr>
        <w:t>(</w:t>
      </w:r>
      <w:r w:rsidRPr="00DD329E">
        <w:rPr>
          <w:rFonts w:cs="Huawei Sans"/>
        </w:rPr>
        <w:t>坐标</w:t>
      </w:r>
      <w:r w:rsidRPr="00DD329E">
        <w:rPr>
          <w:rFonts w:cs="Huawei Sans"/>
        </w:rPr>
        <w:t>)</w:t>
      </w:r>
    </w:p>
    <w:p w14:paraId="63AC83F6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contours = self.morphological_processing()</w:t>
      </w:r>
    </w:p>
    <w:p w14:paraId="6C4F5133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遍历点集</w:t>
      </w:r>
    </w:p>
    <w:p w14:paraId="39EB13C1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for i, c in enumerate(contours):</w:t>
      </w:r>
    </w:p>
    <w:p w14:paraId="0A61A144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计算轮廓区域。</w:t>
      </w:r>
    </w:p>
    <w:p w14:paraId="5E74727C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area = cv.contourArea(c)</w:t>
      </w:r>
    </w:p>
    <w:p w14:paraId="3458F582" w14:textId="77777777" w:rsidR="00FF4CF9" w:rsidRPr="00DD329E" w:rsidRDefault="00FF4CF9" w:rsidP="00FF4CF9">
      <w:pPr>
        <w:pStyle w:val="2f2"/>
        <w:rPr>
          <w:rFonts w:cs="Huawei Sans"/>
        </w:rPr>
      </w:pPr>
    </w:p>
    <w:p w14:paraId="53CF5CBC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low_bound = None</w:t>
      </w:r>
    </w:p>
    <w:p w14:paraId="55257056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high_bound = None</w:t>
      </w:r>
    </w:p>
    <w:p w14:paraId="18537D7E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self.use_other_cam:</w:t>
      </w:r>
    </w:p>
    <w:p w14:paraId="560213FA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low_bound = h * w / 2 - 40000</w:t>
      </w:r>
    </w:p>
    <w:p w14:paraId="28C5496B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else:</w:t>
      </w:r>
    </w:p>
    <w:p w14:paraId="339E616B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low_bound = h * w / 2</w:t>
      </w:r>
    </w:p>
    <w:p w14:paraId="5E0C0DA7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high_bound = h * w</w:t>
      </w:r>
    </w:p>
    <w:p w14:paraId="0F7499F6" w14:textId="77777777" w:rsidR="00FF4CF9" w:rsidRPr="00DD329E" w:rsidRDefault="00FF4CF9" w:rsidP="00FF4CF9">
      <w:pPr>
        <w:pStyle w:val="2f2"/>
        <w:rPr>
          <w:rFonts w:cs="Huawei Sans"/>
        </w:rPr>
      </w:pPr>
    </w:p>
    <w:p w14:paraId="07432120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设置轮廓区域范围</w:t>
      </w:r>
    </w:p>
    <w:p w14:paraId="355A894A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low_bound &lt; area &lt; high_bound:</w:t>
      </w:r>
    </w:p>
    <w:p w14:paraId="6D51AC5A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</w:t>
      </w:r>
      <w:r w:rsidRPr="00DD329E">
        <w:rPr>
          <w:rFonts w:cs="Huawei Sans"/>
        </w:rPr>
        <w:t>计算多边形的矩</w:t>
      </w:r>
    </w:p>
    <w:p w14:paraId="714DFC0B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mm = cv.moments(c)</w:t>
      </w:r>
    </w:p>
    <w:p w14:paraId="57CB1BDE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if mm["m00"] == 0:</w:t>
      </w:r>
    </w:p>
    <w:p w14:paraId="25F906D1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continue</w:t>
      </w:r>
    </w:p>
    <w:p w14:paraId="5D873A5E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cx = mm["m10"] / mm["m00"]</w:t>
      </w:r>
    </w:p>
    <w:p w14:paraId="27D71C10" w14:textId="77777777" w:rsidR="00FF4CF9" w:rsidRPr="00DD329E" w:rsidRDefault="00FF4CF9" w:rsidP="00FF4CF9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    </w:t>
      </w:r>
      <w:r w:rsidRPr="00DD329E">
        <w:rPr>
          <w:rFonts w:cs="Huawei Sans"/>
          <w:lang w:eastAsia="zh-CN"/>
        </w:rPr>
        <w:t>cy = mm["m01"] / mm["m00"]</w:t>
      </w:r>
    </w:p>
    <w:p w14:paraId="025C6B95" w14:textId="77777777" w:rsidR="00FF4CF9" w:rsidRPr="00DD329E" w:rsidRDefault="00FF4CF9" w:rsidP="00FF4CF9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    # </w:t>
      </w:r>
      <w:r w:rsidRPr="00DD329E">
        <w:rPr>
          <w:rFonts w:cs="Huawei Sans"/>
          <w:lang w:eastAsia="zh-CN"/>
        </w:rPr>
        <w:t>绘制轮廓区域</w:t>
      </w:r>
    </w:p>
    <w:p w14:paraId="2E97D778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    </w:t>
      </w:r>
      <w:r w:rsidRPr="00DD329E">
        <w:rPr>
          <w:rFonts w:cs="Huawei Sans"/>
        </w:rPr>
        <w:t>cv.drawContours(self.image, contours, i, (255, 255, 0), 2)</w:t>
      </w:r>
    </w:p>
    <w:p w14:paraId="1231F41C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</w:t>
      </w:r>
      <w:r w:rsidRPr="00DD329E">
        <w:rPr>
          <w:rFonts w:cs="Huawei Sans"/>
        </w:rPr>
        <w:t>获取轮廓区域边点</w:t>
      </w:r>
    </w:p>
    <w:p w14:paraId="216E94AA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dp = np.squeeze(cv.approxPolyDP(c, 100, True))</w:t>
      </w:r>
    </w:p>
    <w:p w14:paraId="2A4A03F8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</w:t>
      </w:r>
      <w:r w:rsidRPr="00DD329E">
        <w:rPr>
          <w:rFonts w:cs="Huawei Sans"/>
        </w:rPr>
        <w:t>绘制中心</w:t>
      </w:r>
    </w:p>
    <w:p w14:paraId="7486FC22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if not self.data_collect:</w:t>
      </w:r>
    </w:p>
    <w:p w14:paraId="7983A9A5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cv.circle(</w:t>
      </w:r>
    </w:p>
    <w:p w14:paraId="4B10248A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self.image, (np.int_(cx), np.int_(cy)), 5, (0, 0, 255), -1</w:t>
      </w:r>
    </w:p>
    <w:p w14:paraId="455696E0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)</w:t>
      </w:r>
    </w:p>
    <w:p w14:paraId="25E6F9ED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return dp, self.image</w:t>
      </w:r>
    </w:p>
    <w:p w14:paraId="290EB7D0" w14:textId="77777777" w:rsidR="00FF4CF9" w:rsidRPr="00DD329E" w:rsidRDefault="00FF4CF9" w:rsidP="00FF4CF9">
      <w:pPr>
        <w:pStyle w:val="2f2"/>
        <w:rPr>
          <w:rFonts w:cs="Huawei Sans"/>
        </w:rPr>
      </w:pPr>
    </w:p>
    <w:p w14:paraId="34AE81AD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>def morphological_processing(self):</w:t>
      </w:r>
    </w:p>
    <w:p w14:paraId="25B19EE5" w14:textId="77777777" w:rsidR="00FF4CF9" w:rsidRPr="00DD329E" w:rsidRDefault="00FF4CF9" w:rsidP="00FF4CF9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</w:t>
      </w:r>
      <w:r w:rsidRPr="00DD329E">
        <w:rPr>
          <w:rFonts w:cs="Huawei Sans"/>
          <w:lang w:eastAsia="zh-CN"/>
        </w:rPr>
        <w:t>"""</w:t>
      </w:r>
    </w:p>
    <w:p w14:paraId="2A2970E3" w14:textId="77777777" w:rsidR="00FF4CF9" w:rsidRPr="00DD329E" w:rsidRDefault="00FF4CF9" w:rsidP="00FF4CF9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</w:t>
      </w:r>
      <w:r w:rsidRPr="00DD329E">
        <w:rPr>
          <w:rFonts w:cs="Huawei Sans"/>
          <w:lang w:eastAsia="zh-CN"/>
        </w:rPr>
        <w:t>形态学及去噪处理</w:t>
      </w:r>
      <w:r w:rsidRPr="00DD329E">
        <w:rPr>
          <w:rFonts w:cs="Huawei Sans"/>
          <w:lang w:eastAsia="zh-CN"/>
        </w:rPr>
        <w:t>,</w:t>
      </w:r>
      <w:r w:rsidRPr="00DD329E">
        <w:rPr>
          <w:rFonts w:cs="Huawei Sans"/>
          <w:lang w:eastAsia="zh-CN"/>
        </w:rPr>
        <w:t>并获取轮廓点集</w:t>
      </w:r>
    </w:p>
    <w:p w14:paraId="12DC8910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</w:t>
      </w:r>
      <w:r w:rsidRPr="00DD329E">
        <w:rPr>
          <w:rFonts w:cs="Huawei Sans"/>
        </w:rPr>
        <w:t>"""</w:t>
      </w:r>
    </w:p>
    <w:p w14:paraId="3182E110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将图像转为灰度图</w:t>
      </w:r>
    </w:p>
    <w:p w14:paraId="0500E9C6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gray = cv.cvtColor(self.image, cv.COLOR_BGR2GRAY)</w:t>
      </w:r>
    </w:p>
    <w:p w14:paraId="0F1504EF" w14:textId="77777777" w:rsidR="00FF4CF9" w:rsidRPr="00DD329E" w:rsidRDefault="00FF4CF9" w:rsidP="00FF4CF9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使用高斯滤镜模糊图像。</w:t>
      </w:r>
    </w:p>
    <w:p w14:paraId="346AFA8D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</w:t>
      </w:r>
      <w:r w:rsidRPr="00DD329E">
        <w:rPr>
          <w:rFonts w:cs="Huawei Sans"/>
        </w:rPr>
        <w:t>gray = cv.GaussianBlur(gray, (5, 5), 1)</w:t>
      </w:r>
    </w:p>
    <w:p w14:paraId="071AAFC5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图像二值化操作</w:t>
      </w:r>
    </w:p>
    <w:p w14:paraId="25D5C30D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_, threshold = cv.threshold(gray, self.threshold_num, 255, cv.THRESH_BINARY)</w:t>
      </w:r>
    </w:p>
    <w:p w14:paraId="14A8A331" w14:textId="77777777" w:rsidR="00FF4CF9" w:rsidRPr="00DD329E" w:rsidRDefault="00FF4CF9" w:rsidP="00FF4CF9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获取不同形状的结构元素</w:t>
      </w:r>
    </w:p>
    <w:p w14:paraId="24893DA2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</w:t>
      </w:r>
      <w:r w:rsidRPr="00DD329E">
        <w:rPr>
          <w:rFonts w:cs="Huawei Sans"/>
        </w:rPr>
        <w:t>kernel = np.ones((3, 3), np.uint8)</w:t>
      </w:r>
    </w:p>
    <w:p w14:paraId="400E377C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形态学开操作</w:t>
      </w:r>
    </w:p>
    <w:p w14:paraId="7C735C65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if self.use_other_cam:</w:t>
      </w:r>
    </w:p>
    <w:p w14:paraId="70AC926A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blur = cv.morphologyEx(threshold, cv.MORPH_OPEN, kernel, iterations=8)</w:t>
      </w:r>
    </w:p>
    <w:p w14:paraId="2779D2F0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else:</w:t>
      </w:r>
    </w:p>
    <w:p w14:paraId="079E005B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blur = cv.morphologyEx(threshold, cv.MORPH_OPEN, kernel, iterations=4)</w:t>
      </w:r>
    </w:p>
    <w:p w14:paraId="53805B41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提取模式</w:t>
      </w:r>
    </w:p>
    <w:p w14:paraId="7E39AF4A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mode = cv.RETR_EXTERNAL</w:t>
      </w:r>
    </w:p>
    <w:p w14:paraId="0606B28E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提取方法</w:t>
      </w:r>
    </w:p>
    <w:p w14:paraId="49FCB10D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method = cv.CHAIN_APPROX_NONE</w:t>
      </w:r>
    </w:p>
    <w:p w14:paraId="7E2113CA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获取轮廓点集</w:t>
      </w:r>
      <w:r w:rsidRPr="00DD329E">
        <w:rPr>
          <w:rFonts w:cs="Huawei Sans"/>
        </w:rPr>
        <w:t>(</w:t>
      </w:r>
      <w:r w:rsidRPr="00DD329E">
        <w:rPr>
          <w:rFonts w:cs="Huawei Sans"/>
        </w:rPr>
        <w:t>坐标</w:t>
      </w:r>
      <w:r w:rsidRPr="00DD329E">
        <w:rPr>
          <w:rFonts w:cs="Huawei Sans"/>
        </w:rPr>
        <w:t>) python2</w:t>
      </w:r>
      <w:r w:rsidRPr="00DD329E">
        <w:rPr>
          <w:rFonts w:cs="Huawei Sans"/>
        </w:rPr>
        <w:t>和</w:t>
      </w:r>
      <w:r w:rsidRPr="00DD329E">
        <w:rPr>
          <w:rFonts w:cs="Huawei Sans"/>
        </w:rPr>
        <w:t>python3</w:t>
      </w:r>
      <w:r w:rsidRPr="00DD329E">
        <w:rPr>
          <w:rFonts w:cs="Huawei Sans"/>
        </w:rPr>
        <w:t>在此处略有不同</w:t>
      </w:r>
    </w:p>
    <w:p w14:paraId="560124F1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层级关系</w:t>
      </w:r>
      <w:r w:rsidRPr="00DD329E">
        <w:rPr>
          <w:rFonts w:cs="Huawei Sans"/>
        </w:rPr>
        <w:t xml:space="preserve"> </w:t>
      </w:r>
      <w:r w:rsidRPr="00DD329E">
        <w:rPr>
          <w:rFonts w:cs="Huawei Sans"/>
        </w:rPr>
        <w:t>参数一：输入的二值图，参数二：提取模式，参数三：提取方法。</w:t>
      </w:r>
    </w:p>
    <w:p w14:paraId="04F3156F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contours, _ = cv.findContours(blur, mode, method)</w:t>
      </w:r>
    </w:p>
    <w:p w14:paraId="7C89FBAB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return contours</w:t>
      </w:r>
    </w:p>
    <w:p w14:paraId="5488BFBD" w14:textId="77777777" w:rsidR="00FF4CF9" w:rsidRPr="00DD329E" w:rsidRDefault="00FF4CF9" w:rsidP="00FF4CF9">
      <w:pPr>
        <w:pStyle w:val="2f2"/>
        <w:rPr>
          <w:rFonts w:cs="Huawei Sans"/>
        </w:rPr>
      </w:pPr>
    </w:p>
    <w:p w14:paraId="1D308FCD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>def perspective_transform(self, dp, image):</w:t>
      </w:r>
    </w:p>
    <w:p w14:paraId="6B0972A7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"""</w:t>
      </w:r>
    </w:p>
    <w:p w14:paraId="64805FEF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</w:t>
      </w:r>
      <w:r w:rsidRPr="00DD329E">
        <w:rPr>
          <w:rFonts w:cs="Huawei Sans"/>
        </w:rPr>
        <w:t>透视变换</w:t>
      </w:r>
    </w:p>
    <w:p w14:paraId="2BED49FD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:param dp: </w:t>
      </w:r>
      <w:r w:rsidRPr="00DD329E">
        <w:rPr>
          <w:rFonts w:cs="Huawei Sans"/>
        </w:rPr>
        <w:t>方框边点</w:t>
      </w:r>
      <w:r w:rsidRPr="00DD329E">
        <w:rPr>
          <w:rFonts w:cs="Huawei Sans"/>
        </w:rPr>
        <w:t>(</w:t>
      </w:r>
      <w:r w:rsidRPr="00DD329E">
        <w:rPr>
          <w:rFonts w:cs="Huawei Sans"/>
        </w:rPr>
        <w:t>左上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左下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右下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右上</w:t>
      </w:r>
      <w:r w:rsidRPr="00DD329E">
        <w:rPr>
          <w:rFonts w:cs="Huawei Sans"/>
        </w:rPr>
        <w:t>)</w:t>
      </w:r>
    </w:p>
    <w:p w14:paraId="493C338B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:param image: </w:t>
      </w:r>
      <w:r w:rsidRPr="00DD329E">
        <w:rPr>
          <w:rFonts w:cs="Huawei Sans"/>
        </w:rPr>
        <w:t>原始图像</w:t>
      </w:r>
    </w:p>
    <w:p w14:paraId="25924406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:return: </w:t>
      </w:r>
      <w:r w:rsidRPr="00DD329E">
        <w:rPr>
          <w:rFonts w:cs="Huawei Sans"/>
        </w:rPr>
        <w:t>透视变换后图像</w:t>
      </w:r>
    </w:p>
    <w:p w14:paraId="77485C90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"""</w:t>
      </w:r>
    </w:p>
    <w:p w14:paraId="2E13FDF8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if len(dp) != 4:</w:t>
      </w:r>
    </w:p>
    <w:p w14:paraId="5002DE19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return</w:t>
      </w:r>
    </w:p>
    <w:p w14:paraId="190F381B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upper_left = []</w:t>
      </w:r>
    </w:p>
    <w:p w14:paraId="77E8212C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lower_left = []</w:t>
      </w:r>
    </w:p>
    <w:p w14:paraId="1F4D8C1F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lower_right = []</w:t>
      </w:r>
    </w:p>
    <w:p w14:paraId="7D0553E7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upper_right = []</w:t>
      </w:r>
    </w:p>
    <w:p w14:paraId="5070D288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for i in range(len(dp)):</w:t>
      </w:r>
    </w:p>
    <w:p w14:paraId="134990F0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dp[i][0] &lt; 320 and dp[i][1] &lt; 240:</w:t>
      </w:r>
    </w:p>
    <w:p w14:paraId="0849FF63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upper_left = dp[i]</w:t>
      </w:r>
    </w:p>
    <w:p w14:paraId="19D73549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dp[i][0] &lt; 320 and dp[i][1] &gt; 240:</w:t>
      </w:r>
    </w:p>
    <w:p w14:paraId="7023ED76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lower_left = dp[i]</w:t>
      </w:r>
    </w:p>
    <w:p w14:paraId="2D59ADB2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dp[i][0] &gt; 320 and dp[i][1] &gt; 240:</w:t>
      </w:r>
    </w:p>
    <w:p w14:paraId="646959CE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lower_right = dp[i]</w:t>
      </w:r>
    </w:p>
    <w:p w14:paraId="38A7335D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dp[i][0] &gt; 320 and dp[i][1] &lt; 240:</w:t>
      </w:r>
    </w:p>
    <w:p w14:paraId="016A5679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upper_right = dp[i]</w:t>
      </w:r>
    </w:p>
    <w:p w14:paraId="678411B5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# </w:t>
      </w:r>
      <w:r w:rsidRPr="00DD329E">
        <w:rPr>
          <w:rFonts w:cs="Huawei Sans"/>
        </w:rPr>
        <w:t>原图中的四个顶点</w:t>
      </w:r>
    </w:p>
    <w:p w14:paraId="50A83DF9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pts1 = np.float32([upper_left, lower_left, lower_right, upper_right])</w:t>
      </w:r>
    </w:p>
    <w:p w14:paraId="615E4A01" w14:textId="77777777" w:rsidR="00FF4CF9" w:rsidRPr="00DD329E" w:rsidRDefault="00FF4CF9" w:rsidP="00FF4CF9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变换后的四个顶点</w:t>
      </w:r>
    </w:p>
    <w:p w14:paraId="7949EC50" w14:textId="77777777" w:rsidR="00FF4CF9" w:rsidRPr="00DD329E" w:rsidRDefault="00FF4CF9" w:rsidP="00FF4CF9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pts2 = np.float32([[0, 0], [0, 480], [640, 480], [640, 0]])</w:t>
      </w:r>
    </w:p>
    <w:p w14:paraId="23FBC51B" w14:textId="77777777" w:rsidR="00FF4CF9" w:rsidRPr="00DD329E" w:rsidRDefault="00FF4CF9" w:rsidP="00FF4CF9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# </w:t>
      </w:r>
      <w:r w:rsidRPr="00DD329E">
        <w:rPr>
          <w:rFonts w:cs="Huawei Sans"/>
          <w:lang w:eastAsia="zh-CN"/>
        </w:rPr>
        <w:t>根据四对对应点计算透视变换。</w:t>
      </w:r>
    </w:p>
    <w:p w14:paraId="0CC56305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</w:t>
      </w:r>
      <w:r w:rsidRPr="00DD329E">
        <w:rPr>
          <w:rFonts w:cs="Huawei Sans"/>
        </w:rPr>
        <w:t>M = cv.getPerspectiveTransform(pts1, pts2)</w:t>
      </w:r>
    </w:p>
    <w:p w14:paraId="0B7471DD" w14:textId="77777777" w:rsidR="00FF4CF9" w:rsidRPr="00DD329E" w:rsidRDefault="00FF4CF9" w:rsidP="00FF4CF9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将透视变换应用于图像。</w:t>
      </w:r>
    </w:p>
    <w:p w14:paraId="0D40E3DC" w14:textId="77777777" w:rsidR="00FF4CF9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</w:t>
      </w:r>
      <w:r w:rsidRPr="00DD329E">
        <w:rPr>
          <w:rFonts w:cs="Huawei Sans"/>
        </w:rPr>
        <w:t>Transform_img = cv.warpPerspective(image, M, (640, 480))</w:t>
      </w:r>
    </w:p>
    <w:p w14:paraId="040CC3A9" w14:textId="0D7227B9" w:rsidR="00556182" w:rsidRPr="00DD329E" w:rsidRDefault="00FF4CF9" w:rsidP="00FF4CF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return Transform_img</w:t>
      </w:r>
    </w:p>
    <w:p w14:paraId="3171A19F" w14:textId="1B900EB5" w:rsidR="00556182" w:rsidRPr="00DD329E" w:rsidRDefault="00C50321" w:rsidP="00492730">
      <w:pPr>
        <w:pStyle w:val="1e"/>
      </w:pPr>
      <w:r w:rsidRPr="00DD329E">
        <w:t>“</w:t>
      </w:r>
      <w:r w:rsidR="00C53FE2" w:rsidRPr="00DD329E">
        <w:t>dofbot_garbage_yolov5/dofbot_garbage_yolov5/utils</w:t>
      </w:r>
      <w:r w:rsidRPr="00DD329E">
        <w:t>/garbage_grap.py”</w:t>
      </w:r>
      <w:r w:rsidRPr="00DD329E">
        <w:t>为机械臂抓取与移动分拣的逻辑代码</w:t>
      </w:r>
      <w:r w:rsidR="00696BC4" w:rsidRPr="00DD329E">
        <w:t>：</w:t>
      </w:r>
    </w:p>
    <w:p w14:paraId="4DAC7996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>class GarbageGrapMove:</w:t>
      </w:r>
    </w:p>
    <w:p w14:paraId="6CC14FEC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def __init__(self):</w:t>
      </w:r>
    </w:p>
    <w:p w14:paraId="4F24082B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设置移动状态</w:t>
      </w:r>
    </w:p>
    <w:p w14:paraId="345A4824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self.move_status = True</w:t>
      </w:r>
    </w:p>
    <w:p w14:paraId="068E63D9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创建机械臂实例</w:t>
      </w:r>
    </w:p>
    <w:p w14:paraId="1F993C59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self.arm = Arm_Lib.Arm_Device()</w:t>
      </w:r>
    </w:p>
    <w:p w14:paraId="54ACE4DE" w14:textId="094055AA" w:rsidR="000456C3" w:rsidRPr="000456C3" w:rsidRDefault="000456C3" w:rsidP="000456C3">
      <w:pPr>
        <w:pStyle w:val="2f2"/>
        <w:rPr>
          <w:rFonts w:cs="Huawei Sans"/>
          <w:color w:val="FF0000"/>
          <w:lang w:eastAsia="zh-CN"/>
        </w:rPr>
      </w:pPr>
      <w:r w:rsidRPr="000456C3">
        <w:rPr>
          <w:rFonts w:cs="Huawei Sans" w:hint="eastAsia"/>
        </w:rPr>
        <w:t xml:space="preserve"> </w:t>
      </w:r>
      <w:r w:rsidRPr="000456C3">
        <w:rPr>
          <w:rFonts w:cs="Huawei Sans" w:hint="eastAsia"/>
          <w:b/>
          <w:bCs/>
          <w:color w:val="FF0000"/>
        </w:rPr>
        <w:t xml:space="preserve">   </w:t>
      </w:r>
      <w:r w:rsidRPr="000456C3">
        <w:rPr>
          <w:rFonts w:cs="Huawei Sans" w:hint="eastAsia"/>
          <w:color w:val="FF0000"/>
        </w:rPr>
        <w:t xml:space="preserve">    </w:t>
      </w:r>
      <w:r w:rsidRPr="000456C3">
        <w:rPr>
          <w:rFonts w:cs="Huawei Sans" w:hint="eastAsia"/>
          <w:color w:val="FF0000"/>
          <w:lang w:eastAsia="zh-CN"/>
        </w:rPr>
        <w:t xml:space="preserve"># </w:t>
      </w:r>
      <w:r w:rsidRPr="000456C3">
        <w:rPr>
          <w:rFonts w:cs="Huawei Sans" w:hint="eastAsia"/>
          <w:color w:val="FF0000"/>
          <w:lang w:eastAsia="zh-CN"/>
        </w:rPr>
        <w:t>夹爪加紧角度</w:t>
      </w:r>
    </w:p>
    <w:p w14:paraId="04231A73" w14:textId="78767228" w:rsidR="000456C3" w:rsidRPr="000456C3" w:rsidRDefault="000456C3" w:rsidP="000456C3">
      <w:pPr>
        <w:pStyle w:val="2f2"/>
        <w:ind w:firstLineChars="400" w:firstLine="720"/>
        <w:rPr>
          <w:rFonts w:cs="Huawei Sans"/>
          <w:color w:val="FF0000"/>
          <w:lang w:eastAsia="zh-CN"/>
        </w:rPr>
      </w:pPr>
      <w:r w:rsidRPr="000456C3">
        <w:rPr>
          <w:rFonts w:cs="Huawei Sans" w:hint="eastAsia"/>
          <w:color w:val="FF0000"/>
          <w:lang w:eastAsia="zh-CN"/>
        </w:rPr>
        <w:t xml:space="preserve"># </w:t>
      </w:r>
      <w:r w:rsidRPr="000456C3">
        <w:rPr>
          <w:rFonts w:cs="Huawei Sans" w:hint="eastAsia"/>
          <w:color w:val="FF0000"/>
          <w:lang w:eastAsia="zh-CN"/>
        </w:rPr>
        <w:t>超过</w:t>
      </w:r>
      <w:r w:rsidRPr="000456C3">
        <w:rPr>
          <w:rFonts w:cs="Huawei Sans" w:hint="eastAsia"/>
          <w:color w:val="FF0000"/>
          <w:lang w:eastAsia="zh-CN"/>
        </w:rPr>
        <w:t>120</w:t>
      </w:r>
      <w:r w:rsidRPr="000456C3">
        <w:rPr>
          <w:rFonts w:cs="Huawei Sans" w:hint="eastAsia"/>
          <w:color w:val="FF0000"/>
          <w:lang w:eastAsia="zh-CN"/>
        </w:rPr>
        <w:t>夹的过紧会有响声</w:t>
      </w:r>
    </w:p>
    <w:p w14:paraId="07D4FDE1" w14:textId="77777777" w:rsidR="000456C3" w:rsidRPr="000456C3" w:rsidRDefault="000456C3" w:rsidP="000456C3">
      <w:pPr>
        <w:pStyle w:val="2f2"/>
        <w:rPr>
          <w:rFonts w:cs="Huawei Sans"/>
          <w:color w:val="FF0000"/>
        </w:rPr>
      </w:pPr>
      <w:r w:rsidRPr="000456C3">
        <w:rPr>
          <w:rFonts w:cs="Huawei Sans" w:hint="eastAsia"/>
          <w:color w:val="FF0000"/>
          <w:lang w:eastAsia="zh-CN"/>
        </w:rPr>
        <w:t xml:space="preserve">        </w:t>
      </w:r>
      <w:r w:rsidRPr="000456C3">
        <w:rPr>
          <w:rFonts w:cs="Huawei Sans" w:hint="eastAsia"/>
          <w:color w:val="FF0000"/>
        </w:rPr>
        <w:t>self.grap_joint = 120</w:t>
      </w:r>
    </w:p>
    <w:p w14:paraId="111C636D" w14:textId="77777777" w:rsidR="000456C3" w:rsidRPr="000456C3" w:rsidRDefault="000456C3" w:rsidP="000456C3">
      <w:pPr>
        <w:pStyle w:val="2f2"/>
        <w:rPr>
          <w:rFonts w:cs="Huawei Sans"/>
        </w:rPr>
      </w:pPr>
    </w:p>
    <w:p w14:paraId="091F1967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def move(self, joints, joints_down):</w:t>
      </w:r>
    </w:p>
    <w:p w14:paraId="091E3EDE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"""</w:t>
      </w:r>
    </w:p>
    <w:p w14:paraId="685E71D5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</w:t>
      </w:r>
      <w:r w:rsidRPr="000456C3">
        <w:rPr>
          <w:rFonts w:cs="Huawei Sans" w:hint="eastAsia"/>
        </w:rPr>
        <w:t>移动过程</w:t>
      </w:r>
    </w:p>
    <w:p w14:paraId="0A41F883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:param joints: </w:t>
      </w:r>
      <w:r w:rsidRPr="000456C3">
        <w:rPr>
          <w:rFonts w:cs="Huawei Sans" w:hint="eastAsia"/>
        </w:rPr>
        <w:t>移动到物体位置的各关节角度</w:t>
      </w:r>
    </w:p>
    <w:p w14:paraId="1FE75DEF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:param joints_down: </w:t>
      </w:r>
      <w:r w:rsidRPr="000456C3">
        <w:rPr>
          <w:rFonts w:cs="Huawei Sans" w:hint="eastAsia"/>
        </w:rPr>
        <w:t>机械臂抬起各关节角度</w:t>
      </w:r>
    </w:p>
    <w:p w14:paraId="0A0B50FA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"""</w:t>
      </w:r>
    </w:p>
    <w:p w14:paraId="0AC3E338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joints_uu = [90, 80, 50, 50, 265, self.grap_joint]</w:t>
      </w:r>
    </w:p>
    <w:p w14:paraId="17F0859B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抬起</w:t>
      </w:r>
    </w:p>
    <w:p w14:paraId="01424FDF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joints_up = [joints_down[0], 80, 50, 50, 265, 30]</w:t>
      </w:r>
    </w:p>
    <w:p w14:paraId="67FED934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移动至物体位置上方</w:t>
      </w:r>
    </w:p>
    <w:p w14:paraId="36DF8CC3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self.arm.Arm_serial_servo_write6_array(joints_uu, </w:t>
      </w:r>
      <w:r w:rsidRPr="00D42F98">
        <w:rPr>
          <w:rFonts w:cs="Huawei Sans" w:hint="eastAsia"/>
          <w:color w:val="FF0000"/>
        </w:rPr>
        <w:t>1200</w:t>
      </w:r>
      <w:r w:rsidRPr="000456C3">
        <w:rPr>
          <w:rFonts w:cs="Huawei Sans" w:hint="eastAsia"/>
        </w:rPr>
        <w:t>)</w:t>
      </w:r>
    </w:p>
    <w:p w14:paraId="3927F739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sleep(</w:t>
      </w:r>
      <w:r w:rsidRPr="00D42F98">
        <w:rPr>
          <w:rFonts w:cs="Huawei Sans" w:hint="eastAsia"/>
          <w:color w:val="FF0000"/>
        </w:rPr>
        <w:t>1.2</w:t>
      </w:r>
      <w:r w:rsidRPr="000456C3">
        <w:rPr>
          <w:rFonts w:cs="Huawei Sans" w:hint="eastAsia"/>
        </w:rPr>
        <w:t>)</w:t>
      </w:r>
    </w:p>
    <w:p w14:paraId="4D440C24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松开夹爪</w:t>
      </w:r>
    </w:p>
    <w:p w14:paraId="46929107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self.arm.Arm_serial_servo_write(6, 0, </w:t>
      </w:r>
      <w:r w:rsidRPr="00D42F98">
        <w:rPr>
          <w:rFonts w:cs="Huawei Sans" w:hint="eastAsia"/>
          <w:color w:val="FF0000"/>
        </w:rPr>
        <w:t>800</w:t>
      </w:r>
      <w:r w:rsidRPr="000456C3">
        <w:rPr>
          <w:rFonts w:cs="Huawei Sans" w:hint="eastAsia"/>
        </w:rPr>
        <w:t>)</w:t>
      </w:r>
    </w:p>
    <w:p w14:paraId="7FD28C1C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sleep(0.5)</w:t>
      </w:r>
    </w:p>
    <w:p w14:paraId="4B5614D1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移动至物体位置</w:t>
      </w:r>
    </w:p>
    <w:p w14:paraId="40697F80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self.arm.Arm_serial_servo_write6_array(joints, </w:t>
      </w:r>
      <w:r w:rsidRPr="00D42F98">
        <w:rPr>
          <w:rFonts w:cs="Huawei Sans" w:hint="eastAsia"/>
          <w:color w:val="FF0000"/>
        </w:rPr>
        <w:t>800</w:t>
      </w:r>
      <w:r w:rsidRPr="000456C3">
        <w:rPr>
          <w:rFonts w:cs="Huawei Sans" w:hint="eastAsia"/>
        </w:rPr>
        <w:t>)</w:t>
      </w:r>
    </w:p>
    <w:p w14:paraId="2A4D28B8" w14:textId="77777777" w:rsidR="000456C3" w:rsidRPr="000456C3" w:rsidRDefault="000456C3" w:rsidP="000456C3">
      <w:pPr>
        <w:pStyle w:val="2f2"/>
        <w:rPr>
          <w:rFonts w:cs="Huawei Sans"/>
          <w:lang w:eastAsia="zh-CN"/>
        </w:rPr>
      </w:pPr>
      <w:r w:rsidRPr="000456C3">
        <w:rPr>
          <w:rFonts w:cs="Huawei Sans" w:hint="eastAsia"/>
        </w:rPr>
        <w:t xml:space="preserve">        </w:t>
      </w:r>
      <w:r w:rsidRPr="000456C3">
        <w:rPr>
          <w:rFonts w:cs="Huawei Sans" w:hint="eastAsia"/>
          <w:lang w:eastAsia="zh-CN"/>
        </w:rPr>
        <w:t>sleep(</w:t>
      </w:r>
      <w:r w:rsidRPr="00D42F98">
        <w:rPr>
          <w:rFonts w:cs="Huawei Sans" w:hint="eastAsia"/>
          <w:color w:val="FF0000"/>
          <w:lang w:eastAsia="zh-CN"/>
        </w:rPr>
        <w:t>0.8</w:t>
      </w:r>
      <w:r w:rsidRPr="000456C3">
        <w:rPr>
          <w:rFonts w:cs="Huawei Sans" w:hint="eastAsia"/>
          <w:lang w:eastAsia="zh-CN"/>
        </w:rPr>
        <w:t>)</w:t>
      </w:r>
    </w:p>
    <w:p w14:paraId="6D1FDECD" w14:textId="77777777" w:rsidR="000456C3" w:rsidRPr="000456C3" w:rsidRDefault="000456C3" w:rsidP="000456C3">
      <w:pPr>
        <w:pStyle w:val="2f2"/>
        <w:rPr>
          <w:rFonts w:cs="Huawei Sans"/>
          <w:lang w:eastAsia="zh-CN"/>
        </w:rPr>
      </w:pPr>
      <w:r w:rsidRPr="000456C3">
        <w:rPr>
          <w:rFonts w:cs="Huawei Sans" w:hint="eastAsia"/>
          <w:lang w:eastAsia="zh-CN"/>
        </w:rPr>
        <w:t xml:space="preserve">        # </w:t>
      </w:r>
      <w:r w:rsidRPr="000456C3">
        <w:rPr>
          <w:rFonts w:cs="Huawei Sans" w:hint="eastAsia"/>
          <w:lang w:eastAsia="zh-CN"/>
        </w:rPr>
        <w:t>进行抓取</w:t>
      </w:r>
      <w:r w:rsidRPr="000456C3">
        <w:rPr>
          <w:rFonts w:cs="Huawei Sans" w:hint="eastAsia"/>
          <w:lang w:eastAsia="zh-CN"/>
        </w:rPr>
        <w:t>,</w:t>
      </w:r>
      <w:r w:rsidRPr="000456C3">
        <w:rPr>
          <w:rFonts w:cs="Huawei Sans" w:hint="eastAsia"/>
          <w:lang w:eastAsia="zh-CN"/>
        </w:rPr>
        <w:t>夹紧夹爪</w:t>
      </w:r>
    </w:p>
    <w:p w14:paraId="7AB35502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  <w:lang w:eastAsia="zh-CN"/>
        </w:rPr>
        <w:t xml:space="preserve">        </w:t>
      </w:r>
      <w:r w:rsidRPr="000456C3">
        <w:rPr>
          <w:rFonts w:cs="Huawei Sans" w:hint="eastAsia"/>
        </w:rPr>
        <w:t xml:space="preserve">self.arm.Arm_serial_servo_write(6, self.grap_joint, </w:t>
      </w:r>
      <w:r w:rsidRPr="00D42F98">
        <w:rPr>
          <w:rFonts w:cs="Huawei Sans" w:hint="eastAsia"/>
          <w:color w:val="FF0000"/>
        </w:rPr>
        <w:t>800</w:t>
      </w:r>
      <w:r w:rsidRPr="000456C3">
        <w:rPr>
          <w:rFonts w:cs="Huawei Sans" w:hint="eastAsia"/>
        </w:rPr>
        <w:t>)</w:t>
      </w:r>
    </w:p>
    <w:p w14:paraId="4CD1155A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sleep(</w:t>
      </w:r>
      <w:r w:rsidRPr="00D42F98">
        <w:rPr>
          <w:rFonts w:cs="Huawei Sans" w:hint="eastAsia"/>
          <w:color w:val="FF0000"/>
        </w:rPr>
        <w:t>0.8</w:t>
      </w:r>
      <w:r w:rsidRPr="000456C3">
        <w:rPr>
          <w:rFonts w:cs="Huawei Sans" w:hint="eastAsia"/>
        </w:rPr>
        <w:t>)</w:t>
      </w:r>
    </w:p>
    <w:p w14:paraId="0C2CFFA1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架起</w:t>
      </w:r>
    </w:p>
    <w:p w14:paraId="3557867A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self.arm.Arm_serial_servo_write6_array(joints_uu, 1000)</w:t>
      </w:r>
    </w:p>
    <w:p w14:paraId="79CEB8A1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sleep(1)</w:t>
      </w:r>
    </w:p>
    <w:p w14:paraId="0A8DEF2E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抬起至对应位置上方</w:t>
      </w:r>
    </w:p>
    <w:p w14:paraId="021D6067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self.arm.Arm_serial_servo_write(1, joints_down[0], </w:t>
      </w:r>
      <w:r w:rsidRPr="00286393">
        <w:rPr>
          <w:rFonts w:cs="Huawei Sans" w:hint="eastAsia"/>
          <w:color w:val="FF0000"/>
        </w:rPr>
        <w:t>800</w:t>
      </w:r>
      <w:r w:rsidRPr="000456C3">
        <w:rPr>
          <w:rFonts w:cs="Huawei Sans" w:hint="eastAsia"/>
        </w:rPr>
        <w:t>)</w:t>
      </w:r>
    </w:p>
    <w:p w14:paraId="3C07F4BC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sleep(</w:t>
      </w:r>
      <w:r w:rsidRPr="00286393">
        <w:rPr>
          <w:rFonts w:cs="Huawei Sans" w:hint="eastAsia"/>
          <w:color w:val="FF0000"/>
        </w:rPr>
        <w:t>0.8</w:t>
      </w:r>
      <w:r w:rsidRPr="000456C3">
        <w:rPr>
          <w:rFonts w:cs="Huawei Sans" w:hint="eastAsia"/>
        </w:rPr>
        <w:t>)</w:t>
      </w:r>
    </w:p>
    <w:p w14:paraId="18449550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抬起至对应位置</w:t>
      </w:r>
    </w:p>
    <w:p w14:paraId="1A20CD58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self.arm.Arm_serial_servo_write6_array(joints_down, 1000)</w:t>
      </w:r>
    </w:p>
    <w:p w14:paraId="7772740B" w14:textId="77777777" w:rsidR="000456C3" w:rsidRPr="000456C3" w:rsidRDefault="000456C3" w:rsidP="000456C3">
      <w:pPr>
        <w:pStyle w:val="2f2"/>
        <w:rPr>
          <w:rFonts w:cs="Huawei Sans"/>
          <w:lang w:eastAsia="zh-CN"/>
        </w:rPr>
      </w:pPr>
      <w:r w:rsidRPr="000456C3">
        <w:rPr>
          <w:rFonts w:cs="Huawei Sans" w:hint="eastAsia"/>
        </w:rPr>
        <w:t xml:space="preserve">        </w:t>
      </w:r>
      <w:r w:rsidRPr="000456C3">
        <w:rPr>
          <w:rFonts w:cs="Huawei Sans" w:hint="eastAsia"/>
          <w:lang w:eastAsia="zh-CN"/>
        </w:rPr>
        <w:t>sleep(1)</w:t>
      </w:r>
    </w:p>
    <w:p w14:paraId="7CDACA58" w14:textId="77777777" w:rsidR="000456C3" w:rsidRPr="000456C3" w:rsidRDefault="000456C3" w:rsidP="000456C3">
      <w:pPr>
        <w:pStyle w:val="2f2"/>
        <w:rPr>
          <w:rFonts w:cs="Huawei Sans"/>
          <w:lang w:eastAsia="zh-CN"/>
        </w:rPr>
      </w:pPr>
      <w:r w:rsidRPr="000456C3">
        <w:rPr>
          <w:rFonts w:cs="Huawei Sans" w:hint="eastAsia"/>
          <w:lang w:eastAsia="zh-CN"/>
        </w:rPr>
        <w:t xml:space="preserve">        # </w:t>
      </w:r>
      <w:r w:rsidRPr="000456C3">
        <w:rPr>
          <w:rFonts w:cs="Huawei Sans" w:hint="eastAsia"/>
          <w:lang w:eastAsia="zh-CN"/>
        </w:rPr>
        <w:t>释放物体</w:t>
      </w:r>
      <w:r w:rsidRPr="000456C3">
        <w:rPr>
          <w:rFonts w:cs="Huawei Sans" w:hint="eastAsia"/>
          <w:lang w:eastAsia="zh-CN"/>
        </w:rPr>
        <w:t>,</w:t>
      </w:r>
      <w:r w:rsidRPr="000456C3">
        <w:rPr>
          <w:rFonts w:cs="Huawei Sans" w:hint="eastAsia"/>
          <w:lang w:eastAsia="zh-CN"/>
        </w:rPr>
        <w:t>松开夹爪</w:t>
      </w:r>
    </w:p>
    <w:p w14:paraId="70919803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  <w:lang w:eastAsia="zh-CN"/>
        </w:rPr>
        <w:t xml:space="preserve">        </w:t>
      </w:r>
      <w:r w:rsidRPr="000456C3">
        <w:rPr>
          <w:rFonts w:cs="Huawei Sans" w:hint="eastAsia"/>
        </w:rPr>
        <w:t>self.arm.Arm_serial_servo_write(6, 30, 500)</w:t>
      </w:r>
    </w:p>
    <w:p w14:paraId="1C81A9A5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sleep(0.5)</w:t>
      </w:r>
    </w:p>
    <w:p w14:paraId="3555F0D7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抬起</w:t>
      </w:r>
    </w:p>
    <w:p w14:paraId="3D05300A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self.arm.Arm_serial_servo_write6_array(joints_up, 1000)</w:t>
      </w:r>
    </w:p>
    <w:p w14:paraId="0B10B180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sleep(1)</w:t>
      </w:r>
    </w:p>
    <w:p w14:paraId="1A762204" w14:textId="77777777" w:rsidR="000456C3" w:rsidRPr="000456C3" w:rsidRDefault="000456C3" w:rsidP="000456C3">
      <w:pPr>
        <w:pStyle w:val="2f2"/>
        <w:rPr>
          <w:rFonts w:cs="Huawei Sans"/>
        </w:rPr>
      </w:pPr>
    </w:p>
    <w:p w14:paraId="4103B4DE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def arm_run(self, name, joints):</w:t>
      </w:r>
    </w:p>
    <w:p w14:paraId="463E7214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"""</w:t>
      </w:r>
    </w:p>
    <w:p w14:paraId="64AB4367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</w:t>
      </w:r>
      <w:r w:rsidRPr="000456C3">
        <w:rPr>
          <w:rFonts w:cs="Huawei Sans" w:hint="eastAsia"/>
        </w:rPr>
        <w:t>机械臂移动函数</w:t>
      </w:r>
    </w:p>
    <w:p w14:paraId="1945B3F7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:param name:</w:t>
      </w:r>
      <w:r w:rsidRPr="000456C3">
        <w:rPr>
          <w:rFonts w:cs="Huawei Sans" w:hint="eastAsia"/>
        </w:rPr>
        <w:t>识别的垃圾名称</w:t>
      </w:r>
    </w:p>
    <w:p w14:paraId="2215D3A3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:param joints: </w:t>
      </w:r>
      <w:r w:rsidRPr="000456C3">
        <w:rPr>
          <w:rFonts w:cs="Huawei Sans" w:hint="eastAsia"/>
        </w:rPr>
        <w:t>反解求得的各关节角度</w:t>
      </w:r>
    </w:p>
    <w:p w14:paraId="3A64E3F0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"""</w:t>
      </w:r>
    </w:p>
    <w:p w14:paraId="4B895237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有害垃圾</w:t>
      </w:r>
      <w:r w:rsidRPr="000456C3">
        <w:rPr>
          <w:rFonts w:cs="Huawei Sans" w:hint="eastAsia"/>
        </w:rPr>
        <w:t>--</w:t>
      </w:r>
      <w:r w:rsidRPr="000456C3">
        <w:rPr>
          <w:rFonts w:cs="Huawei Sans" w:hint="eastAsia"/>
        </w:rPr>
        <w:t>红色</w:t>
      </w:r>
    </w:p>
    <w:p w14:paraId="6E23F4A0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if (</w:t>
      </w:r>
    </w:p>
    <w:p w14:paraId="746C867F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name == "Syringe"</w:t>
      </w:r>
    </w:p>
    <w:p w14:paraId="0270B764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"Used_batteries"</w:t>
      </w:r>
    </w:p>
    <w:p w14:paraId="3938378B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"Expired_cosmetics"</w:t>
      </w:r>
    </w:p>
    <w:p w14:paraId="3CB79C86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"Expired_tablets"</w:t>
      </w:r>
    </w:p>
    <w:p w14:paraId="6AFCA708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and self.move_status</w:t>
      </w:r>
    </w:p>
    <w:p w14:paraId="79A0BC63" w14:textId="77777777" w:rsidR="000456C3" w:rsidRPr="000456C3" w:rsidRDefault="000456C3" w:rsidP="000456C3">
      <w:pPr>
        <w:pStyle w:val="2f2"/>
        <w:rPr>
          <w:rFonts w:cs="Huawei Sans"/>
          <w:lang w:eastAsia="zh-CN"/>
        </w:rPr>
      </w:pPr>
      <w:r w:rsidRPr="000456C3">
        <w:rPr>
          <w:rFonts w:cs="Huawei Sans" w:hint="eastAsia"/>
        </w:rPr>
        <w:t xml:space="preserve">        </w:t>
      </w:r>
      <w:r w:rsidRPr="000456C3">
        <w:rPr>
          <w:rFonts w:cs="Huawei Sans" w:hint="eastAsia"/>
          <w:lang w:eastAsia="zh-CN"/>
        </w:rPr>
        <w:t>):</w:t>
      </w:r>
    </w:p>
    <w:p w14:paraId="2668241E" w14:textId="77777777" w:rsidR="000456C3" w:rsidRPr="000456C3" w:rsidRDefault="000456C3" w:rsidP="000456C3">
      <w:pPr>
        <w:pStyle w:val="2f2"/>
        <w:rPr>
          <w:rFonts w:cs="Huawei Sans"/>
          <w:lang w:eastAsia="zh-CN"/>
        </w:rPr>
      </w:pPr>
      <w:r w:rsidRPr="000456C3">
        <w:rPr>
          <w:rFonts w:cs="Huawei Sans" w:hint="eastAsia"/>
          <w:lang w:eastAsia="zh-CN"/>
        </w:rPr>
        <w:t xml:space="preserve">            # </w:t>
      </w:r>
      <w:r w:rsidRPr="000456C3">
        <w:rPr>
          <w:rFonts w:cs="Huawei Sans" w:hint="eastAsia"/>
          <w:lang w:eastAsia="zh-CN"/>
        </w:rPr>
        <w:t>此处设置</w:t>
      </w:r>
      <w:r w:rsidRPr="000456C3">
        <w:rPr>
          <w:rFonts w:cs="Huawei Sans" w:hint="eastAsia"/>
          <w:lang w:eastAsia="zh-CN"/>
        </w:rPr>
        <w:t>,</w:t>
      </w:r>
      <w:r w:rsidRPr="000456C3">
        <w:rPr>
          <w:rFonts w:cs="Huawei Sans" w:hint="eastAsia"/>
          <w:lang w:eastAsia="zh-CN"/>
        </w:rPr>
        <w:t>需执行完本次操作</w:t>
      </w:r>
      <w:r w:rsidRPr="000456C3">
        <w:rPr>
          <w:rFonts w:cs="Huawei Sans" w:hint="eastAsia"/>
          <w:lang w:eastAsia="zh-CN"/>
        </w:rPr>
        <w:t>,</w:t>
      </w:r>
      <w:r w:rsidRPr="000456C3">
        <w:rPr>
          <w:rFonts w:cs="Huawei Sans" w:hint="eastAsia"/>
          <w:lang w:eastAsia="zh-CN"/>
        </w:rPr>
        <w:t>才能向下运行</w:t>
      </w:r>
    </w:p>
    <w:p w14:paraId="043E5A02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  <w:lang w:eastAsia="zh-CN"/>
        </w:rPr>
        <w:t xml:space="preserve">            </w:t>
      </w:r>
      <w:r w:rsidRPr="000456C3">
        <w:rPr>
          <w:rFonts w:cs="Huawei Sans" w:hint="eastAsia"/>
        </w:rPr>
        <w:t>self.move_status = False</w:t>
      </w:r>
    </w:p>
    <w:p w14:paraId="670FC0A9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# </w:t>
      </w:r>
      <w:r w:rsidRPr="000456C3">
        <w:rPr>
          <w:rFonts w:cs="Huawei Sans" w:hint="eastAsia"/>
        </w:rPr>
        <w:t>获得目标关节角</w:t>
      </w:r>
    </w:p>
    <w:p w14:paraId="625F0D9A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joints = [joints[0], joints[1], joints[2], joints[3], 265, 30]</w:t>
      </w:r>
    </w:p>
    <w:p w14:paraId="7399B099" w14:textId="77777777" w:rsidR="000456C3" w:rsidRPr="000456C3" w:rsidRDefault="000456C3" w:rsidP="000456C3">
      <w:pPr>
        <w:pStyle w:val="2f2"/>
        <w:rPr>
          <w:rFonts w:cs="Huawei Sans"/>
          <w:lang w:eastAsia="zh-CN"/>
        </w:rPr>
      </w:pPr>
      <w:r w:rsidRPr="000456C3">
        <w:rPr>
          <w:rFonts w:cs="Huawei Sans" w:hint="eastAsia"/>
        </w:rPr>
        <w:t xml:space="preserve">            </w:t>
      </w:r>
      <w:r w:rsidRPr="000456C3">
        <w:rPr>
          <w:rFonts w:cs="Huawei Sans" w:hint="eastAsia"/>
          <w:lang w:eastAsia="zh-CN"/>
        </w:rPr>
        <w:t xml:space="preserve"># </w:t>
      </w:r>
      <w:r w:rsidRPr="000456C3">
        <w:rPr>
          <w:rFonts w:cs="Huawei Sans" w:hint="eastAsia"/>
          <w:lang w:eastAsia="zh-CN"/>
        </w:rPr>
        <w:t>移动到垃圾桶位置放下对应姿态</w:t>
      </w:r>
    </w:p>
    <w:p w14:paraId="6A18CDBF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  <w:lang w:eastAsia="zh-CN"/>
        </w:rPr>
        <w:t xml:space="preserve">            </w:t>
      </w:r>
      <w:r w:rsidRPr="000456C3">
        <w:rPr>
          <w:rFonts w:cs="Huawei Sans" w:hint="eastAsia"/>
        </w:rPr>
        <w:t>joints_down = [45, 50, 20, 60, 265, self.grap_joint]</w:t>
      </w:r>
    </w:p>
    <w:p w14:paraId="549A1571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# </w:t>
      </w:r>
      <w:r w:rsidRPr="000456C3">
        <w:rPr>
          <w:rFonts w:cs="Huawei Sans" w:hint="eastAsia"/>
        </w:rPr>
        <w:t>移动</w:t>
      </w:r>
    </w:p>
    <w:p w14:paraId="36356FF6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self.move(joints, joints_down)</w:t>
      </w:r>
    </w:p>
    <w:p w14:paraId="3B14F706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# </w:t>
      </w:r>
      <w:r w:rsidRPr="000456C3">
        <w:rPr>
          <w:rFonts w:cs="Huawei Sans" w:hint="eastAsia"/>
        </w:rPr>
        <w:t>移动完毕</w:t>
      </w:r>
    </w:p>
    <w:p w14:paraId="2E558609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self.move_status = True</w:t>
      </w:r>
    </w:p>
    <w:p w14:paraId="2203CD7B" w14:textId="77777777" w:rsidR="000456C3" w:rsidRPr="000456C3" w:rsidRDefault="000456C3" w:rsidP="000456C3">
      <w:pPr>
        <w:pStyle w:val="2f2"/>
        <w:rPr>
          <w:rFonts w:cs="Huawei Sans"/>
        </w:rPr>
      </w:pPr>
    </w:p>
    <w:p w14:paraId="06EEA2BB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厨余垃圾</w:t>
      </w:r>
      <w:r w:rsidRPr="000456C3">
        <w:rPr>
          <w:rFonts w:cs="Huawei Sans" w:hint="eastAsia"/>
        </w:rPr>
        <w:t>--</w:t>
      </w:r>
      <w:r w:rsidRPr="000456C3">
        <w:rPr>
          <w:rFonts w:cs="Huawei Sans" w:hint="eastAsia"/>
        </w:rPr>
        <w:t>绿色</w:t>
      </w:r>
    </w:p>
    <w:p w14:paraId="0BE59882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elif (</w:t>
      </w:r>
    </w:p>
    <w:p w14:paraId="02186C07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name == "Fish_bone"</w:t>
      </w:r>
    </w:p>
    <w:p w14:paraId="7DF4EFE0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"Watermelon_rind"</w:t>
      </w:r>
    </w:p>
    <w:p w14:paraId="38A37271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"Apple_core"</w:t>
      </w:r>
    </w:p>
    <w:p w14:paraId="716A3296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"Egg_shell"</w:t>
      </w:r>
    </w:p>
    <w:p w14:paraId="1223A705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and self.move_status</w:t>
      </w:r>
    </w:p>
    <w:p w14:paraId="7CCB2E79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):</w:t>
      </w:r>
    </w:p>
    <w:p w14:paraId="19C2D8FC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self.move_status = False</w:t>
      </w:r>
    </w:p>
    <w:p w14:paraId="630B0D4B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joints = [joints[0], joints[1], joints[2], joints[3], 265, 30]</w:t>
      </w:r>
    </w:p>
    <w:p w14:paraId="3A09D69B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joints_down = [147, 75, 0, 50, 265, self.grap_joint]</w:t>
      </w:r>
    </w:p>
    <w:p w14:paraId="267AC26A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self.move(joints, joints_down)</w:t>
      </w:r>
    </w:p>
    <w:p w14:paraId="4E8128A2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self.move_status = True</w:t>
      </w:r>
    </w:p>
    <w:p w14:paraId="4C00BDAC" w14:textId="77777777" w:rsidR="000456C3" w:rsidRPr="000456C3" w:rsidRDefault="000456C3" w:rsidP="000456C3">
      <w:pPr>
        <w:pStyle w:val="2f2"/>
        <w:rPr>
          <w:rFonts w:cs="Huawei Sans"/>
        </w:rPr>
      </w:pPr>
    </w:p>
    <w:p w14:paraId="53793BC3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可回收垃圾</w:t>
      </w:r>
      <w:r w:rsidRPr="000456C3">
        <w:rPr>
          <w:rFonts w:cs="Huawei Sans" w:hint="eastAsia"/>
        </w:rPr>
        <w:t>--</w:t>
      </w:r>
      <w:r w:rsidRPr="000456C3">
        <w:rPr>
          <w:rFonts w:cs="Huawei Sans" w:hint="eastAsia"/>
        </w:rPr>
        <w:t>蓝色</w:t>
      </w:r>
    </w:p>
    <w:p w14:paraId="6CF67E3B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elif (</w:t>
      </w:r>
    </w:p>
    <w:p w14:paraId="475587D5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name == "Zip_top_can"</w:t>
      </w:r>
    </w:p>
    <w:p w14:paraId="3748CD85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"Newspaper"</w:t>
      </w:r>
    </w:p>
    <w:p w14:paraId="7F014AAB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"Old_school_bag"</w:t>
      </w:r>
    </w:p>
    <w:p w14:paraId="6F9A7CC7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"Book"</w:t>
      </w:r>
    </w:p>
    <w:p w14:paraId="14B1C579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and self.move_status</w:t>
      </w:r>
    </w:p>
    <w:p w14:paraId="02F16B15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):</w:t>
      </w:r>
    </w:p>
    <w:p w14:paraId="02A5B9FB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self.move_status = False</w:t>
      </w:r>
    </w:p>
    <w:p w14:paraId="2ADC9240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joints = [joints[0], joints[1], joints[2], joints[3], 265, 30]</w:t>
      </w:r>
    </w:p>
    <w:p w14:paraId="6AE37756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joints_down = [27, 75, 0, 50, 265, self.grap_joint]</w:t>
      </w:r>
    </w:p>
    <w:p w14:paraId="33660B7D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self.move(joints, joints_down)</w:t>
      </w:r>
    </w:p>
    <w:p w14:paraId="6CD38DF4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self.move_status = True</w:t>
      </w:r>
    </w:p>
    <w:p w14:paraId="0AF9B7CA" w14:textId="77777777" w:rsidR="000456C3" w:rsidRPr="000456C3" w:rsidRDefault="000456C3" w:rsidP="000456C3">
      <w:pPr>
        <w:pStyle w:val="2f2"/>
        <w:rPr>
          <w:rFonts w:cs="Huawei Sans"/>
        </w:rPr>
      </w:pPr>
    </w:p>
    <w:p w14:paraId="290C7476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# </w:t>
      </w:r>
      <w:r w:rsidRPr="000456C3">
        <w:rPr>
          <w:rFonts w:cs="Huawei Sans" w:hint="eastAsia"/>
        </w:rPr>
        <w:t>其他垃圾</w:t>
      </w:r>
      <w:r w:rsidRPr="000456C3">
        <w:rPr>
          <w:rFonts w:cs="Huawei Sans" w:hint="eastAsia"/>
        </w:rPr>
        <w:t>--</w:t>
      </w:r>
      <w:r w:rsidRPr="000456C3">
        <w:rPr>
          <w:rFonts w:cs="Huawei Sans" w:hint="eastAsia"/>
        </w:rPr>
        <w:t>灰色</w:t>
      </w:r>
    </w:p>
    <w:p w14:paraId="5DDC8F8F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elif (</w:t>
      </w:r>
    </w:p>
    <w:p w14:paraId="717C3FBB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name == "Yellow"</w:t>
      </w:r>
    </w:p>
    <w:p w14:paraId="46A5E085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"Cigarette_butts"</w:t>
      </w:r>
    </w:p>
    <w:p w14:paraId="64A32442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"Toilet_paper"</w:t>
      </w:r>
    </w:p>
    <w:p w14:paraId="61B2DEED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"Peach_pit"</w:t>
      </w:r>
    </w:p>
    <w:p w14:paraId="261F19F8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or name == "Disposable_chopsticks"</w:t>
      </w:r>
    </w:p>
    <w:p w14:paraId="1233F9D7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and self.move_status</w:t>
      </w:r>
    </w:p>
    <w:p w14:paraId="6F04702A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):</w:t>
      </w:r>
    </w:p>
    <w:p w14:paraId="184FEAE7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self.move_status = False</w:t>
      </w:r>
    </w:p>
    <w:p w14:paraId="4CF36C45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joints = [joints[0], joints[1], joints[2], joints[3], 265, 30]</w:t>
      </w:r>
    </w:p>
    <w:p w14:paraId="318D706E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joints_down = [133, 50, 20, 60, 265, self.grap_joint]</w:t>
      </w:r>
    </w:p>
    <w:p w14:paraId="1A1EEBE1" w14:textId="77777777" w:rsidR="000456C3" w:rsidRPr="000456C3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self.move(joints, joints_down)</w:t>
      </w:r>
    </w:p>
    <w:p w14:paraId="03DF7308" w14:textId="2F4BC7E5" w:rsidR="00B45652" w:rsidRPr="00DD329E" w:rsidRDefault="000456C3" w:rsidP="000456C3">
      <w:pPr>
        <w:pStyle w:val="2f2"/>
        <w:rPr>
          <w:rFonts w:cs="Huawei Sans"/>
        </w:rPr>
      </w:pPr>
      <w:r w:rsidRPr="000456C3">
        <w:rPr>
          <w:rFonts w:cs="Huawei Sans" w:hint="eastAsia"/>
        </w:rPr>
        <w:t xml:space="preserve">            self.move_status = True</w:t>
      </w:r>
    </w:p>
    <w:p w14:paraId="3A330CCF" w14:textId="2F022E6A" w:rsidR="00556182" w:rsidRPr="00DD329E" w:rsidRDefault="00960422" w:rsidP="00960276">
      <w:pPr>
        <w:pStyle w:val="3"/>
      </w:pPr>
      <w:bookmarkStart w:id="26" w:name="_Toc196640314"/>
      <w:r w:rsidRPr="00DD329E">
        <w:t>任意位置积木堆叠代码</w:t>
      </w:r>
      <w:bookmarkEnd w:id="26"/>
    </w:p>
    <w:p w14:paraId="7FD484DD" w14:textId="4A620E80" w:rsidR="00707DA3" w:rsidRPr="00DD329E" w:rsidRDefault="00414E2A" w:rsidP="00492730">
      <w:pPr>
        <w:pStyle w:val="1e"/>
      </w:pPr>
      <w:r w:rsidRPr="00DD329E">
        <w:t>robot_arm_color_stacking</w:t>
      </w:r>
      <w:r w:rsidR="00707DA3" w:rsidRPr="00DD329E">
        <w:t>功能包包含了训练好的</w:t>
      </w:r>
      <w:r w:rsidR="00707DA3" w:rsidRPr="00DD329E">
        <w:t>yolov5</w:t>
      </w:r>
      <w:r w:rsidR="00707DA3" w:rsidRPr="00DD329E">
        <w:t>模型及功能脚本。主要为通过</w:t>
      </w:r>
      <w:r w:rsidR="00707DA3" w:rsidRPr="00DD329E">
        <w:t>yolov5</w:t>
      </w:r>
      <w:r w:rsidR="00707DA3" w:rsidRPr="00DD329E">
        <w:t>进行色块的识别与定位，根据位置控制机械臂进行积木堆叠的代码。</w:t>
      </w:r>
    </w:p>
    <w:p w14:paraId="54677087" w14:textId="0213E329" w:rsidR="00556182" w:rsidRPr="00DD329E" w:rsidRDefault="00707DA3" w:rsidP="00492730">
      <w:pPr>
        <w:pStyle w:val="1e"/>
      </w:pPr>
      <w:r w:rsidRPr="00DD329E">
        <w:t>“</w:t>
      </w:r>
      <w:r w:rsidR="0008197F" w:rsidRPr="00DD329E">
        <w:t>robot_arm_color_stacking/robot_arm_color_stacking/utils/stacking_target.py</w:t>
      </w:r>
      <w:r w:rsidRPr="00DD329E">
        <w:t>”</w:t>
      </w:r>
      <w:r w:rsidR="002E10AB" w:rsidRPr="00DD329E">
        <w:t>为</w:t>
      </w:r>
      <w:r w:rsidR="006F6EE4" w:rsidRPr="00DD329E">
        <w:t>目标</w:t>
      </w:r>
      <w:r w:rsidR="005147B0" w:rsidRPr="00DD329E">
        <w:t>识别和机械臂控制</w:t>
      </w:r>
      <w:r w:rsidRPr="00DD329E">
        <w:t>的逻辑代码</w:t>
      </w:r>
      <w:r w:rsidR="00AC6AD2" w:rsidRPr="00DD329E">
        <w:t>：</w:t>
      </w:r>
    </w:p>
    <w:p w14:paraId="26572EE1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>class stacking_GetTarget:</w:t>
      </w:r>
    </w:p>
    <w:p w14:paraId="79AE2BED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def __init__(self, test_mode=False):</w:t>
      </w:r>
    </w:p>
    <w:p w14:paraId="29D81A29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self.cfg = {</w:t>
      </w:r>
    </w:p>
    <w:p w14:paraId="6270627F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"conf_thres": 0.85,</w:t>
      </w:r>
    </w:p>
    <w:p w14:paraId="0C7F868B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"iou_thres": 0.8,</w:t>
      </w:r>
    </w:p>
    <w:p w14:paraId="1359454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"input_shape": [640, 640],</w:t>
      </w:r>
    </w:p>
    <w:p w14:paraId="62C2C8BF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}</w:t>
      </w:r>
    </w:p>
    <w:p w14:paraId="659C2412" w14:textId="77777777" w:rsidR="00436D62" w:rsidRPr="00DD329E" w:rsidRDefault="00436D62" w:rsidP="00436D62">
      <w:pPr>
        <w:pStyle w:val="2f2"/>
        <w:rPr>
          <w:rFonts w:cs="Huawei Sans"/>
        </w:rPr>
      </w:pPr>
    </w:p>
    <w:p w14:paraId="3220BAD4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FILE = Path(__file__).resolve()</w:t>
      </w:r>
    </w:p>
    <w:p w14:paraId="2CAC2D42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lib_root = os.path.dirname(FILE.parents[0])</w:t>
      </w:r>
    </w:p>
    <w:p w14:paraId="64511970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lib_site_pkg = os.path.dirname(lib_root)</w:t>
      </w:r>
    </w:p>
    <w:p w14:paraId="1649BD1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lib_python = os.path.dirname(lib_site_pkg)</w:t>
      </w:r>
    </w:p>
    <w:p w14:paraId="25E73E26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lib_path = os.path.dirname(lib_python)</w:t>
      </w:r>
    </w:p>
    <w:p w14:paraId="3347ECC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shared_path = os.path.join(os.path.dirname(lib_path), "share")</w:t>
      </w:r>
    </w:p>
    <w:p w14:paraId="6953783D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share_root = os.path.join(shared_path, "robot_arm_color_stacking")</w:t>
      </w:r>
    </w:p>
    <w:p w14:paraId="4238B63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model_folder = os.path.join(share_root, "model")</w:t>
      </w:r>
    </w:p>
    <w:p w14:paraId="14B35811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model_path = os.path.join(model_folder, "yolov5s_bs1.om")</w:t>
      </w:r>
    </w:p>
    <w:p w14:paraId="3F462FDC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label_path = os.path.join(model_folder, "coco_names.txt")</w:t>
      </w:r>
    </w:p>
    <w:p w14:paraId="02A6E0CB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cfg_folder = os.path.join(share_root, "config")</w:t>
      </w:r>
    </w:p>
    <w:p w14:paraId="570A855D" w14:textId="77777777" w:rsidR="00436D62" w:rsidRPr="00DD329E" w:rsidRDefault="00436D62" w:rsidP="00436D62">
      <w:pPr>
        <w:pStyle w:val="2f2"/>
        <w:rPr>
          <w:rFonts w:cs="Huawei Sans"/>
        </w:rPr>
      </w:pPr>
    </w:p>
    <w:p w14:paraId="49AB34C7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test_mode:</w:t>
      </w:r>
    </w:p>
    <w:p w14:paraId="481487A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lib_root = os.path.dirname(FILE.parents[0])</w:t>
      </w:r>
    </w:p>
    <w:p w14:paraId="56A568A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model_path = os.path.join(lib_root, "model", "yolov5s_bs1.om")</w:t>
      </w:r>
    </w:p>
    <w:p w14:paraId="22AC13ED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label_path = os.path.join(lib_root, "model", "coco_names.txt")</w:t>
      </w:r>
    </w:p>
    <w:p w14:paraId="3E85355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cfg_folder = os.path.join(lib_root, "config")</w:t>
      </w:r>
    </w:p>
    <w:p w14:paraId="175C97C3" w14:textId="77777777" w:rsidR="00436D62" w:rsidRPr="00DD329E" w:rsidRDefault="00436D62" w:rsidP="00436D62">
      <w:pPr>
        <w:pStyle w:val="2f2"/>
        <w:rPr>
          <w:rFonts w:cs="Huawei Sans"/>
        </w:rPr>
      </w:pPr>
    </w:p>
    <w:p w14:paraId="5636D40D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self.offset_cfg_path = os.path.join(cfg_folder, "offset.txt")</w:t>
      </w:r>
    </w:p>
    <w:p w14:paraId="1071EA1E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self.model = InferSession(0, model_path)</w:t>
      </w:r>
    </w:p>
    <w:p w14:paraId="7D2F29E1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self.labels_dict = get_labels_from_txt(label_path)</w:t>
      </w:r>
    </w:p>
    <w:p w14:paraId="1566AAA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self.test_mode = test_mode</w:t>
      </w:r>
    </w:p>
    <w:p w14:paraId="1EADA3B5" w14:textId="77777777" w:rsidR="00436D62" w:rsidRPr="00DD329E" w:rsidRDefault="00436D62" w:rsidP="00436D62">
      <w:pPr>
        <w:pStyle w:val="2f2"/>
        <w:rPr>
          <w:rFonts w:cs="Huawei Sans"/>
        </w:rPr>
      </w:pPr>
    </w:p>
    <w:p w14:paraId="066E24D5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self.image = None</w:t>
      </w:r>
    </w:p>
    <w:p w14:paraId="4A87BD32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self.color_name = None</w:t>
      </w:r>
    </w:p>
    <w:p w14:paraId="5471FB62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self.color_status = True</w:t>
      </w:r>
    </w:p>
    <w:p w14:paraId="33C5BEBC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机械臂识别位置调节</w:t>
      </w:r>
    </w:p>
    <w:p w14:paraId="44330DDC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self.xy = [90, 135]</w:t>
      </w:r>
    </w:p>
    <w:p w14:paraId="75A78969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 xml:space="preserve"># </w:t>
      </w:r>
      <w:r w:rsidRPr="00DD329E">
        <w:rPr>
          <w:rFonts w:cs="Huawei Sans"/>
        </w:rPr>
        <w:t>创建机械臂实例</w:t>
      </w:r>
    </w:p>
    <w:p w14:paraId="374F6ED7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 = Arm_Lib.Arm_Device()</w:t>
      </w:r>
    </w:p>
    <w:p w14:paraId="7D5C04F2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创建抓取实例</w:t>
      </w:r>
    </w:p>
    <w:p w14:paraId="4E36A5C2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self.grap = stacking_grap()</w:t>
      </w:r>
    </w:p>
    <w:p w14:paraId="2181E86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ROS</w:t>
      </w:r>
      <w:r w:rsidRPr="00DD329E">
        <w:rPr>
          <w:rFonts w:cs="Huawei Sans"/>
        </w:rPr>
        <w:t>节点初始化</w:t>
      </w:r>
    </w:p>
    <w:p w14:paraId="0FBDAAF6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self.node = rclpy.create_node("dofbot_stacking")</w:t>
      </w:r>
    </w:p>
    <w:p w14:paraId="7A545649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self.node_pub = rclpy.create_node("dofbot_img_node")</w:t>
      </w:r>
    </w:p>
    <w:p w14:paraId="107F3432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创建获取反解结果的客户端</w:t>
      </w:r>
    </w:p>
    <w:p w14:paraId="7B02176F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self.client = self.node.create_client(Kinemarics, "trial_service")</w:t>
      </w:r>
    </w:p>
    <w:p w14:paraId="1A4A0326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用于预热模型</w:t>
      </w:r>
    </w:p>
    <w:p w14:paraId="24678C2B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self.garbage_index = 0</w:t>
      </w:r>
    </w:p>
    <w:p w14:paraId="33790C69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创建</w:t>
      </w:r>
      <w:r w:rsidRPr="00DD329E">
        <w:rPr>
          <w:rFonts w:cs="Huawei Sans"/>
        </w:rPr>
        <w:t>ROS</w:t>
      </w:r>
      <w:r w:rsidRPr="00DD329E">
        <w:rPr>
          <w:rFonts w:cs="Huawei Sans"/>
        </w:rPr>
        <w:t>发布摄像头图像信息</w:t>
      </w:r>
    </w:p>
    <w:p w14:paraId="45DDFA3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self.image_pub = self.node_pub.create_publisher(Image, "cam_data", 10)</w:t>
      </w:r>
    </w:p>
    <w:p w14:paraId="6FD553FE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self.bridge = CvBridge()</w:t>
      </w:r>
    </w:p>
    <w:p w14:paraId="660417B4" w14:textId="77777777" w:rsidR="00436D62" w:rsidRPr="00DD329E" w:rsidRDefault="00436D62" w:rsidP="00436D62">
      <w:pPr>
        <w:pStyle w:val="2f2"/>
        <w:rPr>
          <w:rFonts w:cs="Huawei Sans"/>
        </w:rPr>
      </w:pPr>
    </w:p>
    <w:p w14:paraId="460E4BE7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self.offset = -1</w:t>
      </w:r>
    </w:p>
    <w:p w14:paraId="2D82ABE5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self.x_offset = -1</w:t>
      </w:r>
    </w:p>
    <w:p w14:paraId="090934E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with open(self.offset_cfg_path, "r") as f:</w:t>
      </w:r>
    </w:p>
    <w:p w14:paraId="413F4B0C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self.offset = float(f.readline())</w:t>
      </w:r>
    </w:p>
    <w:p w14:paraId="342EEFFD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self.x_offset = float(f.readline())</w:t>
      </w:r>
    </w:p>
    <w:p w14:paraId="07B99494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print("y_offset is", self.offset)</w:t>
      </w:r>
    </w:p>
    <w:p w14:paraId="7585B92B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print("x_offset is", self.x_offset)</w:t>
      </w:r>
    </w:p>
    <w:p w14:paraId="261DAACC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print("finish init..")</w:t>
      </w:r>
    </w:p>
    <w:p w14:paraId="5B2E1778" w14:textId="77777777" w:rsidR="00436D62" w:rsidRPr="00DD329E" w:rsidRDefault="00436D62" w:rsidP="00436D62">
      <w:pPr>
        <w:pStyle w:val="2f2"/>
        <w:rPr>
          <w:rFonts w:cs="Huawei Sans"/>
        </w:rPr>
      </w:pPr>
    </w:p>
    <w:p w14:paraId="12473BC0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def target_run(self, msg, xy=None):</w:t>
      </w:r>
    </w:p>
    <w:p w14:paraId="51CBF07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"""</w:t>
      </w:r>
    </w:p>
    <w:p w14:paraId="17D4FC85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</w:rPr>
        <w:t>抓取函数</w:t>
      </w:r>
    </w:p>
    <w:p w14:paraId="60E83462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:param msg: (</w:t>
      </w:r>
      <w:r w:rsidRPr="00DD329E">
        <w:rPr>
          <w:rFonts w:cs="Huawei Sans"/>
        </w:rPr>
        <w:t>颜色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位置</w:t>
      </w:r>
      <w:r w:rsidRPr="00DD329E">
        <w:rPr>
          <w:rFonts w:cs="Huawei Sans"/>
        </w:rPr>
        <w:t>)</w:t>
      </w:r>
    </w:p>
    <w:p w14:paraId="472E8B0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"""</w:t>
      </w:r>
    </w:p>
    <w:p w14:paraId="5F98C6A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xy != None:</w:t>
      </w:r>
    </w:p>
    <w:p w14:paraId="03094A6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self.xy = xy</w:t>
      </w:r>
    </w:p>
    <w:p w14:paraId="167866E7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num = 1</w:t>
      </w:r>
    </w:p>
    <w:p w14:paraId="24106DB6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move_status = 0</w:t>
      </w:r>
    </w:p>
    <w:p w14:paraId="254D95AB" w14:textId="77777777" w:rsidR="00436D62" w:rsidRPr="00DD329E" w:rsidRDefault="00436D62" w:rsidP="00436D62">
      <w:pPr>
        <w:pStyle w:val="2f2"/>
        <w:rPr>
          <w:rFonts w:cs="Huawei Sans"/>
        </w:rPr>
      </w:pPr>
    </w:p>
    <w:p w14:paraId="2C737D97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for i in msg.values():</w:t>
      </w:r>
    </w:p>
    <w:p w14:paraId="65A5D3BC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if i != None:</w:t>
      </w:r>
    </w:p>
    <w:p w14:paraId="25B8B0E2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move_status = 1</w:t>
      </w:r>
    </w:p>
    <w:p w14:paraId="3966A2EC" w14:textId="77777777" w:rsidR="00436D62" w:rsidRPr="00DD329E" w:rsidRDefault="00436D62" w:rsidP="00436D62">
      <w:pPr>
        <w:pStyle w:val="2f2"/>
        <w:rPr>
          <w:rFonts w:cs="Huawei Sans"/>
        </w:rPr>
      </w:pPr>
    </w:p>
    <w:p w14:paraId="318502E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move_status == 1:</w:t>
      </w:r>
    </w:p>
    <w:p w14:paraId="56CC9F6C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self.arm.Arm_Buzzer_On(1)</w:t>
      </w:r>
    </w:p>
    <w:p w14:paraId="030CCDB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sleep(0.5)</w:t>
      </w:r>
    </w:p>
    <w:p w14:paraId="1D3D03BB" w14:textId="77777777" w:rsidR="00436D62" w:rsidRPr="00DD329E" w:rsidRDefault="00436D62" w:rsidP="00436D62">
      <w:pPr>
        <w:pStyle w:val="2f2"/>
        <w:rPr>
          <w:rFonts w:cs="Huawei Sans"/>
        </w:rPr>
      </w:pPr>
    </w:p>
    <w:p w14:paraId="48C4E86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msg_list = sorted(list(msg.items()), key=lambda x: x[1][1])</w:t>
      </w:r>
    </w:p>
    <w:p w14:paraId="45140B6F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for name, pos in msg_list:</w:t>
      </w:r>
    </w:p>
    <w:p w14:paraId="2D0789A0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print("pos : ", pos)</w:t>
      </w:r>
    </w:p>
    <w:p w14:paraId="153792F9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print("name : ", name)</w:t>
      </w:r>
    </w:p>
    <w:p w14:paraId="100E17C0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try:</w:t>
      </w:r>
    </w:p>
    <w:p w14:paraId="07B1EA8F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joints = self.server_joint(pos)</w:t>
      </w:r>
    </w:p>
    <w:p w14:paraId="4F802034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self.grap.arm_run(str(num), joints)</w:t>
      </w:r>
    </w:p>
    <w:p w14:paraId="016043D6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num += 1</w:t>
      </w:r>
    </w:p>
    <w:p w14:paraId="65170D2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except Exception:</w:t>
      </w:r>
    </w:p>
    <w:p w14:paraId="40609C0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print("sqaure_pos empty")</w:t>
      </w:r>
    </w:p>
    <w:p w14:paraId="554DF448" w14:textId="77777777" w:rsidR="00436D62" w:rsidRPr="00DD329E" w:rsidRDefault="00436D62" w:rsidP="00436D62">
      <w:pPr>
        <w:pStyle w:val="2f2"/>
        <w:rPr>
          <w:rFonts w:cs="Huawei Sans"/>
        </w:rPr>
      </w:pPr>
    </w:p>
    <w:p w14:paraId="2AA15C27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返回至中心位置</w:t>
      </w:r>
    </w:p>
    <w:p w14:paraId="0B591086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self.arm.Arm_serial_servo_write(1, 90, 1000)</w:t>
      </w:r>
    </w:p>
    <w:p w14:paraId="72DB9BAD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sleep(1)</w:t>
      </w:r>
    </w:p>
    <w:p w14:paraId="6DF0221F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初始位置</w:t>
      </w:r>
    </w:p>
    <w:p w14:paraId="3059FD3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joints_0 = [self.xy[0], self.xy[1], 0, 0, 90, 30]</w:t>
      </w:r>
    </w:p>
    <w:p w14:paraId="07540DDC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移动至初始位置</w:t>
      </w:r>
    </w:p>
    <w:p w14:paraId="3EA47375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self.arm.Arm_serial_servo_write6_array(joints_0, 1000)</w:t>
      </w:r>
    </w:p>
    <w:p w14:paraId="45EE34BB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sleep(1)</w:t>
      </w:r>
    </w:p>
    <w:p w14:paraId="5E69D2FB" w14:textId="77777777" w:rsidR="00436D62" w:rsidRPr="00DD329E" w:rsidRDefault="00436D62" w:rsidP="00436D62">
      <w:pPr>
        <w:pStyle w:val="2f2"/>
        <w:rPr>
          <w:rFonts w:cs="Huawei Sans"/>
        </w:rPr>
      </w:pPr>
    </w:p>
    <w:p w14:paraId="1CCFDA5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def select_color(self, image, garbage_index=0):</w:t>
      </w:r>
    </w:p>
    <w:p w14:paraId="6CF8692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"""</w:t>
      </w:r>
    </w:p>
    <w:p w14:paraId="10E657A2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</w:rPr>
        <w:t>选择识别颜色</w:t>
      </w:r>
    </w:p>
    <w:p w14:paraId="6FBC955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:param image:</w:t>
      </w:r>
      <w:r w:rsidRPr="00DD329E">
        <w:rPr>
          <w:rFonts w:cs="Huawei Sans"/>
        </w:rPr>
        <w:t>输入图像</w:t>
      </w:r>
    </w:p>
    <w:p w14:paraId="30B98930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:return: </w:t>
      </w:r>
      <w:r w:rsidRPr="00DD329E">
        <w:rPr>
          <w:rFonts w:cs="Huawei Sans"/>
        </w:rPr>
        <w:t>输出处理后的图像</w:t>
      </w:r>
      <w:r w:rsidRPr="00DD329E">
        <w:rPr>
          <w:rFonts w:cs="Huawei Sans"/>
        </w:rPr>
        <w:t>,(</w:t>
      </w:r>
      <w:r w:rsidRPr="00DD329E">
        <w:rPr>
          <w:rFonts w:cs="Huawei Sans"/>
        </w:rPr>
        <w:t>颜色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位置</w:t>
      </w:r>
      <w:r w:rsidRPr="00DD329E">
        <w:rPr>
          <w:rFonts w:cs="Huawei Sans"/>
        </w:rPr>
        <w:t>)</w:t>
      </w:r>
    </w:p>
    <w:p w14:paraId="58D0CFF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"""</w:t>
      </w:r>
    </w:p>
    <w:p w14:paraId="5DC785FB" w14:textId="77777777" w:rsidR="00436D62" w:rsidRPr="00DD329E" w:rsidRDefault="00436D62" w:rsidP="00436D62">
      <w:pPr>
        <w:pStyle w:val="2f2"/>
        <w:rPr>
          <w:rFonts w:cs="Huawei Sans"/>
        </w:rPr>
      </w:pPr>
    </w:p>
    <w:p w14:paraId="4A6BD80F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self.test_mode:</w:t>
      </w:r>
    </w:p>
    <w:p w14:paraId="264C842D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self.garbage_index = garbage_index</w:t>
      </w:r>
    </w:p>
    <w:p w14:paraId="60778C2F" w14:textId="77777777" w:rsidR="00436D62" w:rsidRPr="00DD329E" w:rsidRDefault="00436D62" w:rsidP="00436D62">
      <w:pPr>
        <w:pStyle w:val="2f2"/>
        <w:rPr>
          <w:rFonts w:cs="Huawei Sans"/>
        </w:rPr>
      </w:pPr>
    </w:p>
    <w:p w14:paraId="6549DF1B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规范输入图像大小</w:t>
      </w:r>
    </w:p>
    <w:p w14:paraId="5E010E8F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self.image = cv.resize(image, (640, 480))</w:t>
      </w:r>
    </w:p>
    <w:p w14:paraId="69987889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txt0 = "Model-Loading..."</w:t>
      </w:r>
    </w:p>
    <w:p w14:paraId="195511E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msg = {}</w:t>
      </w:r>
    </w:p>
    <w:p w14:paraId="6F9BFD71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模型预热</w:t>
      </w:r>
      <w:r w:rsidRPr="00DD329E">
        <w:rPr>
          <w:rFonts w:cs="Huawei Sans"/>
        </w:rPr>
        <w:t xml:space="preserve"> # revise</w:t>
      </w:r>
    </w:p>
    <w:p w14:paraId="4E56B8EF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self.garbage_index &lt; 5:</w:t>
      </w:r>
    </w:p>
    <w:p w14:paraId="70017D6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self.garbage_index += 1</w:t>
      </w:r>
    </w:p>
    <w:p w14:paraId="04354E7D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return self.image, msg</w:t>
      </w:r>
    </w:p>
    <w:p w14:paraId="0C10B202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self.garbage_index &gt;= 5:</w:t>
      </w:r>
    </w:p>
    <w:p w14:paraId="7789AAB9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创建消息容器</w:t>
      </w:r>
    </w:p>
    <w:p w14:paraId="77677DA7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    try:</w:t>
      </w:r>
    </w:p>
    <w:p w14:paraId="584C7903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        # </w:t>
      </w:r>
      <w:r w:rsidRPr="00DD329E">
        <w:rPr>
          <w:rFonts w:cs="Huawei Sans"/>
          <w:lang w:eastAsia="zh-CN"/>
        </w:rPr>
        <w:t>获取识别消息</w:t>
      </w:r>
    </w:p>
    <w:p w14:paraId="08CB3FFC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        </w:t>
      </w:r>
      <w:r w:rsidRPr="00DD329E">
        <w:rPr>
          <w:rFonts w:cs="Huawei Sans"/>
        </w:rPr>
        <w:t>msg = self.get_pos()</w:t>
      </w:r>
    </w:p>
    <w:p w14:paraId="78625C7E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except Exception:</w:t>
      </w:r>
    </w:p>
    <w:p w14:paraId="70834595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print("get_pos NoneType")</w:t>
      </w:r>
    </w:p>
    <w:p w14:paraId="7711500C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return self.image, msg</w:t>
      </w:r>
    </w:p>
    <w:p w14:paraId="6E38E45A" w14:textId="77777777" w:rsidR="00436D62" w:rsidRPr="00DD329E" w:rsidRDefault="00436D62" w:rsidP="00436D62">
      <w:pPr>
        <w:pStyle w:val="2f2"/>
        <w:rPr>
          <w:rFonts w:cs="Huawei Sans"/>
        </w:rPr>
      </w:pPr>
    </w:p>
    <w:p w14:paraId="179D449D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return self.image, msg</w:t>
      </w:r>
    </w:p>
    <w:p w14:paraId="075DEE84" w14:textId="77777777" w:rsidR="00436D62" w:rsidRPr="00DD329E" w:rsidRDefault="00436D62" w:rsidP="00436D62">
      <w:pPr>
        <w:pStyle w:val="2f2"/>
        <w:rPr>
          <w:rFonts w:cs="Huawei Sans"/>
        </w:rPr>
      </w:pPr>
    </w:p>
    <w:p w14:paraId="3993E94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def get_pos(self):</w:t>
      </w:r>
    </w:p>
    <w:p w14:paraId="7A6888BA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>"""</w:t>
      </w:r>
    </w:p>
    <w:p w14:paraId="17523C29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  <w:lang w:eastAsia="zh-CN"/>
        </w:rPr>
        <w:t>获取识别信息</w:t>
      </w:r>
    </w:p>
    <w:p w14:paraId="48DABCA6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:return: </w:t>
      </w:r>
      <w:r w:rsidRPr="00DD329E">
        <w:rPr>
          <w:rFonts w:cs="Huawei Sans"/>
          <w:lang w:eastAsia="zh-CN"/>
        </w:rPr>
        <w:t>名称</w:t>
      </w:r>
      <w:r w:rsidRPr="00DD329E">
        <w:rPr>
          <w:rFonts w:cs="Huawei Sans"/>
          <w:lang w:eastAsia="zh-CN"/>
        </w:rPr>
        <w:t>,</w:t>
      </w:r>
      <w:r w:rsidRPr="00DD329E">
        <w:rPr>
          <w:rFonts w:cs="Huawei Sans"/>
          <w:lang w:eastAsia="zh-CN"/>
        </w:rPr>
        <w:t>位置</w:t>
      </w:r>
    </w:p>
    <w:p w14:paraId="0A83F849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"""</w:t>
      </w:r>
    </w:p>
    <w:p w14:paraId="03D8C30B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# </w:t>
      </w:r>
      <w:r w:rsidRPr="00DD329E">
        <w:rPr>
          <w:rFonts w:cs="Huawei Sans"/>
          <w:lang w:eastAsia="zh-CN"/>
        </w:rPr>
        <w:t>复制原始图像</w:t>
      </w:r>
      <w:r w:rsidRPr="00DD329E">
        <w:rPr>
          <w:rFonts w:cs="Huawei Sans"/>
          <w:lang w:eastAsia="zh-CN"/>
        </w:rPr>
        <w:t>,</w:t>
      </w:r>
      <w:r w:rsidRPr="00DD329E">
        <w:rPr>
          <w:rFonts w:cs="Huawei Sans"/>
          <w:lang w:eastAsia="zh-CN"/>
        </w:rPr>
        <w:t>避免处理过程中干扰</w:t>
      </w:r>
    </w:p>
    <w:p w14:paraId="2DBF2B27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img = self.image.copy()</w:t>
      </w:r>
    </w:p>
    <w:p w14:paraId="19E74CD0" w14:textId="77777777" w:rsidR="00436D62" w:rsidRPr="00DD329E" w:rsidRDefault="00436D62" w:rsidP="00436D62">
      <w:pPr>
        <w:pStyle w:val="2f2"/>
        <w:rPr>
          <w:rFonts w:cs="Huawei Sans"/>
        </w:rPr>
      </w:pPr>
    </w:p>
    <w:p w14:paraId="597A92A4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pred, names, drawed_res = infer_image(</w:t>
      </w:r>
    </w:p>
    <w:p w14:paraId="4E587791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img, self.model, self.labels_dict, self.cfg</w:t>
      </w:r>
    </w:p>
    <w:p w14:paraId="32EFD549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)</w:t>
      </w:r>
    </w:p>
    <w:p w14:paraId="35D622AB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self.frame = drawed_res</w:t>
      </w:r>
    </w:p>
    <w:p w14:paraId="72FCC91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len(pred) &gt;= 1:</w:t>
      </w:r>
    </w:p>
    <w:p w14:paraId="66BB88C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cv.putText(</w:t>
      </w:r>
    </w:p>
    <w:p w14:paraId="437B9CF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self.frame,</w:t>
      </w:r>
    </w:p>
    <w:p w14:paraId="784101DF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"Fix Infer Result, Waiting for Robot Arm Finish..",</w:t>
      </w:r>
    </w:p>
    <w:p w14:paraId="70F1C1EB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(30, 50),</w:t>
      </w:r>
    </w:p>
    <w:p w14:paraId="05A9429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cv.FONT_HERSHEY_SIMPLEX,</w:t>
      </w:r>
    </w:p>
    <w:p w14:paraId="496C7C30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0.8,</w:t>
      </w:r>
    </w:p>
    <w:p w14:paraId="61E51567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(0, 0, 255),</w:t>
      </w:r>
    </w:p>
    <w:p w14:paraId="2C72F3B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2,</w:t>
      </w:r>
    </w:p>
    <w:p w14:paraId="50FBE75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)</w:t>
      </w:r>
    </w:p>
    <w:p w14:paraId="6AE752EA" w14:textId="77777777" w:rsidR="00436D62" w:rsidRPr="00DD329E" w:rsidRDefault="00436D62" w:rsidP="00436D62">
      <w:pPr>
        <w:pStyle w:val="2f2"/>
        <w:rPr>
          <w:rFonts w:cs="Huawei Sans"/>
        </w:rPr>
      </w:pPr>
    </w:p>
    <w:p w14:paraId="4764D870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data = self.bridge.cv2_to_imgmsg(drawed_res, encoding="bgr8")</w:t>
      </w:r>
    </w:p>
    <w:p w14:paraId="02D01D3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self.image_pub.publish(data)</w:t>
      </w:r>
    </w:p>
    <w:p w14:paraId="04FDFA10" w14:textId="77777777" w:rsidR="00436D62" w:rsidRPr="00DD329E" w:rsidRDefault="00436D62" w:rsidP="00436D62">
      <w:pPr>
        <w:pStyle w:val="2f2"/>
        <w:rPr>
          <w:rFonts w:cs="Huawei Sans"/>
        </w:rPr>
      </w:pPr>
    </w:p>
    <w:p w14:paraId="1E6EEFF0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pred = [pred]</w:t>
      </w:r>
    </w:p>
    <w:p w14:paraId="20F7968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msg = {}</w:t>
      </w:r>
    </w:p>
    <w:p w14:paraId="5556AD85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gn = torch.tensor([640, 480, 640, 480])</w:t>
      </w:r>
    </w:p>
    <w:p w14:paraId="794B9BCB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pred:</w:t>
      </w:r>
    </w:p>
    <w:p w14:paraId="64A4C669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Process detections</w:t>
      </w:r>
    </w:p>
    <w:p w14:paraId="205C9A2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block_ctr = 0</w:t>
      </w:r>
    </w:p>
    <w:p w14:paraId="1B9305F1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detections per image</w:t>
      </w:r>
    </w:p>
    <w:p w14:paraId="7257A95E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for i, det in enumerate(pred):</w:t>
      </w:r>
    </w:p>
    <w:p w14:paraId="28096B8B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for *xyxy, conf, cls in reversed(det):</w:t>
      </w:r>
    </w:p>
    <w:p w14:paraId="0C6F78A9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prediction_status = True</w:t>
      </w:r>
    </w:p>
    <w:p w14:paraId="2B74919C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# normalized xywh</w:t>
      </w:r>
    </w:p>
    <w:p w14:paraId="3202D99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xywh = (</w:t>
      </w:r>
    </w:p>
    <w:p w14:paraId="3261B651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(xyxy2xywh(torch.tensor(xyxy).view(1, 4)) / gn)</w:t>
      </w:r>
    </w:p>
    <w:p w14:paraId="699C1A10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.view(-1)</w:t>
      </w:r>
    </w:p>
    <w:p w14:paraId="24A0D372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.tolist()</w:t>
      </w:r>
    </w:p>
    <w:p w14:paraId="48DC8B03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)</w:t>
      </w:r>
    </w:p>
    <w:p w14:paraId="4FCDE0AF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label = "%s %.2f" % (names[int(cls)], conf)</w:t>
      </w:r>
    </w:p>
    <w:p w14:paraId="28317750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# get name</w:t>
      </w:r>
    </w:p>
    <w:p w14:paraId="0CBAF475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name = names[int(cls)]</w:t>
      </w:r>
    </w:p>
    <w:p w14:paraId="7B40EF69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name = name + str(block_ctr)</w:t>
      </w:r>
    </w:p>
    <w:p w14:paraId="052D9738" w14:textId="77777777" w:rsidR="00436D62" w:rsidRPr="00DD329E" w:rsidRDefault="00436D62" w:rsidP="00436D62">
      <w:pPr>
        <w:pStyle w:val="2f2"/>
        <w:rPr>
          <w:rFonts w:cs="Huawei Sans"/>
        </w:rPr>
      </w:pPr>
    </w:p>
    <w:p w14:paraId="410EED6D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if prediction_status:</w:t>
      </w:r>
    </w:p>
    <w:p w14:paraId="74B73D45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point_x = np.int_(xywh[0] * 640)</w:t>
      </w:r>
    </w:p>
    <w:p w14:paraId="34B675A1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point_y = np.int_(xywh[1] * 480)</w:t>
      </w:r>
    </w:p>
    <w:p w14:paraId="56CB7B2D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cv.circle(self.image, (point_x, point_y), 5, (0, 0, 255), -1)</w:t>
      </w:r>
    </w:p>
    <w:p w14:paraId="57415772" w14:textId="77777777" w:rsidR="00436D62" w:rsidRPr="00DD329E" w:rsidRDefault="00436D62" w:rsidP="00436D62">
      <w:pPr>
        <w:pStyle w:val="2f2"/>
        <w:rPr>
          <w:rFonts w:cs="Huawei Sans"/>
        </w:rPr>
      </w:pPr>
    </w:p>
    <w:p w14:paraId="00C4920D" w14:textId="77777777" w:rsidR="00436D62" w:rsidRPr="00DD329E" w:rsidRDefault="00436D62" w:rsidP="00436D62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        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计算方块在图像中的位置</w:t>
      </w:r>
    </w:p>
    <w:p w14:paraId="1023A3D7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                </w:t>
      </w:r>
      <w:r w:rsidRPr="00DD329E">
        <w:rPr>
          <w:rFonts w:cs="Huawei Sans"/>
        </w:rPr>
        <w:t>(a, b) = (</w:t>
      </w:r>
    </w:p>
    <w:p w14:paraId="42511B8A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    round(((point_x - 320) / 4000), 5),</w:t>
      </w:r>
    </w:p>
    <w:p w14:paraId="3C9A5776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    round(((480 - point_y) / 3000) * 0.8 + 0.19, 5),</w:t>
      </w:r>
    </w:p>
    <w:p w14:paraId="081A0F41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)</w:t>
      </w:r>
    </w:p>
    <w:p w14:paraId="6AC7EBBB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msg[name] = (a, b)</w:t>
      </w:r>
    </w:p>
    <w:p w14:paraId="12AB4AD7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    block_ctr += 1</w:t>
      </w:r>
    </w:p>
    <w:p w14:paraId="5062CEC8" w14:textId="77777777" w:rsidR="00436D62" w:rsidRPr="00DD329E" w:rsidRDefault="00436D62" w:rsidP="00436D62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return msg</w:t>
      </w:r>
    </w:p>
    <w:p w14:paraId="4508D7D9" w14:textId="7694B006" w:rsidR="00556182" w:rsidRPr="00DD329E" w:rsidRDefault="00731957" w:rsidP="00492730">
      <w:pPr>
        <w:pStyle w:val="1e"/>
      </w:pPr>
      <w:r w:rsidRPr="00DD329E">
        <w:t>“</w:t>
      </w:r>
      <w:r w:rsidR="00A0428A" w:rsidRPr="00DD329E">
        <w:t>robot_arm_color_stacking/robot_arm_color_stacking/utils/</w:t>
      </w:r>
      <w:r w:rsidRPr="00DD329E">
        <w:t>dofbot_config.py”</w:t>
      </w:r>
      <w:r w:rsidRPr="00DD329E">
        <w:t>为图像检测与机器视觉逻辑代码</w:t>
      </w:r>
      <w:r w:rsidR="00665534" w:rsidRPr="00DD329E">
        <w:t>：</w:t>
      </w:r>
    </w:p>
    <w:p w14:paraId="532DA7B5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def calibration_map(self, image,xy=None, threshold_num=130):</w:t>
      </w:r>
    </w:p>
    <w:p w14:paraId="1987AB31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>'''</w:t>
      </w:r>
    </w:p>
    <w:p w14:paraId="04BF3884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  <w:lang w:eastAsia="zh-CN"/>
        </w:rPr>
        <w:t>放置方块区域检测函数</w:t>
      </w:r>
    </w:p>
    <w:p w14:paraId="36E7DEE5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:param image:</w:t>
      </w:r>
      <w:r w:rsidRPr="00DD329E">
        <w:rPr>
          <w:rFonts w:cs="Huawei Sans"/>
        </w:rPr>
        <w:t>输入图像</w:t>
      </w:r>
    </w:p>
    <w:p w14:paraId="785EC0D8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:return:</w:t>
      </w:r>
      <w:r w:rsidRPr="00DD329E">
        <w:rPr>
          <w:rFonts w:cs="Huawei Sans"/>
        </w:rPr>
        <w:t>轮廓区域边点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处理后的图像</w:t>
      </w:r>
    </w:p>
    <w:p w14:paraId="66190D83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'''</w:t>
      </w:r>
    </w:p>
    <w:p w14:paraId="6A283BEB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xy!=None: </w:t>
      </w:r>
    </w:p>
    <w:p w14:paraId="248FA4B4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self.xy=xy</w:t>
      </w:r>
    </w:p>
    <w:p w14:paraId="35AE4A4F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机械臂初始位置角度</w:t>
      </w:r>
    </w:p>
    <w:p w14:paraId="7A658606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joints_init = [self.xy[0], self.xy[1], 0, 0, 90, 0] # REVISE</w:t>
      </w:r>
    </w:p>
    <w:p w14:paraId="23D37F67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将机械臂移动到标定方框的状态</w:t>
      </w:r>
    </w:p>
    <w:p w14:paraId="03CB6990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self.arm.Arm_serial_servo_write6_array(joints_init, 500)</w:t>
      </w:r>
    </w:p>
    <w:p w14:paraId="2D9D764E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self.image = image</w:t>
      </w:r>
    </w:p>
    <w:p w14:paraId="0CD062A2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self.threshold_num = threshold_num</w:t>
      </w:r>
    </w:p>
    <w:p w14:paraId="3164A197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创建边点容器</w:t>
      </w:r>
    </w:p>
    <w:p w14:paraId="7C97F54B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dp = []</w:t>
      </w:r>
    </w:p>
    <w:p w14:paraId="6CAA3D79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h, w = self.image.shape[:2]</w:t>
      </w:r>
    </w:p>
    <w:p w14:paraId="5A053547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print("h",h)</w:t>
      </w:r>
    </w:p>
    <w:p w14:paraId="14D9DB68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获取轮廓点集</w:t>
      </w:r>
      <w:r w:rsidRPr="00DD329E">
        <w:rPr>
          <w:rFonts w:cs="Huawei Sans"/>
        </w:rPr>
        <w:t>(</w:t>
      </w:r>
      <w:r w:rsidRPr="00DD329E">
        <w:rPr>
          <w:rFonts w:cs="Huawei Sans"/>
        </w:rPr>
        <w:t>坐标</w:t>
      </w:r>
      <w:r w:rsidRPr="00DD329E">
        <w:rPr>
          <w:rFonts w:cs="Huawei Sans"/>
        </w:rPr>
        <w:t>)</w:t>
      </w:r>
    </w:p>
    <w:p w14:paraId="04C2ECDE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contours = self.Morphological_processing()</w:t>
      </w:r>
    </w:p>
    <w:p w14:paraId="4505AA15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遍历点集</w:t>
      </w:r>
    </w:p>
    <w:p w14:paraId="055AD2A1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for i, c in enumerate(contours):</w:t>
      </w:r>
    </w:p>
    <w:p w14:paraId="084F2CA7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</w:t>
      </w:r>
      <w:r w:rsidRPr="00DD329E">
        <w:rPr>
          <w:rFonts w:cs="Huawei Sans"/>
        </w:rPr>
        <w:t>计算轮廓区域。</w:t>
      </w:r>
    </w:p>
    <w:p w14:paraId="6070C50E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area = cv.contourArea(c)</w:t>
      </w:r>
    </w:p>
    <w:p w14:paraId="61448160" w14:textId="77777777" w:rsidR="00731957" w:rsidRPr="00DD329E" w:rsidRDefault="00731957" w:rsidP="00731957">
      <w:pPr>
        <w:pStyle w:val="2f2"/>
        <w:rPr>
          <w:rFonts w:cs="Huawei Sans"/>
        </w:rPr>
      </w:pPr>
    </w:p>
    <w:p w14:paraId="1C24312B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low_bound = None</w:t>
      </w:r>
    </w:p>
    <w:p w14:paraId="337F0AAD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high_bound = None</w:t>
      </w:r>
    </w:p>
    <w:p w14:paraId="2BC95056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if self.use_other_cam:</w:t>
      </w:r>
    </w:p>
    <w:p w14:paraId="651BC3A3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low_bound = h * w / 2 - 40000</w:t>
      </w:r>
    </w:p>
    <w:p w14:paraId="752D4098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else:</w:t>
      </w:r>
    </w:p>
    <w:p w14:paraId="6413F523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low_bound = h * w / 2</w:t>
      </w:r>
    </w:p>
    <w:p w14:paraId="6CB02B89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high_bound = h * w</w:t>
      </w:r>
    </w:p>
    <w:p w14:paraId="3D830F38" w14:textId="77777777" w:rsidR="00731957" w:rsidRPr="00DD329E" w:rsidRDefault="00731957" w:rsidP="00731957">
      <w:pPr>
        <w:pStyle w:val="2f2"/>
        <w:rPr>
          <w:rFonts w:cs="Huawei Sans"/>
        </w:rPr>
      </w:pPr>
    </w:p>
    <w:p w14:paraId="67EBB946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</w:t>
      </w:r>
      <w:r w:rsidRPr="00DD329E">
        <w:rPr>
          <w:rFonts w:cs="Huawei Sans"/>
        </w:rPr>
        <w:t>设置轮廓区域范围</w:t>
      </w:r>
    </w:p>
    <w:p w14:paraId="592F9BC7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if low_bound &lt; area &lt; high_bound:</w:t>
      </w:r>
    </w:p>
    <w:p w14:paraId="127809F9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# </w:t>
      </w:r>
      <w:r w:rsidRPr="00DD329E">
        <w:rPr>
          <w:rFonts w:cs="Huawei Sans"/>
        </w:rPr>
        <w:t>计算多边形的矩</w:t>
      </w:r>
    </w:p>
    <w:p w14:paraId="22233F6B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mm = cv.moments(c)</w:t>
      </w:r>
    </w:p>
    <w:p w14:paraId="3D44BAEC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if mm['m00'] == 0:</w:t>
      </w:r>
    </w:p>
    <w:p w14:paraId="10C3BB6A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continue</w:t>
      </w:r>
    </w:p>
    <w:p w14:paraId="3FF99684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cx = mm['m10'] / mm['m00']</w:t>
      </w:r>
    </w:p>
    <w:p w14:paraId="65102AF4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cy = mm['m01'] / mm['m00']</w:t>
      </w:r>
    </w:p>
    <w:p w14:paraId="384CCD26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# </w:t>
      </w:r>
      <w:r w:rsidRPr="00DD329E">
        <w:rPr>
          <w:rFonts w:cs="Huawei Sans"/>
        </w:rPr>
        <w:t>绘制轮廓区域</w:t>
      </w:r>
    </w:p>
    <w:p w14:paraId="756703F7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cv.drawContours(self.image, contours, i, (255, 255, 0), 2)</w:t>
      </w:r>
    </w:p>
    <w:p w14:paraId="0C1020C8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# </w:t>
      </w:r>
      <w:r w:rsidRPr="00DD329E">
        <w:rPr>
          <w:rFonts w:cs="Huawei Sans"/>
        </w:rPr>
        <w:t>获取轮廓区域边点</w:t>
      </w:r>
    </w:p>
    <w:p w14:paraId="61C64A7B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dp = np.squeeze(cv.approxPolyDP(c, 100, True))</w:t>
      </w:r>
    </w:p>
    <w:p w14:paraId="0F2448DF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# </w:t>
      </w:r>
      <w:r w:rsidRPr="00DD329E">
        <w:rPr>
          <w:rFonts w:cs="Huawei Sans"/>
        </w:rPr>
        <w:t>绘制中心</w:t>
      </w:r>
    </w:p>
    <w:p w14:paraId="7E0C53F9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if not self.data_collect:</w:t>
      </w:r>
    </w:p>
    <w:p w14:paraId="39FE63CE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    cv.circle(self.image, (np.int_(cx), np.int_(cy)), 5, (0, 0, 255), -1)</w:t>
      </w:r>
    </w:p>
    <w:p w14:paraId="6F47A27C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return dp, self.image</w:t>
      </w:r>
    </w:p>
    <w:p w14:paraId="2A316848" w14:textId="77777777" w:rsidR="00731957" w:rsidRPr="00DD329E" w:rsidRDefault="00731957" w:rsidP="00731957">
      <w:pPr>
        <w:pStyle w:val="2f2"/>
        <w:rPr>
          <w:rFonts w:cs="Huawei Sans"/>
        </w:rPr>
      </w:pPr>
    </w:p>
    <w:p w14:paraId="447A6819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def Morphological_processing(self):</w:t>
      </w:r>
    </w:p>
    <w:p w14:paraId="26F86E09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>'''</w:t>
      </w:r>
    </w:p>
    <w:p w14:paraId="23A218C7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  <w:lang w:eastAsia="zh-CN"/>
        </w:rPr>
        <w:t>形态学及去噪处理</w:t>
      </w:r>
      <w:r w:rsidRPr="00DD329E">
        <w:rPr>
          <w:rFonts w:cs="Huawei Sans"/>
          <w:lang w:eastAsia="zh-CN"/>
        </w:rPr>
        <w:t>,</w:t>
      </w:r>
      <w:r w:rsidRPr="00DD329E">
        <w:rPr>
          <w:rFonts w:cs="Huawei Sans"/>
          <w:lang w:eastAsia="zh-CN"/>
        </w:rPr>
        <w:t>并获取轮廓点集</w:t>
      </w:r>
    </w:p>
    <w:p w14:paraId="1C9D450A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'''</w:t>
      </w:r>
    </w:p>
    <w:p w14:paraId="586E53B1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# </w:t>
      </w:r>
      <w:r w:rsidRPr="00DD329E">
        <w:rPr>
          <w:rFonts w:cs="Huawei Sans"/>
          <w:lang w:eastAsia="zh-CN"/>
        </w:rPr>
        <w:t>将图像转为灰度图</w:t>
      </w:r>
    </w:p>
    <w:p w14:paraId="1B8D9CF2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gray = cv.cvtColor(self.image, cv.COLOR_BGR2GRAY)</w:t>
      </w:r>
    </w:p>
    <w:p w14:paraId="22CABC1E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使用高斯滤镜模糊图像。</w:t>
      </w:r>
    </w:p>
    <w:p w14:paraId="569F9A52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gray = cv.GaussianBlur(gray, (5, 5), 1)</w:t>
      </w:r>
    </w:p>
    <w:p w14:paraId="43F02A4F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图像二值化操作</w:t>
      </w:r>
    </w:p>
    <w:p w14:paraId="6F93EF77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ref, threshold = cv.threshold(gray, self.threshold_num, 255, cv.THRESH_BINARY)</w:t>
      </w:r>
    </w:p>
    <w:p w14:paraId="19568F1C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获取不同形状的结构元素</w:t>
      </w:r>
    </w:p>
    <w:p w14:paraId="28BCE7C9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kernel = np.ones((3, 3), np.uint8)</w:t>
      </w:r>
    </w:p>
    <w:p w14:paraId="7214CFDA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形态学开操作</w:t>
      </w:r>
    </w:p>
    <w:p w14:paraId="2376C320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self.use_other_cam:</w:t>
      </w:r>
    </w:p>
    <w:p w14:paraId="1E286FE1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blur = cv.morphologyEx(threshold, cv.MORPH_OPEN, kernel, iterations=8)</w:t>
      </w:r>
    </w:p>
    <w:p w14:paraId="1058C8A2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else:</w:t>
      </w:r>
    </w:p>
    <w:p w14:paraId="3915A3AD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blur = cv.morphologyEx(threshold, cv.MORPH_OPEN, kernel, iterations=4)</w:t>
      </w:r>
    </w:p>
    <w:p w14:paraId="0E34FFDD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提取模式</w:t>
      </w:r>
    </w:p>
    <w:p w14:paraId="224876DC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mode = cv.RETR_EXTERNAL</w:t>
      </w:r>
    </w:p>
    <w:p w14:paraId="5104AAE4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提取方法</w:t>
      </w:r>
    </w:p>
    <w:p w14:paraId="3B1CC5EB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method = cv.CHAIN_APPROX_NONE</w:t>
      </w:r>
    </w:p>
    <w:p w14:paraId="59E1A116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获取轮廓点集</w:t>
      </w:r>
      <w:r w:rsidRPr="00DD329E">
        <w:rPr>
          <w:rFonts w:cs="Huawei Sans"/>
        </w:rPr>
        <w:t>(</w:t>
      </w:r>
      <w:r w:rsidRPr="00DD329E">
        <w:rPr>
          <w:rFonts w:cs="Huawei Sans"/>
        </w:rPr>
        <w:t>坐标</w:t>
      </w:r>
      <w:r w:rsidRPr="00DD329E">
        <w:rPr>
          <w:rFonts w:cs="Huawei Sans"/>
        </w:rPr>
        <w:t>) python2</w:t>
      </w:r>
      <w:r w:rsidRPr="00DD329E">
        <w:rPr>
          <w:rFonts w:cs="Huawei Sans"/>
        </w:rPr>
        <w:t>和</w:t>
      </w:r>
      <w:r w:rsidRPr="00DD329E">
        <w:rPr>
          <w:rFonts w:cs="Huawei Sans"/>
        </w:rPr>
        <w:t>python3</w:t>
      </w:r>
      <w:r w:rsidRPr="00DD329E">
        <w:rPr>
          <w:rFonts w:cs="Huawei Sans"/>
        </w:rPr>
        <w:t>在此处略有不同</w:t>
      </w:r>
    </w:p>
    <w:p w14:paraId="3FEDA53B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层级关系</w:t>
      </w:r>
      <w:r w:rsidRPr="00DD329E">
        <w:rPr>
          <w:rFonts w:cs="Huawei Sans"/>
          <w:lang w:eastAsia="zh-CN"/>
        </w:rPr>
        <w:t xml:space="preserve"> </w:t>
      </w:r>
      <w:r w:rsidRPr="00DD329E">
        <w:rPr>
          <w:rFonts w:cs="Huawei Sans"/>
          <w:lang w:eastAsia="zh-CN"/>
        </w:rPr>
        <w:t>参数一：输入的二值图，参数二：提取模式，参数三：提取方法。</w:t>
      </w:r>
    </w:p>
    <w:p w14:paraId="1AE892EA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contours, hierarchy = cv.findContours(blur, mode, method)</w:t>
      </w:r>
    </w:p>
    <w:p w14:paraId="6758E39C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return contours</w:t>
      </w:r>
    </w:p>
    <w:p w14:paraId="5820D83F" w14:textId="77777777" w:rsidR="00731957" w:rsidRPr="00DD329E" w:rsidRDefault="00731957" w:rsidP="00731957">
      <w:pPr>
        <w:pStyle w:val="2f2"/>
        <w:rPr>
          <w:rFonts w:cs="Huawei Sans"/>
        </w:rPr>
      </w:pPr>
    </w:p>
    <w:p w14:paraId="7F14DD66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def Perspective_transform(self, dp, image):</w:t>
      </w:r>
    </w:p>
    <w:p w14:paraId="5E7E7D33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'''</w:t>
      </w:r>
    </w:p>
    <w:p w14:paraId="35960424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</w:rPr>
        <w:t>透视变换</w:t>
      </w:r>
    </w:p>
    <w:p w14:paraId="5729A128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:param dp: </w:t>
      </w:r>
      <w:r w:rsidRPr="00DD329E">
        <w:rPr>
          <w:rFonts w:cs="Huawei Sans"/>
        </w:rPr>
        <w:t>方框边点</w:t>
      </w:r>
      <w:r w:rsidRPr="00DD329E">
        <w:rPr>
          <w:rFonts w:cs="Huawei Sans"/>
        </w:rPr>
        <w:t>(</w:t>
      </w:r>
      <w:r w:rsidRPr="00DD329E">
        <w:rPr>
          <w:rFonts w:cs="Huawei Sans"/>
        </w:rPr>
        <w:t>左上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左下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右下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右上</w:t>
      </w:r>
      <w:r w:rsidRPr="00DD329E">
        <w:rPr>
          <w:rFonts w:cs="Huawei Sans"/>
        </w:rPr>
        <w:t>)</w:t>
      </w:r>
    </w:p>
    <w:p w14:paraId="731871B1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:param image: </w:t>
      </w:r>
      <w:r w:rsidRPr="00DD329E">
        <w:rPr>
          <w:rFonts w:cs="Huawei Sans"/>
        </w:rPr>
        <w:t>原始图像</w:t>
      </w:r>
    </w:p>
    <w:p w14:paraId="0BCE7E4D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:return: </w:t>
      </w:r>
      <w:r w:rsidRPr="00DD329E">
        <w:rPr>
          <w:rFonts w:cs="Huawei Sans"/>
        </w:rPr>
        <w:t>透视变换后图像</w:t>
      </w:r>
    </w:p>
    <w:p w14:paraId="0BD01223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'''</w:t>
      </w:r>
    </w:p>
    <w:p w14:paraId="48548B1A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len(dp) != 4: </w:t>
      </w:r>
    </w:p>
    <w:p w14:paraId="6E693BBC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return</w:t>
      </w:r>
    </w:p>
    <w:p w14:paraId="56258C96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upper_left = []</w:t>
      </w:r>
    </w:p>
    <w:p w14:paraId="798F48E8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lower_left = []</w:t>
      </w:r>
    </w:p>
    <w:p w14:paraId="08ECD423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lower_right = []</w:t>
      </w:r>
    </w:p>
    <w:p w14:paraId="0092ECE7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upper_right = []</w:t>
      </w:r>
    </w:p>
    <w:p w14:paraId="1F971783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for i in range(len(dp)):</w:t>
      </w:r>
    </w:p>
    <w:p w14:paraId="026DBBE9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if dp[i][0]&lt;320 and dp[i][1]&lt;240:</w:t>
      </w:r>
    </w:p>
    <w:p w14:paraId="46CE84EA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upper_left=dp[i]</w:t>
      </w:r>
    </w:p>
    <w:p w14:paraId="7BCDEE18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if dp[i][0]&lt;320 and dp[i][1]&gt;240:</w:t>
      </w:r>
    </w:p>
    <w:p w14:paraId="26340927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lower_left=dp[i]</w:t>
      </w:r>
    </w:p>
    <w:p w14:paraId="354FEF84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if dp[i][0]&gt;320 and dp[i][1]&gt;240:</w:t>
      </w:r>
    </w:p>
    <w:p w14:paraId="56A46654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lower_right=dp[i]</w:t>
      </w:r>
    </w:p>
    <w:p w14:paraId="7BF69A60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if dp[i][0]&gt;320 and dp[i][1]&lt;240:</w:t>
      </w:r>
    </w:p>
    <w:p w14:paraId="3E8D4A5D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    upper_right=dp[i]</w:t>
      </w:r>
    </w:p>
    <w:p w14:paraId="4D6AA46E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原图中的四个顶点</w:t>
      </w:r>
    </w:p>
    <w:p w14:paraId="0F32F737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pts1 = np.float32([upper_left, lower_left, lower_right, upper_right])</w:t>
      </w:r>
    </w:p>
    <w:p w14:paraId="3142B7FF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变换后的四个顶点</w:t>
      </w:r>
    </w:p>
    <w:p w14:paraId="67998242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pts2 = np.float32([[0, 0], [0, 480], [640, 480], [640, 0]])</w:t>
      </w:r>
    </w:p>
    <w:p w14:paraId="072708E7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# </w:t>
      </w:r>
      <w:r w:rsidRPr="00DD329E">
        <w:rPr>
          <w:rFonts w:cs="Huawei Sans"/>
          <w:lang w:eastAsia="zh-CN"/>
        </w:rPr>
        <w:t>根据四对对应点计算透视变换。</w:t>
      </w:r>
    </w:p>
    <w:p w14:paraId="7F8D411C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M = cv.getPerspectiveTransform(pts1, pts2)</w:t>
      </w:r>
    </w:p>
    <w:p w14:paraId="6907BC0A" w14:textId="77777777" w:rsidR="00731957" w:rsidRPr="00DD329E" w:rsidRDefault="00731957" w:rsidP="00731957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将透视变换应用于图像。</w:t>
      </w:r>
    </w:p>
    <w:p w14:paraId="68C5C8FC" w14:textId="77777777" w:rsidR="00731957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Transform_img = cv.warpPerspective(image, M, (640, 480))</w:t>
      </w:r>
    </w:p>
    <w:p w14:paraId="5B1083D8" w14:textId="06BC6755" w:rsidR="00556182" w:rsidRPr="00DD329E" w:rsidRDefault="00731957" w:rsidP="00731957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return Transform_img</w:t>
      </w:r>
    </w:p>
    <w:p w14:paraId="1FFF4A4D" w14:textId="10086E51" w:rsidR="00556182" w:rsidRPr="00DD329E" w:rsidRDefault="00F42259" w:rsidP="00492730">
      <w:pPr>
        <w:pStyle w:val="1e"/>
      </w:pPr>
      <w:r w:rsidRPr="00DD329E">
        <w:t>“</w:t>
      </w:r>
      <w:r w:rsidR="00C878EF" w:rsidRPr="00DD329E">
        <w:t>robot_arm_color_stacking/robot_arm_color_stacking/utils/</w:t>
      </w:r>
      <w:r w:rsidRPr="00DD329E">
        <w:t>garbage_grap.py”</w:t>
      </w:r>
      <w:r w:rsidRPr="00DD329E">
        <w:t>为机械臂抓取与移动堆叠的逻辑代码</w:t>
      </w:r>
      <w:r w:rsidR="00DA776C" w:rsidRPr="00DD329E">
        <w:t>：</w:t>
      </w:r>
    </w:p>
    <w:p w14:paraId="6D5CE8E7" w14:textId="77777777" w:rsidR="00187AD3" w:rsidRPr="00187AD3" w:rsidRDefault="00187AD3" w:rsidP="00187AD3">
      <w:pPr>
        <w:pStyle w:val="2f2"/>
        <w:rPr>
          <w:rFonts w:cs="Huawei Sans"/>
        </w:rPr>
      </w:pPr>
      <w:r w:rsidRPr="00187AD3">
        <w:rPr>
          <w:rFonts w:cs="Huawei Sans" w:hint="eastAsia"/>
        </w:rPr>
        <w:t>class stacking_grap:</w:t>
      </w:r>
    </w:p>
    <w:p w14:paraId="205FD9E9" w14:textId="77777777" w:rsidR="00187AD3" w:rsidRPr="00187AD3" w:rsidRDefault="00187AD3" w:rsidP="00187AD3">
      <w:pPr>
        <w:pStyle w:val="2f2"/>
        <w:rPr>
          <w:rFonts w:cs="Huawei Sans"/>
        </w:rPr>
      </w:pPr>
      <w:r w:rsidRPr="00187AD3">
        <w:rPr>
          <w:rFonts w:cs="Huawei Sans" w:hint="eastAsia"/>
        </w:rPr>
        <w:t xml:space="preserve">    def __init__(self):</w:t>
      </w:r>
    </w:p>
    <w:p w14:paraId="18377A04" w14:textId="77777777" w:rsidR="00187AD3" w:rsidRPr="00187AD3" w:rsidRDefault="00187AD3" w:rsidP="00187AD3">
      <w:pPr>
        <w:pStyle w:val="2f2"/>
        <w:rPr>
          <w:rFonts w:cs="Huawei Sans"/>
        </w:rPr>
      </w:pPr>
      <w:r w:rsidRPr="00187AD3">
        <w:rPr>
          <w:rFonts w:cs="Huawei Sans" w:hint="eastAsia"/>
        </w:rPr>
        <w:t xml:space="preserve">        # </w:t>
      </w:r>
      <w:r w:rsidRPr="00187AD3">
        <w:rPr>
          <w:rFonts w:cs="Huawei Sans" w:hint="eastAsia"/>
        </w:rPr>
        <w:t>设置移动状态</w:t>
      </w:r>
    </w:p>
    <w:p w14:paraId="2350B20A" w14:textId="77777777" w:rsidR="00187AD3" w:rsidRPr="00187AD3" w:rsidRDefault="00187AD3" w:rsidP="00187AD3">
      <w:pPr>
        <w:pStyle w:val="2f2"/>
        <w:rPr>
          <w:rFonts w:cs="Huawei Sans"/>
        </w:rPr>
      </w:pPr>
      <w:r w:rsidRPr="00187AD3">
        <w:rPr>
          <w:rFonts w:cs="Huawei Sans" w:hint="eastAsia"/>
        </w:rPr>
        <w:t xml:space="preserve">        self.move_status = True</w:t>
      </w:r>
    </w:p>
    <w:p w14:paraId="69CAE127" w14:textId="77777777" w:rsidR="00187AD3" w:rsidRPr="00187AD3" w:rsidRDefault="00187AD3" w:rsidP="00187AD3">
      <w:pPr>
        <w:pStyle w:val="2f2"/>
        <w:rPr>
          <w:rFonts w:cs="Huawei Sans"/>
        </w:rPr>
      </w:pPr>
      <w:r w:rsidRPr="00187AD3">
        <w:rPr>
          <w:rFonts w:cs="Huawei Sans" w:hint="eastAsia"/>
        </w:rPr>
        <w:t xml:space="preserve">        # </w:t>
      </w:r>
      <w:r w:rsidRPr="00187AD3">
        <w:rPr>
          <w:rFonts w:cs="Huawei Sans" w:hint="eastAsia"/>
        </w:rPr>
        <w:t>创建机械臂实例</w:t>
      </w:r>
    </w:p>
    <w:p w14:paraId="272C85DD" w14:textId="77777777" w:rsidR="00187AD3" w:rsidRPr="00187AD3" w:rsidRDefault="00187AD3" w:rsidP="00187AD3">
      <w:pPr>
        <w:pStyle w:val="2f2"/>
        <w:rPr>
          <w:rFonts w:cs="Huawei Sans"/>
        </w:rPr>
      </w:pPr>
      <w:r w:rsidRPr="00187AD3">
        <w:rPr>
          <w:rFonts w:cs="Huawei Sans" w:hint="eastAsia"/>
        </w:rPr>
        <w:t xml:space="preserve">        self.arm = Arm_Lib.Arm_Device()</w:t>
      </w:r>
    </w:p>
    <w:p w14:paraId="721829F4" w14:textId="77777777" w:rsidR="00187AD3" w:rsidRPr="0010523A" w:rsidRDefault="00187AD3" w:rsidP="00187AD3">
      <w:pPr>
        <w:pStyle w:val="2f2"/>
        <w:rPr>
          <w:rFonts w:cs="Huawei Sans"/>
          <w:color w:val="FF0000"/>
          <w:lang w:eastAsia="zh-CN"/>
        </w:rPr>
      </w:pPr>
      <w:r w:rsidRPr="0010523A">
        <w:rPr>
          <w:rFonts w:cs="Huawei Sans" w:hint="eastAsia"/>
          <w:color w:val="FF0000"/>
        </w:rPr>
        <w:t xml:space="preserve">        </w:t>
      </w:r>
      <w:r w:rsidRPr="0010523A">
        <w:rPr>
          <w:rFonts w:cs="Huawei Sans" w:hint="eastAsia"/>
          <w:color w:val="FF0000"/>
          <w:lang w:eastAsia="zh-CN"/>
        </w:rPr>
        <w:t xml:space="preserve"># </w:t>
      </w:r>
      <w:r w:rsidRPr="0010523A">
        <w:rPr>
          <w:rFonts w:cs="Huawei Sans" w:hint="eastAsia"/>
          <w:color w:val="FF0000"/>
          <w:lang w:eastAsia="zh-CN"/>
        </w:rPr>
        <w:t>夹爪加紧角度</w:t>
      </w:r>
    </w:p>
    <w:p w14:paraId="240E5819" w14:textId="05A6BA5D" w:rsidR="00187AD3" w:rsidRPr="0010523A" w:rsidRDefault="00187AD3" w:rsidP="00187AD3">
      <w:pPr>
        <w:pStyle w:val="2f2"/>
        <w:rPr>
          <w:rFonts w:cs="Huawei Sans"/>
          <w:color w:val="FF0000"/>
          <w:lang w:eastAsia="zh-CN"/>
        </w:rPr>
      </w:pPr>
      <w:r w:rsidRPr="0010523A">
        <w:rPr>
          <w:rFonts w:cs="Huawei Sans" w:hint="eastAsia"/>
          <w:color w:val="FF0000"/>
          <w:lang w:eastAsia="zh-CN"/>
        </w:rPr>
        <w:t xml:space="preserve">        # </w:t>
      </w:r>
      <w:r w:rsidRPr="0010523A">
        <w:rPr>
          <w:rFonts w:cs="Huawei Sans" w:hint="eastAsia"/>
          <w:color w:val="FF0000"/>
          <w:lang w:eastAsia="zh-CN"/>
        </w:rPr>
        <w:t>超过</w:t>
      </w:r>
      <w:r w:rsidRPr="0010523A">
        <w:rPr>
          <w:rFonts w:cs="Huawei Sans" w:hint="eastAsia"/>
          <w:color w:val="FF0000"/>
          <w:lang w:eastAsia="zh-CN"/>
        </w:rPr>
        <w:t>1</w:t>
      </w:r>
      <w:r w:rsidR="0010523A" w:rsidRPr="0010523A">
        <w:rPr>
          <w:rFonts w:cs="Huawei Sans"/>
          <w:color w:val="FF0000"/>
          <w:lang w:eastAsia="zh-CN"/>
        </w:rPr>
        <w:t>2</w:t>
      </w:r>
      <w:r w:rsidRPr="0010523A">
        <w:rPr>
          <w:rFonts w:cs="Huawei Sans" w:hint="eastAsia"/>
          <w:color w:val="FF0000"/>
          <w:lang w:eastAsia="zh-CN"/>
        </w:rPr>
        <w:t>0</w:t>
      </w:r>
      <w:r w:rsidRPr="0010523A">
        <w:rPr>
          <w:rFonts w:cs="Huawei Sans" w:hint="eastAsia"/>
          <w:color w:val="FF0000"/>
          <w:lang w:eastAsia="zh-CN"/>
        </w:rPr>
        <w:t>夹的过紧会有响声</w:t>
      </w:r>
    </w:p>
    <w:p w14:paraId="0702D43F" w14:textId="39B35DF8" w:rsidR="00187AD3" w:rsidRPr="0010523A" w:rsidRDefault="00187AD3" w:rsidP="00187AD3">
      <w:pPr>
        <w:pStyle w:val="2f2"/>
        <w:rPr>
          <w:rFonts w:cs="Huawei Sans"/>
          <w:color w:val="FF0000"/>
        </w:rPr>
      </w:pPr>
      <w:r w:rsidRPr="0010523A">
        <w:rPr>
          <w:rFonts w:cs="Huawei Sans" w:hint="eastAsia"/>
          <w:color w:val="FF0000"/>
          <w:lang w:eastAsia="zh-CN"/>
        </w:rPr>
        <w:t xml:space="preserve">        </w:t>
      </w:r>
      <w:r w:rsidRPr="0010523A">
        <w:rPr>
          <w:rFonts w:cs="Huawei Sans" w:hint="eastAsia"/>
          <w:color w:val="FF0000"/>
        </w:rPr>
        <w:t>self.grap_joint = 1</w:t>
      </w:r>
      <w:r w:rsidR="0010523A" w:rsidRPr="0010523A">
        <w:rPr>
          <w:rFonts w:cs="Huawei Sans"/>
          <w:color w:val="FF0000"/>
        </w:rPr>
        <w:t>2</w:t>
      </w:r>
      <w:r w:rsidRPr="0010523A">
        <w:rPr>
          <w:rFonts w:cs="Huawei Sans" w:hint="eastAsia"/>
          <w:color w:val="FF0000"/>
        </w:rPr>
        <w:t>0</w:t>
      </w:r>
    </w:p>
    <w:p w14:paraId="1E5C61B7" w14:textId="6B6E7170" w:rsidR="00F42259" w:rsidRPr="00DD329E" w:rsidRDefault="00F42259" w:rsidP="00187AD3">
      <w:pPr>
        <w:pStyle w:val="2f2"/>
        <w:ind w:firstLineChars="200" w:firstLine="360"/>
        <w:rPr>
          <w:rFonts w:cs="Huawei Sans"/>
        </w:rPr>
      </w:pPr>
      <w:r w:rsidRPr="00DD329E">
        <w:rPr>
          <w:rFonts w:cs="Huawei Sans"/>
        </w:rPr>
        <w:t>def move(self, joints, joints_down):</w:t>
      </w:r>
    </w:p>
    <w:p w14:paraId="591D66EC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'''</w:t>
      </w:r>
    </w:p>
    <w:p w14:paraId="58024379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</w:rPr>
        <w:t>移动过程</w:t>
      </w:r>
    </w:p>
    <w:p w14:paraId="69E36DB1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:param joints: </w:t>
      </w:r>
      <w:r w:rsidRPr="00DD329E">
        <w:rPr>
          <w:rFonts w:cs="Huawei Sans"/>
        </w:rPr>
        <w:t>移动到物体位置的各关节角度</w:t>
      </w:r>
    </w:p>
    <w:p w14:paraId="54F41F5A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:param joints_down: </w:t>
      </w:r>
      <w:r w:rsidRPr="00DD329E">
        <w:rPr>
          <w:rFonts w:cs="Huawei Sans"/>
        </w:rPr>
        <w:t>机械臂堆叠各关节角度</w:t>
      </w:r>
    </w:p>
    <w:p w14:paraId="3463A9CB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'''</w:t>
      </w:r>
    </w:p>
    <w:p w14:paraId="6E75B260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架起角度</w:t>
      </w:r>
    </w:p>
    <w:p w14:paraId="344900B7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joints_00 = [90, 80, 50, 50, 265, self.grap_joint]</w:t>
      </w:r>
    </w:p>
    <w:p w14:paraId="6FAD3F6C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抬起</w:t>
      </w:r>
    </w:p>
    <w:p w14:paraId="6467155B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joints_up = [135, 80, 50, 50, 265, 30]</w:t>
      </w:r>
    </w:p>
    <w:p w14:paraId="61AB3F77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架起</w:t>
      </w:r>
    </w:p>
    <w:p w14:paraId="01AE984B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self.arm.Arm_serial_servo_write6_array(joints_00, 1000)</w:t>
      </w:r>
    </w:p>
    <w:p w14:paraId="2215237B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sleep(1)</w:t>
      </w:r>
    </w:p>
    <w:p w14:paraId="77168F3D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松开夹爪</w:t>
      </w:r>
    </w:p>
    <w:p w14:paraId="37821258" w14:textId="57885B99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self.arm.Arm_serial_servo_write(6, 0, </w:t>
      </w:r>
      <w:r w:rsidR="007F191B" w:rsidRPr="007F191B">
        <w:rPr>
          <w:rFonts w:cs="Huawei Sans"/>
          <w:color w:val="FF0000"/>
        </w:rPr>
        <w:t>8</w:t>
      </w:r>
      <w:r w:rsidRPr="007F191B">
        <w:rPr>
          <w:rFonts w:cs="Huawei Sans"/>
          <w:color w:val="FF0000"/>
        </w:rPr>
        <w:t>00</w:t>
      </w:r>
      <w:r w:rsidRPr="00DD329E">
        <w:rPr>
          <w:rFonts w:cs="Huawei Sans"/>
        </w:rPr>
        <w:t>)</w:t>
      </w:r>
    </w:p>
    <w:p w14:paraId="14068520" w14:textId="1199D6C3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sleep(</w:t>
      </w:r>
      <w:r w:rsidRPr="007F191B">
        <w:rPr>
          <w:rFonts w:cs="Huawei Sans"/>
          <w:color w:val="FF0000"/>
        </w:rPr>
        <w:t>0.</w:t>
      </w:r>
      <w:r w:rsidR="007F191B" w:rsidRPr="007F191B">
        <w:rPr>
          <w:rFonts w:cs="Huawei Sans"/>
          <w:color w:val="FF0000"/>
        </w:rPr>
        <w:t>8</w:t>
      </w:r>
      <w:r w:rsidRPr="00DD329E">
        <w:rPr>
          <w:rFonts w:cs="Huawei Sans"/>
        </w:rPr>
        <w:t>)</w:t>
      </w:r>
    </w:p>
    <w:p w14:paraId="592DD738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移动至物体位置</w:t>
      </w:r>
    </w:p>
    <w:p w14:paraId="4EA65AD5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self.arm.Arm_serial_servo_write6_array(joints, 1000)</w:t>
      </w:r>
    </w:p>
    <w:p w14:paraId="5EF76EE6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sleep(1)</w:t>
      </w:r>
    </w:p>
    <w:p w14:paraId="55665F5F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夹紧夹爪</w:t>
      </w:r>
    </w:p>
    <w:p w14:paraId="536595FA" w14:textId="77B1950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self.arm.Arm_serial_servo_write(6, self.grap_joint,</w:t>
      </w:r>
      <w:r w:rsidRPr="001112C0">
        <w:rPr>
          <w:rFonts w:cs="Huawei Sans"/>
          <w:color w:val="FF0000"/>
        </w:rPr>
        <w:t xml:space="preserve"> </w:t>
      </w:r>
      <w:r w:rsidR="00965BC5" w:rsidRPr="001112C0">
        <w:rPr>
          <w:rFonts w:cs="Huawei Sans"/>
          <w:color w:val="FF0000"/>
        </w:rPr>
        <w:t>8</w:t>
      </w:r>
      <w:r w:rsidRPr="001112C0">
        <w:rPr>
          <w:rFonts w:cs="Huawei Sans"/>
          <w:color w:val="FF0000"/>
        </w:rPr>
        <w:t>00</w:t>
      </w:r>
      <w:r w:rsidRPr="00DD329E">
        <w:rPr>
          <w:rFonts w:cs="Huawei Sans"/>
        </w:rPr>
        <w:t>)</w:t>
      </w:r>
    </w:p>
    <w:p w14:paraId="7B37892F" w14:textId="43D15D46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sleep(</w:t>
      </w:r>
      <w:r w:rsidRPr="001112C0">
        <w:rPr>
          <w:rFonts w:cs="Huawei Sans"/>
          <w:color w:val="FF0000"/>
        </w:rPr>
        <w:t>0.</w:t>
      </w:r>
      <w:r w:rsidR="00965BC5" w:rsidRPr="001112C0">
        <w:rPr>
          <w:rFonts w:cs="Huawei Sans"/>
          <w:color w:val="FF0000"/>
        </w:rPr>
        <w:t>8</w:t>
      </w:r>
      <w:r w:rsidRPr="00DD329E">
        <w:rPr>
          <w:rFonts w:cs="Huawei Sans"/>
        </w:rPr>
        <w:t>)</w:t>
      </w:r>
    </w:p>
    <w:p w14:paraId="1C96C976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架起</w:t>
      </w:r>
    </w:p>
    <w:p w14:paraId="5FBB713B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self.arm.Arm_serial_servo_write6_array(joints_00, 1000)</w:t>
      </w:r>
    </w:p>
    <w:p w14:paraId="34F3DB92" w14:textId="77777777" w:rsidR="00F42259" w:rsidRPr="00DD329E" w:rsidRDefault="00F42259" w:rsidP="00F42259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  <w:lang w:eastAsia="zh-CN"/>
        </w:rPr>
        <w:t>sleep(1)</w:t>
      </w:r>
    </w:p>
    <w:p w14:paraId="0A3B428A" w14:textId="77777777" w:rsidR="00F42259" w:rsidRPr="00DD329E" w:rsidRDefault="00F42259" w:rsidP="00F42259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        # </w:t>
      </w:r>
      <w:r w:rsidRPr="00DD329E">
        <w:rPr>
          <w:rFonts w:cs="Huawei Sans"/>
          <w:lang w:eastAsia="zh-CN"/>
        </w:rPr>
        <w:t>移动至对应位置上方</w:t>
      </w:r>
    </w:p>
    <w:p w14:paraId="1E745B16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</w:t>
      </w:r>
      <w:r w:rsidRPr="00DD329E">
        <w:rPr>
          <w:rFonts w:cs="Huawei Sans"/>
        </w:rPr>
        <w:t>self.arm.Arm_serial_servo_write(1, joints_down[0], 1000)</w:t>
      </w:r>
    </w:p>
    <w:p w14:paraId="70D7223F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sleep(1)</w:t>
      </w:r>
    </w:p>
    <w:p w14:paraId="0849C121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移动至目标位置</w:t>
      </w:r>
    </w:p>
    <w:p w14:paraId="1082B461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self.arm.Arm_serial_servo_write6_array(joints_down, 1000)</w:t>
      </w:r>
    </w:p>
    <w:p w14:paraId="014EB938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sleep(1.5)</w:t>
      </w:r>
    </w:p>
    <w:p w14:paraId="442453DD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松开夹爪</w:t>
      </w:r>
    </w:p>
    <w:p w14:paraId="40B219CE" w14:textId="22C819C2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self.arm.Arm_serial_servo_write(6, 0, </w:t>
      </w:r>
      <w:r w:rsidR="002A01F3" w:rsidRPr="002A01F3">
        <w:rPr>
          <w:rFonts w:cs="Huawei Sans"/>
          <w:color w:val="FF0000"/>
        </w:rPr>
        <w:t>8</w:t>
      </w:r>
      <w:r w:rsidRPr="002A01F3">
        <w:rPr>
          <w:rFonts w:cs="Huawei Sans"/>
          <w:color w:val="FF0000"/>
        </w:rPr>
        <w:t>00</w:t>
      </w:r>
      <w:r w:rsidRPr="00DD329E">
        <w:rPr>
          <w:rFonts w:cs="Huawei Sans"/>
        </w:rPr>
        <w:t>)</w:t>
      </w:r>
    </w:p>
    <w:p w14:paraId="0B94D4F2" w14:textId="5E2988EE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sleep(</w:t>
      </w:r>
      <w:r w:rsidRPr="002A01F3">
        <w:rPr>
          <w:rFonts w:cs="Huawei Sans"/>
          <w:color w:val="FF0000"/>
        </w:rPr>
        <w:t>0.</w:t>
      </w:r>
      <w:r w:rsidR="002A01F3" w:rsidRPr="002A01F3">
        <w:rPr>
          <w:rFonts w:cs="Huawei Sans"/>
          <w:color w:val="FF0000"/>
        </w:rPr>
        <w:t>8</w:t>
      </w:r>
      <w:r w:rsidRPr="00DD329E">
        <w:rPr>
          <w:rFonts w:cs="Huawei Sans"/>
        </w:rPr>
        <w:t>)</w:t>
      </w:r>
    </w:p>
    <w:p w14:paraId="67BA0AF9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</w:t>
      </w:r>
      <w:r w:rsidRPr="00DD329E">
        <w:rPr>
          <w:rFonts w:cs="Huawei Sans"/>
        </w:rPr>
        <w:t>抬起</w:t>
      </w:r>
    </w:p>
    <w:p w14:paraId="6743E219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self.arm.Arm_serial_servo_write6_array(joints_up, 1000)</w:t>
      </w:r>
    </w:p>
    <w:p w14:paraId="3245CBA6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sleep(1)</w:t>
      </w:r>
    </w:p>
    <w:p w14:paraId="3AA26EBB" w14:textId="77777777" w:rsidR="00F42259" w:rsidRPr="00DD329E" w:rsidRDefault="00F42259" w:rsidP="00F42259">
      <w:pPr>
        <w:pStyle w:val="2f2"/>
        <w:rPr>
          <w:rFonts w:cs="Huawei Sans"/>
        </w:rPr>
      </w:pPr>
    </w:p>
    <w:p w14:paraId="047EC418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def arm_run(self, move_num, joints):</w:t>
      </w:r>
    </w:p>
    <w:p w14:paraId="0E357D20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'''</w:t>
      </w:r>
    </w:p>
    <w:p w14:paraId="350DF524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</w:t>
      </w:r>
      <w:r w:rsidRPr="00DD329E">
        <w:rPr>
          <w:rFonts w:cs="Huawei Sans"/>
        </w:rPr>
        <w:t>机械臂移动函数</w:t>
      </w:r>
    </w:p>
    <w:p w14:paraId="7382289D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:param move_num: </w:t>
      </w:r>
      <w:r w:rsidRPr="00DD329E">
        <w:rPr>
          <w:rFonts w:cs="Huawei Sans"/>
        </w:rPr>
        <w:t>抓取次数</w:t>
      </w:r>
    </w:p>
    <w:p w14:paraId="635CF443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:param joints: </w:t>
      </w:r>
      <w:r w:rsidRPr="00DD329E">
        <w:rPr>
          <w:rFonts w:cs="Huawei Sans"/>
        </w:rPr>
        <w:t>反解求得的各关节角度</w:t>
      </w:r>
    </w:p>
    <w:p w14:paraId="00139778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'''</w:t>
      </w:r>
    </w:p>
    <w:p w14:paraId="0AA68401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a=[132, 50, 20, 60, 265, 100]</w:t>
      </w:r>
    </w:p>
    <w:p w14:paraId="3122D0B0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b=[132, 55, 38, 38, 265, 100]</w:t>
      </w:r>
    </w:p>
    <w:p w14:paraId="1FACCB85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c=[132, 60, 45, 30, 265, 100]</w:t>
      </w:r>
    </w:p>
    <w:p w14:paraId="43087DF0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# d=[132, 65, 55, 20, 265, 100]</w:t>
      </w:r>
    </w:p>
    <w:p w14:paraId="37D44B1C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move_num == '1' and self.move_status == True:</w:t>
      </w:r>
    </w:p>
    <w:p w14:paraId="665252BA" w14:textId="77777777" w:rsidR="00F42259" w:rsidRPr="00DD329E" w:rsidRDefault="00F42259" w:rsidP="00F42259">
      <w:pPr>
        <w:pStyle w:val="2f2"/>
        <w:rPr>
          <w:rFonts w:cs="Huawei Sans"/>
          <w:lang w:eastAsia="zh-CN"/>
        </w:rPr>
      </w:pPr>
      <w:r w:rsidRPr="00DD329E">
        <w:rPr>
          <w:rFonts w:cs="Huawei Sans"/>
        </w:rPr>
        <w:t xml:space="preserve">            </w:t>
      </w: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此处设置</w:t>
      </w:r>
      <w:r w:rsidRPr="00DD329E">
        <w:rPr>
          <w:rFonts w:cs="Huawei Sans"/>
          <w:lang w:eastAsia="zh-CN"/>
        </w:rPr>
        <w:t>,</w:t>
      </w:r>
      <w:r w:rsidRPr="00DD329E">
        <w:rPr>
          <w:rFonts w:cs="Huawei Sans"/>
          <w:lang w:eastAsia="zh-CN"/>
        </w:rPr>
        <w:t>需执行完本次操作</w:t>
      </w:r>
      <w:r w:rsidRPr="00DD329E">
        <w:rPr>
          <w:rFonts w:cs="Huawei Sans"/>
          <w:lang w:eastAsia="zh-CN"/>
        </w:rPr>
        <w:t>,</w:t>
      </w:r>
      <w:r w:rsidRPr="00DD329E">
        <w:rPr>
          <w:rFonts w:cs="Huawei Sans"/>
          <w:lang w:eastAsia="zh-CN"/>
        </w:rPr>
        <w:t>才能向下运行</w:t>
      </w:r>
    </w:p>
    <w:p w14:paraId="7F3C9670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 xml:space="preserve">            </w:t>
      </w:r>
      <w:r w:rsidRPr="00DD329E">
        <w:rPr>
          <w:rFonts w:cs="Huawei Sans"/>
        </w:rPr>
        <w:t xml:space="preserve">self.move_status = False  # </w:t>
      </w:r>
      <w:r w:rsidRPr="00DD329E">
        <w:rPr>
          <w:rFonts w:cs="Huawei Sans"/>
        </w:rPr>
        <w:t>将设置机械臂的状态</w:t>
      </w:r>
      <w:r w:rsidRPr="00DD329E">
        <w:rPr>
          <w:rFonts w:cs="Huawei Sans"/>
        </w:rPr>
        <w:t>,</w:t>
      </w:r>
      <w:r w:rsidRPr="00DD329E">
        <w:rPr>
          <w:rFonts w:cs="Huawei Sans"/>
        </w:rPr>
        <w:t>以保证运行完此过程在执行其它</w:t>
      </w:r>
    </w:p>
    <w:p w14:paraId="526443F8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print(joints[0], joints[1], joints[2], joints[3], joints[4])</w:t>
      </w:r>
    </w:p>
    <w:p w14:paraId="6B904F8B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</w:t>
      </w:r>
      <w:r w:rsidRPr="00DD329E">
        <w:rPr>
          <w:rFonts w:cs="Huawei Sans"/>
        </w:rPr>
        <w:t>获得目标关节角</w:t>
      </w:r>
    </w:p>
    <w:p w14:paraId="1A486828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joints = [joints[0], joints[1], joints[2], joints[3], 265, 30]</w:t>
      </w:r>
    </w:p>
    <w:p w14:paraId="66D0864B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</w:t>
      </w:r>
      <w:r w:rsidRPr="00DD329E">
        <w:rPr>
          <w:rFonts w:cs="Huawei Sans"/>
        </w:rPr>
        <w:t>移动到目标前的姿态</w:t>
      </w:r>
    </w:p>
    <w:p w14:paraId="68BCDB30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joints_down = [135, 50, 20, 60, 265, self.grap_joint]</w:t>
      </w:r>
    </w:p>
    <w:p w14:paraId="3031A884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</w:t>
      </w:r>
      <w:r w:rsidRPr="00DD329E">
        <w:rPr>
          <w:rFonts w:cs="Huawei Sans"/>
        </w:rPr>
        <w:t>调用移动函数</w:t>
      </w:r>
    </w:p>
    <w:p w14:paraId="7C1A8EE4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self.move(joints, joints_down)</w:t>
      </w:r>
    </w:p>
    <w:p w14:paraId="21E8B0D9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</w:t>
      </w:r>
      <w:r w:rsidRPr="00DD329E">
        <w:rPr>
          <w:rFonts w:cs="Huawei Sans"/>
        </w:rPr>
        <w:t>执行完此过程</w:t>
      </w:r>
    </w:p>
    <w:p w14:paraId="76D53D96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self.move_status = True</w:t>
      </w:r>
    </w:p>
    <w:p w14:paraId="6DA88BA4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move_num == '2' and self.move_status == True:</w:t>
      </w:r>
    </w:p>
    <w:p w14:paraId="7601FEFF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self.move_status = False</w:t>
      </w:r>
    </w:p>
    <w:p w14:paraId="45A0768C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print joints[0], joints[1], joints[2], joints[3], joints[4]</w:t>
      </w:r>
    </w:p>
    <w:p w14:paraId="37F0A0B7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joints = [joints[0], joints[1], joints[2], joints[3], 265, 30]</w:t>
      </w:r>
    </w:p>
    <w:p w14:paraId="25526DBD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joints_down = [135, 55, 38, 38, 265, self.grap_joint]</w:t>
      </w:r>
    </w:p>
    <w:p w14:paraId="6648BCA8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self.move(joints, joints_down)</w:t>
      </w:r>
    </w:p>
    <w:p w14:paraId="0F7A6070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self.move_status = True</w:t>
      </w:r>
    </w:p>
    <w:p w14:paraId="64D24F46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move_num == '3' and self.move_status == True:</w:t>
      </w:r>
    </w:p>
    <w:p w14:paraId="73381F2C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self.move_status = False</w:t>
      </w:r>
    </w:p>
    <w:p w14:paraId="4B10C6A8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print joints[0], joints[1], joints[2], joints[3], joints[4]</w:t>
      </w:r>
    </w:p>
    <w:p w14:paraId="5DA1F59E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joints = [joints[0], joints[1], joints[2], joints[3], 265, 30]</w:t>
      </w:r>
    </w:p>
    <w:p w14:paraId="29589F64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joints_down = [135, 60, 45, 30, 265, self.grap_joint]</w:t>
      </w:r>
    </w:p>
    <w:p w14:paraId="47E795DF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self.move(joints, joints_down)</w:t>
      </w:r>
    </w:p>
    <w:p w14:paraId="1A6D5DFC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self.move_status = True</w:t>
      </w:r>
    </w:p>
    <w:p w14:paraId="70BB5B72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if move_num == '4' and self.move_status == True:</w:t>
      </w:r>
    </w:p>
    <w:p w14:paraId="5EB00884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self.move_status = False</w:t>
      </w:r>
    </w:p>
    <w:p w14:paraId="2243A392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# print joints[0], joints[1], joints[2], joints[3], joints[4]</w:t>
      </w:r>
    </w:p>
    <w:p w14:paraId="17E6D5EF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joints = [joints[0], joints[1], joints[2], joints[3], 265, 30]</w:t>
      </w:r>
    </w:p>
    <w:p w14:paraId="0DA9E6A7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joints_down = [135, 65, 55, 20, 265, self.grap_joint]</w:t>
      </w:r>
    </w:p>
    <w:p w14:paraId="4A024A51" w14:textId="77777777" w:rsidR="00F42259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self.move(joints, joints_down)</w:t>
      </w:r>
    </w:p>
    <w:p w14:paraId="5FB35AE8" w14:textId="54E9E15D" w:rsidR="00556182" w:rsidRPr="00DD329E" w:rsidRDefault="00F42259" w:rsidP="00F42259">
      <w:pPr>
        <w:pStyle w:val="2f2"/>
        <w:rPr>
          <w:rFonts w:cs="Huawei Sans"/>
        </w:rPr>
      </w:pPr>
      <w:r w:rsidRPr="00DD329E">
        <w:rPr>
          <w:rFonts w:cs="Huawei Sans"/>
        </w:rPr>
        <w:t xml:space="preserve">            self.move_status = True</w:t>
      </w:r>
    </w:p>
    <w:p w14:paraId="5F06BDAA" w14:textId="401EB8E0" w:rsidR="00516891" w:rsidRPr="00DD329E" w:rsidRDefault="00516891" w:rsidP="00516891">
      <w:pPr>
        <w:pStyle w:val="2"/>
        <w:rPr>
          <w:rFonts w:cs="Huawei Sans"/>
        </w:rPr>
      </w:pPr>
      <w:bookmarkStart w:id="27" w:name="_Toc196640315"/>
      <w:r w:rsidRPr="00DD329E">
        <w:rPr>
          <w:rFonts w:cs="Huawei Sans"/>
        </w:rPr>
        <w:t>项目下载</w:t>
      </w:r>
      <w:bookmarkEnd w:id="27"/>
    </w:p>
    <w:p w14:paraId="08DA023C" w14:textId="6C623C39" w:rsidR="000D3A9B" w:rsidRPr="00DD329E" w:rsidRDefault="006D7316" w:rsidP="00960276">
      <w:pPr>
        <w:pStyle w:val="3"/>
      </w:pPr>
      <w:bookmarkStart w:id="28" w:name="_Toc196640316"/>
      <w:r w:rsidRPr="00DD329E">
        <w:t>SSH</w:t>
      </w:r>
      <w:r w:rsidR="000D3A9B" w:rsidRPr="00DD329E">
        <w:t>登录</w:t>
      </w:r>
      <w:r w:rsidR="000D3A9B" w:rsidRPr="00DD329E">
        <w:t>root</w:t>
      </w:r>
      <w:r w:rsidR="000D3A9B" w:rsidRPr="00DD329E">
        <w:t>用户</w:t>
      </w:r>
      <w:bookmarkEnd w:id="28"/>
    </w:p>
    <w:p w14:paraId="2E9466B2" w14:textId="4D31F008" w:rsidR="000D3A9B" w:rsidRPr="00DD329E" w:rsidRDefault="00FD3138" w:rsidP="00492730">
      <w:pPr>
        <w:pStyle w:val="1e"/>
      </w:pPr>
      <w:r w:rsidRPr="00DD329E">
        <w:t>使用</w:t>
      </w:r>
      <w:r w:rsidRPr="00DD329E">
        <w:t>Mob</w:t>
      </w:r>
      <w:r w:rsidR="00434C3E" w:rsidRPr="00DD329E">
        <w:t>a</w:t>
      </w:r>
      <w:r w:rsidRPr="00DD329E">
        <w:t>Xterm</w:t>
      </w:r>
      <w:r w:rsidR="00E57ECC" w:rsidRPr="00DD329E">
        <w:t>的</w:t>
      </w:r>
      <w:r w:rsidR="00E57ECC" w:rsidRPr="00DD329E">
        <w:t>SSH</w:t>
      </w:r>
      <w:r w:rsidR="00E57ECC" w:rsidRPr="00DD329E">
        <w:t>登录香橙派</w:t>
      </w:r>
      <w:r w:rsidR="00E57ECC" w:rsidRPr="00DD329E">
        <w:t>AIpro</w:t>
      </w:r>
      <w:r w:rsidR="00E57ECC" w:rsidRPr="00DD329E">
        <w:t>开发板</w:t>
      </w:r>
      <w:r w:rsidR="000D3A9B" w:rsidRPr="00DD329E">
        <w:t>，</w:t>
      </w:r>
      <w:r w:rsidR="0069496E" w:rsidRPr="00DD329E">
        <w:t>root</w:t>
      </w:r>
      <w:r w:rsidR="0069496E" w:rsidRPr="00DD329E">
        <w:t>用户，</w:t>
      </w:r>
      <w:r w:rsidR="000D3A9B" w:rsidRPr="00DD329E">
        <w:t>密码</w:t>
      </w:r>
      <w:r w:rsidR="000D3A9B" w:rsidRPr="00DD329E">
        <w:t>Mind@123</w:t>
      </w:r>
      <w:r w:rsidR="00FF0D09" w:rsidRPr="00DD329E">
        <w:t>。</w:t>
      </w:r>
    </w:p>
    <w:p w14:paraId="0E347A03" w14:textId="7967682F" w:rsidR="000D3A9B" w:rsidRPr="00DD329E" w:rsidRDefault="00FD3138" w:rsidP="00492730">
      <w:pPr>
        <w:pStyle w:val="1e"/>
      </w:pPr>
      <w:r w:rsidRPr="00DD329E">
        <w:rPr>
          <w:noProof/>
        </w:rPr>
        <w:drawing>
          <wp:inline distT="0" distB="0" distL="0" distR="0" wp14:anchorId="0F14DE12" wp14:editId="78401C9E">
            <wp:extent cx="5235166" cy="1915795"/>
            <wp:effectExtent l="0" t="0" r="381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1567" cy="191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C2C4" w14:textId="77777777" w:rsidR="00960276" w:rsidRPr="00DD329E" w:rsidRDefault="00960276" w:rsidP="00960276">
      <w:pPr>
        <w:pStyle w:val="3"/>
      </w:pPr>
      <w:bookmarkStart w:id="29" w:name="_Toc196640317"/>
      <w:r w:rsidRPr="00DD329E">
        <w:t>禁用开发板的休眠文件</w:t>
      </w:r>
      <w:bookmarkEnd w:id="29"/>
    </w:p>
    <w:p w14:paraId="30A47C0C" w14:textId="77777777" w:rsidR="00960276" w:rsidRPr="00DD329E" w:rsidRDefault="00960276" w:rsidP="00960276">
      <w:pPr>
        <w:pStyle w:val="1e"/>
      </w:pPr>
      <w:r w:rsidRPr="00DD329E">
        <w:t>执行以下命令，禁用开发板环境内预置的休眠文件，防止系统休眠断开</w:t>
      </w:r>
      <w:r w:rsidRPr="00DD329E">
        <w:t>ssh</w:t>
      </w:r>
      <w:r w:rsidRPr="00DD329E">
        <w:t>登录。</w:t>
      </w:r>
    </w:p>
    <w:p w14:paraId="31379D98" w14:textId="77777777" w:rsidR="00960276" w:rsidRPr="00DD329E" w:rsidRDefault="00960276" w:rsidP="00960276">
      <w:pPr>
        <w:pStyle w:val="2f2"/>
        <w:rPr>
          <w:rFonts w:cs="Huawei Sans"/>
        </w:rPr>
      </w:pPr>
      <w:r w:rsidRPr="00DD329E">
        <w:rPr>
          <w:rFonts w:cs="Huawei Sans"/>
        </w:rPr>
        <w:t>sudo systemctl mask sleep.target suspend.target hibernate.target hybrid-sleep.target</w:t>
      </w:r>
    </w:p>
    <w:p w14:paraId="3DA5A3C4" w14:textId="77777777" w:rsidR="00960276" w:rsidRDefault="00960276" w:rsidP="00960276">
      <w:pPr>
        <w:pStyle w:val="1e"/>
      </w:pPr>
      <w:r>
        <w:rPr>
          <w:rFonts w:hint="eastAsia"/>
        </w:rPr>
        <w:t>回显如下：</w:t>
      </w:r>
    </w:p>
    <w:p w14:paraId="16885DFD" w14:textId="77777777" w:rsidR="00960276" w:rsidRDefault="00960276" w:rsidP="00960276">
      <w:pPr>
        <w:pStyle w:val="2f2"/>
      </w:pPr>
      <w:r>
        <w:rPr>
          <w:rFonts w:hint="eastAsia"/>
        </w:rPr>
        <w:t xml:space="preserve">Created symlink /etc/systemd/system/sleep.target </w:t>
      </w:r>
      <w:r>
        <w:rPr>
          <w:rFonts w:hint="eastAsia"/>
        </w:rPr>
        <w:t>→</w:t>
      </w:r>
      <w:r>
        <w:rPr>
          <w:rFonts w:hint="eastAsia"/>
        </w:rPr>
        <w:t xml:space="preserve"> /dev/null.</w:t>
      </w:r>
    </w:p>
    <w:p w14:paraId="088A66D7" w14:textId="77777777" w:rsidR="00960276" w:rsidRDefault="00960276" w:rsidP="00960276">
      <w:pPr>
        <w:pStyle w:val="2f2"/>
      </w:pPr>
      <w:r>
        <w:rPr>
          <w:rFonts w:hint="eastAsia"/>
        </w:rPr>
        <w:t xml:space="preserve">Created symlink /etc/systemd/system/suspend.target </w:t>
      </w:r>
      <w:r>
        <w:rPr>
          <w:rFonts w:hint="eastAsia"/>
        </w:rPr>
        <w:t>→</w:t>
      </w:r>
      <w:r>
        <w:rPr>
          <w:rFonts w:hint="eastAsia"/>
        </w:rPr>
        <w:t xml:space="preserve"> /dev/null.</w:t>
      </w:r>
    </w:p>
    <w:p w14:paraId="4097F4DC" w14:textId="77777777" w:rsidR="00960276" w:rsidRDefault="00960276" w:rsidP="00960276">
      <w:pPr>
        <w:pStyle w:val="2f2"/>
      </w:pPr>
      <w:r>
        <w:rPr>
          <w:rFonts w:hint="eastAsia"/>
        </w:rPr>
        <w:t xml:space="preserve">Created symlink /etc/systemd/system/hibernate.target </w:t>
      </w:r>
      <w:r>
        <w:rPr>
          <w:rFonts w:hint="eastAsia"/>
        </w:rPr>
        <w:t>→</w:t>
      </w:r>
      <w:r>
        <w:rPr>
          <w:rFonts w:hint="eastAsia"/>
        </w:rPr>
        <w:t xml:space="preserve"> /dev/null.</w:t>
      </w:r>
    </w:p>
    <w:p w14:paraId="209982F3" w14:textId="77777777" w:rsidR="00960276" w:rsidRPr="00DD329E" w:rsidRDefault="00960276" w:rsidP="00960276">
      <w:pPr>
        <w:pStyle w:val="2f2"/>
      </w:pPr>
      <w:r>
        <w:rPr>
          <w:rFonts w:hint="eastAsia"/>
        </w:rPr>
        <w:t xml:space="preserve">Created symlink /etc/systemd/system/hybrid-sleep.target </w:t>
      </w:r>
      <w:r>
        <w:rPr>
          <w:rFonts w:hint="eastAsia"/>
        </w:rPr>
        <w:t>→</w:t>
      </w:r>
      <w:r>
        <w:rPr>
          <w:rFonts w:hint="eastAsia"/>
        </w:rPr>
        <w:t xml:space="preserve"> /dev/null.</w:t>
      </w:r>
    </w:p>
    <w:p w14:paraId="0E396C48" w14:textId="4FBA6ED6" w:rsidR="000D3A9B" w:rsidRPr="00DD329E" w:rsidRDefault="00515BC3" w:rsidP="00960276">
      <w:pPr>
        <w:pStyle w:val="3"/>
      </w:pPr>
      <w:bookmarkStart w:id="30" w:name="_Toc196640318"/>
      <w:r w:rsidRPr="00DD329E">
        <w:t>下载项目代码</w:t>
      </w:r>
      <w:bookmarkEnd w:id="30"/>
    </w:p>
    <w:p w14:paraId="2E622623" w14:textId="77777777" w:rsidR="007010E8" w:rsidRPr="00DD329E" w:rsidRDefault="000D3A9B" w:rsidP="00492730">
      <w:pPr>
        <w:pStyle w:val="1e"/>
      </w:pPr>
      <w:r w:rsidRPr="00DD329E">
        <w:t>使用</w:t>
      </w:r>
      <w:r w:rsidRPr="00DD329E">
        <w:t>git clone</w:t>
      </w:r>
      <w:r w:rsidRPr="00DD329E">
        <w:t>将代码仓下载至本地。</w:t>
      </w:r>
    </w:p>
    <w:p w14:paraId="4BFBB98F" w14:textId="41247325" w:rsidR="000D3A9B" w:rsidRPr="00DD329E" w:rsidRDefault="000D3A9B" w:rsidP="00492730">
      <w:pPr>
        <w:pStyle w:val="1e"/>
      </w:pPr>
      <w:r w:rsidRPr="00DD329E">
        <w:t>进入下载好的文件夹，将</w:t>
      </w:r>
      <w:r w:rsidRPr="00DD329E">
        <w:t>ros2_robot_arm</w:t>
      </w:r>
      <w:r w:rsidRPr="00DD329E">
        <w:t>文件夹复制到</w:t>
      </w:r>
      <w:r w:rsidRPr="00DD329E">
        <w:t>/root</w:t>
      </w:r>
      <w:r w:rsidRPr="00DD329E">
        <w:t>目录下，具体命令如下：</w:t>
      </w:r>
    </w:p>
    <w:p w14:paraId="0675BCA1" w14:textId="77777777" w:rsidR="00E11B14" w:rsidRPr="00DD329E" w:rsidRDefault="00E11B14" w:rsidP="00E11B14">
      <w:pPr>
        <w:pStyle w:val="2f2"/>
        <w:rPr>
          <w:rFonts w:cs="Huawei Sans"/>
        </w:rPr>
      </w:pPr>
      <w:r w:rsidRPr="00DD329E">
        <w:rPr>
          <w:rFonts w:cs="Huawei Sans"/>
        </w:rPr>
        <w:t>mkdir -p /root/ros2_project &amp;&amp; cd /root/ros2_project</w:t>
      </w:r>
    </w:p>
    <w:p w14:paraId="6DD22030" w14:textId="7362786B" w:rsidR="00E11B14" w:rsidRPr="00DD329E" w:rsidRDefault="00E11B14" w:rsidP="00E11B1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git clone https://gitee.com/HUAWEI-ASCEND/ascend-devkit.git </w:t>
      </w:r>
    </w:p>
    <w:p w14:paraId="05543F2E" w14:textId="7606DE35" w:rsidR="00E11B14" w:rsidRPr="00DD329E" w:rsidRDefault="00E11B14" w:rsidP="00E11B14">
      <w:pPr>
        <w:pStyle w:val="2f2"/>
        <w:rPr>
          <w:rFonts w:cs="Huawei Sans"/>
        </w:rPr>
      </w:pPr>
      <w:r w:rsidRPr="00DD329E">
        <w:rPr>
          <w:rFonts w:cs="Huawei Sans"/>
        </w:rPr>
        <w:t>cp -r ascend-devkit/src/E2E-Sample/ros2_robot_arm /root/</w:t>
      </w:r>
    </w:p>
    <w:p w14:paraId="5DC6DC52" w14:textId="5BACA305" w:rsidR="008E2A7F" w:rsidRPr="00DD329E" w:rsidRDefault="00143946" w:rsidP="00960276">
      <w:pPr>
        <w:pStyle w:val="3"/>
      </w:pPr>
      <w:bookmarkStart w:id="31" w:name="_Toc196640319"/>
      <w:r w:rsidRPr="00DD329E">
        <w:t>下载机械臂依赖文件</w:t>
      </w:r>
      <w:bookmarkEnd w:id="31"/>
    </w:p>
    <w:p w14:paraId="4903ABBD" w14:textId="7BB6ADC0" w:rsidR="008E2A7F" w:rsidRPr="00DD329E" w:rsidRDefault="00F241DF" w:rsidP="00492730">
      <w:pPr>
        <w:pStyle w:val="1e"/>
      </w:pPr>
      <w:r w:rsidRPr="00DD329E">
        <w:t xml:space="preserve">robot_arm_dependency.zip </w:t>
      </w:r>
      <w:r w:rsidRPr="00DD329E">
        <w:t>是机械臂项目运行所需的依赖文件集合</w:t>
      </w:r>
      <w:r w:rsidR="00A019E6" w:rsidRPr="00DD329E">
        <w:t>。</w:t>
      </w:r>
    </w:p>
    <w:p w14:paraId="082145D9" w14:textId="77777777" w:rsidR="00A019E6" w:rsidRPr="00DD329E" w:rsidRDefault="00A019E6" w:rsidP="00A019E6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>cd /root/ros2_robot_arm/</w:t>
      </w:r>
    </w:p>
    <w:p w14:paraId="14EFD942" w14:textId="6AD67A5A" w:rsidR="00EF3E55" w:rsidRPr="00EF3E55" w:rsidRDefault="00EF3E55" w:rsidP="00A019E6">
      <w:pPr>
        <w:pStyle w:val="2f2"/>
        <w:rPr>
          <w:rFonts w:cs="Huawei Sans" w:hint="eastAsia"/>
          <w:lang w:eastAsia="zh-CN"/>
        </w:rPr>
      </w:pPr>
      <w:bookmarkStart w:id="32" w:name="_GoBack"/>
      <w:r>
        <w:rPr>
          <w:rFonts w:hint="eastAsia"/>
          <w:lang w:eastAsia="zh-CN"/>
        </w:rPr>
        <w:t>wget</w:t>
      </w:r>
      <w:bookmarkEnd w:id="32"/>
      <w:r>
        <w:t xml:space="preserve"> </w:t>
      </w:r>
      <w:r>
        <w:t>https://eduhicomputing.obs.cn-south-1.myhuaweicloud.com/document/robot/robot_arm_dependency.zip</w:t>
      </w:r>
    </w:p>
    <w:p w14:paraId="1D4AF45B" w14:textId="77777777" w:rsidR="00A019E6" w:rsidRPr="00DD329E" w:rsidRDefault="00A019E6" w:rsidP="00A019E6">
      <w:pPr>
        <w:pStyle w:val="2f2"/>
        <w:rPr>
          <w:rFonts w:cs="Huawei Sans"/>
        </w:rPr>
      </w:pPr>
      <w:r w:rsidRPr="00DD329E">
        <w:rPr>
          <w:rFonts w:cs="Huawei Sans"/>
        </w:rPr>
        <w:t>unzip robot_arm_dependency.zip</w:t>
      </w:r>
    </w:p>
    <w:p w14:paraId="09A64D2C" w14:textId="3672F761" w:rsidR="00433605" w:rsidRPr="00DD329E" w:rsidRDefault="00433605" w:rsidP="00960276">
      <w:pPr>
        <w:pStyle w:val="3"/>
      </w:pPr>
      <w:bookmarkStart w:id="33" w:name="_Toc196640320"/>
      <w:r w:rsidRPr="00DD329E">
        <w:t>下载模型</w:t>
      </w:r>
      <w:bookmarkEnd w:id="33"/>
    </w:p>
    <w:p w14:paraId="1D49420C" w14:textId="4555DBE2" w:rsidR="00433605" w:rsidRPr="00DD329E" w:rsidRDefault="00433605" w:rsidP="00492730">
      <w:pPr>
        <w:pStyle w:val="1e"/>
      </w:pPr>
      <w:r w:rsidRPr="00DD329E">
        <w:t>将</w:t>
      </w:r>
      <w:r w:rsidR="00322AE2" w:rsidRPr="00DD329E">
        <w:t>yolov5s_bs1.om</w:t>
      </w:r>
      <w:r w:rsidRPr="00DD329E">
        <w:t>模型放置在两个目录下</w:t>
      </w:r>
      <w:r w:rsidR="005148AC" w:rsidRPr="00DD329E">
        <w:t>：</w:t>
      </w:r>
    </w:p>
    <w:p w14:paraId="1E7791E4" w14:textId="0892ED84" w:rsidR="00433605" w:rsidRPr="00DD329E" w:rsidRDefault="009C2F26" w:rsidP="009C2F26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>cd</w:t>
      </w:r>
      <w:r w:rsidRPr="00DD329E">
        <w:rPr>
          <w:rFonts w:cs="Huawei Sans"/>
        </w:rPr>
        <w:t xml:space="preserve"> </w:t>
      </w:r>
      <w:r w:rsidR="00433605" w:rsidRPr="00DD329E">
        <w:rPr>
          <w:rFonts w:cs="Huawei Sans"/>
        </w:rPr>
        <w:t>/root/ros2_robot_arm/ros2_ws/src/dofbot_garbage_yolov5/dofbot_garbage_yolov5/model</w:t>
      </w:r>
      <w:r w:rsidR="004B3453" w:rsidRPr="00DD329E">
        <w:rPr>
          <w:rFonts w:cs="Huawei Sans"/>
        </w:rPr>
        <w:t xml:space="preserve"> </w:t>
      </w:r>
    </w:p>
    <w:p w14:paraId="3D52CA36" w14:textId="2239DED4" w:rsidR="00F917C7" w:rsidRPr="00DD329E" w:rsidRDefault="00F917C7" w:rsidP="004770F4">
      <w:pPr>
        <w:pStyle w:val="2f2"/>
        <w:rPr>
          <w:rFonts w:cs="Huawei Sans" w:hint="eastAsia"/>
        </w:rPr>
      </w:pPr>
      <w:r w:rsidRPr="00DD329E">
        <w:rPr>
          <w:rFonts w:cs="Huawei Sans"/>
        </w:rPr>
        <w:t xml:space="preserve">wget </w:t>
      </w:r>
      <w:r w:rsidR="00EF3E55">
        <w:t>https://eduhicomputing.obs.cn-south-1.myhuaweicloud.com/document/robot/yolov5s_bs1.om</w:t>
      </w:r>
    </w:p>
    <w:p w14:paraId="6C248EE6" w14:textId="518D85CC" w:rsidR="00433605" w:rsidRPr="00DD329E" w:rsidRDefault="009C2F26" w:rsidP="009C2F26">
      <w:pPr>
        <w:pStyle w:val="2f2"/>
        <w:rPr>
          <w:rFonts w:cs="Huawei Sans"/>
        </w:rPr>
      </w:pPr>
      <w:r w:rsidRPr="00DD329E">
        <w:rPr>
          <w:rFonts w:cs="Huawei Sans"/>
          <w:lang w:eastAsia="zh-CN"/>
        </w:rPr>
        <w:t>cd</w:t>
      </w:r>
      <w:r w:rsidRPr="00DD329E">
        <w:rPr>
          <w:rFonts w:cs="Huawei Sans"/>
        </w:rPr>
        <w:t xml:space="preserve"> </w:t>
      </w:r>
      <w:r w:rsidR="00433605" w:rsidRPr="00DD329E">
        <w:rPr>
          <w:rFonts w:cs="Huawei Sans"/>
        </w:rPr>
        <w:t>/root/ros2_robot_arm/ros2_ws/src/robot_arm_color_stacking/robot_arm_color_stacking/model</w:t>
      </w:r>
    </w:p>
    <w:p w14:paraId="31FDE51C" w14:textId="43AA4BE0" w:rsidR="00775196" w:rsidRPr="00DD329E" w:rsidRDefault="002E45B5" w:rsidP="009C2F26">
      <w:pPr>
        <w:pStyle w:val="2f2"/>
        <w:rPr>
          <w:rFonts w:cs="Huawei Sans"/>
        </w:rPr>
      </w:pPr>
      <w:r w:rsidRPr="00DD329E">
        <w:rPr>
          <w:rFonts w:cs="Huawei Sans"/>
        </w:rPr>
        <w:t xml:space="preserve">wget </w:t>
      </w:r>
      <w:r w:rsidR="00EF3E55">
        <w:t>https://eduhicomputing.obs.cn-south-1.myhuaweicloud.com/document/robot/yolov5s_bs1.om</w:t>
      </w:r>
    </w:p>
    <w:p w14:paraId="5FCCBF29" w14:textId="235204FB" w:rsidR="00252477" w:rsidRPr="00DD329E" w:rsidRDefault="00172341" w:rsidP="00960276">
      <w:pPr>
        <w:pStyle w:val="3"/>
      </w:pPr>
      <w:bookmarkStart w:id="34" w:name="_Toc196640321"/>
      <w:r w:rsidRPr="00DD329E">
        <w:t>禁用</w:t>
      </w:r>
      <w:r w:rsidRPr="00DD329E">
        <w:t>Conda</w:t>
      </w:r>
      <w:r w:rsidR="004F09EE" w:rsidRPr="00DD329E">
        <w:t>环境</w:t>
      </w:r>
      <w:bookmarkEnd w:id="34"/>
    </w:p>
    <w:p w14:paraId="27E3B44D" w14:textId="0CC708E2" w:rsidR="00252477" w:rsidRDefault="00252477" w:rsidP="00492730">
      <w:pPr>
        <w:pStyle w:val="1e"/>
      </w:pPr>
      <w:r w:rsidRPr="00DD329E">
        <w:t>当项目依赖系统原生</w:t>
      </w:r>
      <w:r w:rsidRPr="00DD329E">
        <w:t>Python</w:t>
      </w:r>
      <w:r w:rsidRPr="00DD329E">
        <w:t>环境或特定版本的</w:t>
      </w:r>
      <w:r w:rsidRPr="00DD329E">
        <w:t>ROS2</w:t>
      </w:r>
      <w:r w:rsidRPr="00DD329E">
        <w:t>时（如机械臂控制），禁用</w:t>
      </w:r>
      <w:r w:rsidRPr="00DD329E">
        <w:t>Conda</w:t>
      </w:r>
      <w:r w:rsidR="003E41F5" w:rsidRPr="00DD329E">
        <w:t>（</w:t>
      </w:r>
      <w:r w:rsidR="003E41F5" w:rsidRPr="00DD329E">
        <w:t>conda deactivate</w:t>
      </w:r>
      <w:r w:rsidR="003E41F5" w:rsidRPr="00DD329E">
        <w:t>）</w:t>
      </w:r>
      <w:r w:rsidRPr="00DD329E">
        <w:t>可避免第三方库版本冲突。</w:t>
      </w:r>
    </w:p>
    <w:p w14:paraId="312266A5" w14:textId="3DA5543B" w:rsidR="00202668" w:rsidRPr="007F745C" w:rsidRDefault="00202668" w:rsidP="00202668">
      <w:pPr>
        <w:pStyle w:val="2f2"/>
        <w:rPr>
          <w:rFonts w:cs="Huawei Sans"/>
        </w:rPr>
      </w:pPr>
      <w:r w:rsidRPr="007F745C">
        <w:rPr>
          <w:rFonts w:cs="Huawei Sans"/>
        </w:rPr>
        <w:t>echo "conda deactivate" &gt;&gt; ~/.bashrc</w:t>
      </w:r>
    </w:p>
    <w:p w14:paraId="0FC88948" w14:textId="3B343B4A" w:rsidR="00202668" w:rsidRPr="007F745C" w:rsidRDefault="00202668" w:rsidP="00202668">
      <w:pPr>
        <w:pStyle w:val="2f2"/>
        <w:rPr>
          <w:rFonts w:cs="Huawei Sans"/>
        </w:rPr>
      </w:pPr>
      <w:r w:rsidRPr="007F745C">
        <w:rPr>
          <w:rFonts w:cs="Huawei Sans"/>
        </w:rPr>
        <w:t xml:space="preserve">source ~/.bashrc  </w:t>
      </w:r>
      <w:r w:rsidR="00DC763D" w:rsidRPr="00DC763D">
        <w:rPr>
          <w:rFonts w:cs="Huawei Sans" w:hint="eastAsia"/>
        </w:rPr>
        <w:t xml:space="preserve"># </w:t>
      </w:r>
      <w:r w:rsidR="00DC763D" w:rsidRPr="00DC763D">
        <w:rPr>
          <w:rFonts w:cs="Huawei Sans" w:hint="eastAsia"/>
        </w:rPr>
        <w:t>重新加载配置文件</w:t>
      </w:r>
    </w:p>
    <w:p w14:paraId="21DFDABE" w14:textId="1BEB16FD" w:rsidR="005D6A56" w:rsidRPr="00DD329E" w:rsidRDefault="005D6A56" w:rsidP="00492730">
      <w:pPr>
        <w:pStyle w:val="1e"/>
      </w:pPr>
      <w:r w:rsidRPr="00DD329E">
        <w:t>说明：不使用机械臂时，请将</w:t>
      </w:r>
      <w:r w:rsidR="00B953A1">
        <w:rPr>
          <w:rFonts w:hint="eastAsia"/>
        </w:rPr>
        <w:t>“</w:t>
      </w:r>
      <w:r w:rsidR="00B953A1" w:rsidRPr="00B953A1">
        <w:rPr>
          <w:rFonts w:hint="eastAsia"/>
        </w:rPr>
        <w:t>conda deactivate</w:t>
      </w:r>
      <w:r w:rsidR="00B953A1">
        <w:rPr>
          <w:rFonts w:hint="eastAsia"/>
        </w:rPr>
        <w:t>”</w:t>
      </w:r>
      <w:r w:rsidRPr="00DD329E">
        <w:t>代码注释。</w:t>
      </w:r>
    </w:p>
    <w:p w14:paraId="09AB39ED" w14:textId="7606170C" w:rsidR="000D3A9B" w:rsidRPr="00DD329E" w:rsidRDefault="00036297" w:rsidP="00036297">
      <w:pPr>
        <w:pStyle w:val="2"/>
        <w:rPr>
          <w:rFonts w:cs="Huawei Sans"/>
        </w:rPr>
      </w:pPr>
      <w:bookmarkStart w:id="35" w:name="_Toc196640322"/>
      <w:r w:rsidRPr="00DD329E">
        <w:rPr>
          <w:rFonts w:cs="Huawei Sans"/>
          <w:lang w:eastAsia="zh-CN"/>
        </w:rPr>
        <w:t>环境搭建</w:t>
      </w:r>
      <w:bookmarkEnd w:id="35"/>
    </w:p>
    <w:p w14:paraId="44EF087D" w14:textId="374A52C8" w:rsidR="00B348AA" w:rsidRPr="00DD329E" w:rsidRDefault="00037B7F" w:rsidP="00960276">
      <w:pPr>
        <w:pStyle w:val="3"/>
      </w:pPr>
      <w:bookmarkStart w:id="36" w:name="_Toc196640323"/>
      <w:r w:rsidRPr="00DD329E">
        <w:t>安装</w:t>
      </w:r>
      <w:r w:rsidRPr="00DD329E">
        <w:t>ROS2 Humble</w:t>
      </w:r>
      <w:r w:rsidR="00C25C80" w:rsidRPr="00DD329E">
        <w:t>及核心组件</w:t>
      </w:r>
      <w:bookmarkEnd w:id="36"/>
    </w:p>
    <w:p w14:paraId="2125815F" w14:textId="120A7BD2" w:rsidR="00B348AA" w:rsidRPr="00DD329E" w:rsidRDefault="00B348AA" w:rsidP="005A4E4C">
      <w:pPr>
        <w:pStyle w:val="30"/>
        <w:rPr>
          <w:rFonts w:cs="Huawei Sans"/>
        </w:rPr>
      </w:pPr>
      <w:r w:rsidRPr="00DD329E">
        <w:rPr>
          <w:rFonts w:cs="Huawei Sans"/>
        </w:rPr>
        <w:t>安装基础工具链</w:t>
      </w:r>
    </w:p>
    <w:p w14:paraId="6D9CE41C" w14:textId="6FB5C2DA" w:rsidR="00B348AA" w:rsidRPr="00DD329E" w:rsidRDefault="00B348AA" w:rsidP="00B348AA">
      <w:pPr>
        <w:pStyle w:val="2f2"/>
        <w:rPr>
          <w:rFonts w:cs="Huawei Sans"/>
        </w:rPr>
      </w:pPr>
      <w:r w:rsidRPr="00DD329E">
        <w:rPr>
          <w:rFonts w:cs="Huawei Sans"/>
        </w:rPr>
        <w:t xml:space="preserve">apt install -y software-properties-common  </w:t>
      </w:r>
    </w:p>
    <w:p w14:paraId="36E7E901" w14:textId="3B10B648" w:rsidR="00B348AA" w:rsidRPr="00DD329E" w:rsidRDefault="00B348AA" w:rsidP="007D4BF3">
      <w:pPr>
        <w:pStyle w:val="30"/>
        <w:rPr>
          <w:rFonts w:cs="Huawei Sans"/>
        </w:rPr>
      </w:pPr>
      <w:r w:rsidRPr="00DD329E">
        <w:rPr>
          <w:rFonts w:cs="Huawei Sans"/>
        </w:rPr>
        <w:t>配置</w:t>
      </w:r>
      <w:r w:rsidRPr="00DD329E">
        <w:rPr>
          <w:rFonts w:cs="Huawei Sans"/>
        </w:rPr>
        <w:t>ROS2</w:t>
      </w:r>
      <w:r w:rsidRPr="00DD329E">
        <w:rPr>
          <w:rFonts w:cs="Huawei Sans"/>
        </w:rPr>
        <w:t>软件源</w:t>
      </w:r>
    </w:p>
    <w:p w14:paraId="048728FC" w14:textId="5A301386" w:rsidR="00B348AA" w:rsidRPr="00DD329E" w:rsidRDefault="00B348AA" w:rsidP="00492730">
      <w:pPr>
        <w:pStyle w:val="1e"/>
      </w:pPr>
      <w:r w:rsidRPr="00DD329E">
        <w:t>添加</w:t>
      </w:r>
      <w:r w:rsidRPr="00DD329E">
        <w:t>ROS2 GPG</w:t>
      </w:r>
      <w:r w:rsidRPr="00DD329E">
        <w:t>密钥</w:t>
      </w:r>
      <w:r w:rsidR="00241A8B">
        <w:rPr>
          <w:rFonts w:hint="eastAsia"/>
        </w:rPr>
        <w:t>（</w:t>
      </w:r>
      <w:r w:rsidR="00241A8B" w:rsidRPr="00241A8B">
        <w:rPr>
          <w:rFonts w:hint="eastAsia"/>
        </w:rPr>
        <w:t>本条命令将尝试访问</w:t>
      </w:r>
      <w:r w:rsidR="00241A8B" w:rsidRPr="00241A8B">
        <w:rPr>
          <w:rFonts w:hint="eastAsia"/>
        </w:rPr>
        <w:t>github</w:t>
      </w:r>
      <w:r w:rsidR="00241A8B" w:rsidRPr="00241A8B">
        <w:rPr>
          <w:rFonts w:hint="eastAsia"/>
        </w:rPr>
        <w:t>，如遇卡顿，请多尝试几次</w:t>
      </w:r>
      <w:r w:rsidR="00241A8B">
        <w:rPr>
          <w:rFonts w:hint="eastAsia"/>
        </w:rPr>
        <w:t>）</w:t>
      </w:r>
      <w:r w:rsidR="003F34E9">
        <w:rPr>
          <w:rFonts w:hint="eastAsia"/>
        </w:rPr>
        <w:t>：</w:t>
      </w:r>
    </w:p>
    <w:p w14:paraId="503BF608" w14:textId="3EA91347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>curl -sSL https://raw.githubusercontent.com/ros/rosdistro/master/ros.key -o /usr/share/keyrings/ros-archive-keyring.gpg</w:t>
      </w:r>
    </w:p>
    <w:p w14:paraId="52AF93B4" w14:textId="5D22B20D" w:rsidR="00B348AA" w:rsidRPr="00DD329E" w:rsidRDefault="00B348AA" w:rsidP="00492730">
      <w:pPr>
        <w:pStyle w:val="1e"/>
      </w:pPr>
      <w:r w:rsidRPr="00DD329E">
        <w:t>配置</w:t>
      </w:r>
      <w:r w:rsidR="006D0CD7" w:rsidRPr="00DD329E">
        <w:t>ROS2</w:t>
      </w:r>
      <w:r w:rsidRPr="00DD329E">
        <w:t>仓库地址</w:t>
      </w:r>
      <w:r w:rsidR="00C2309E">
        <w:rPr>
          <w:rFonts w:hint="eastAsia"/>
        </w:rPr>
        <w:t>：</w:t>
      </w:r>
    </w:p>
    <w:p w14:paraId="34C24E63" w14:textId="26A3583A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>echo "deb [arch=$(dpkg --print-architecture) signed-by=/usr/share/keyrings/ros-archive-keyring.gpg] http://packages.ros.org/ros2/ubuntu $(. /etc/os-release &amp;&amp; echo $UBUNTU_CODENAME) main" | sudo tee /etc/apt/sources.list.d/ros2.list &gt; /dev/null</w:t>
      </w:r>
    </w:p>
    <w:p w14:paraId="1D45F852" w14:textId="5C06D862" w:rsidR="00B348AA" w:rsidRPr="00DD329E" w:rsidRDefault="00B348AA" w:rsidP="00DC0DE3">
      <w:pPr>
        <w:pStyle w:val="30"/>
        <w:rPr>
          <w:rFonts w:cs="Huawei Sans"/>
        </w:rPr>
      </w:pPr>
      <w:r w:rsidRPr="00DD329E">
        <w:rPr>
          <w:rFonts w:cs="Huawei Sans"/>
        </w:rPr>
        <w:t>更新并安装核心组件</w:t>
      </w:r>
    </w:p>
    <w:p w14:paraId="5547BD4C" w14:textId="77777777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>sudo apt update</w:t>
      </w:r>
    </w:p>
    <w:p w14:paraId="3C35E420" w14:textId="33D298A2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sudo apt install -y libegl-mesa0  # </w:t>
      </w:r>
      <w:r w:rsidR="009848A5" w:rsidRPr="00DD329E">
        <w:rPr>
          <w:rFonts w:cs="Huawei Sans"/>
        </w:rPr>
        <w:t>安装</w:t>
      </w:r>
      <w:r w:rsidR="009848A5" w:rsidRPr="00DD329E">
        <w:rPr>
          <w:rFonts w:cs="Huawei Sans"/>
        </w:rPr>
        <w:t>OpenGL</w:t>
      </w:r>
      <w:r w:rsidR="009848A5" w:rsidRPr="00DD329E">
        <w:rPr>
          <w:rFonts w:cs="Huawei Sans"/>
        </w:rPr>
        <w:t>渲染相关的</w:t>
      </w:r>
      <w:r w:rsidR="009848A5" w:rsidRPr="00DD329E">
        <w:rPr>
          <w:rFonts w:cs="Huawei Sans"/>
        </w:rPr>
        <w:t>Mesa</w:t>
      </w:r>
      <w:r w:rsidR="009848A5" w:rsidRPr="00DD329E">
        <w:rPr>
          <w:rFonts w:cs="Huawei Sans"/>
        </w:rPr>
        <w:t>驱动库</w:t>
      </w:r>
    </w:p>
    <w:p w14:paraId="7A7D7F74" w14:textId="7E3264AA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sudo apt install -y ros-humble-desktop  # </w:t>
      </w:r>
      <w:r w:rsidR="00FC5977" w:rsidRPr="00DD329E">
        <w:rPr>
          <w:rFonts w:cs="Huawei Sans"/>
        </w:rPr>
        <w:t>安装</w:t>
      </w:r>
      <w:r w:rsidR="00FC5977" w:rsidRPr="00DD329E">
        <w:rPr>
          <w:rFonts w:cs="Huawei Sans"/>
        </w:rPr>
        <w:t>ROS2 Humble</w:t>
      </w:r>
      <w:r w:rsidR="00FC5977" w:rsidRPr="00DD329E">
        <w:rPr>
          <w:rFonts w:cs="Huawei Sans"/>
        </w:rPr>
        <w:t>完整桌面版</w:t>
      </w:r>
    </w:p>
    <w:p w14:paraId="3B8F918F" w14:textId="0CDBFCF0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sudo apt install -y python3-colcon-common-extensions  # </w:t>
      </w:r>
      <w:r w:rsidR="00791D8E" w:rsidRPr="00DD329E">
        <w:rPr>
          <w:rFonts w:cs="Huawei Sans"/>
          <w:lang w:eastAsia="zh-CN"/>
        </w:rPr>
        <w:t>安装</w:t>
      </w:r>
      <w:r w:rsidRPr="00DD329E">
        <w:rPr>
          <w:rFonts w:cs="Huawei Sans"/>
        </w:rPr>
        <w:t>ROS2</w:t>
      </w:r>
      <w:r w:rsidRPr="00DD329E">
        <w:rPr>
          <w:rFonts w:cs="Huawei Sans"/>
        </w:rPr>
        <w:t>编译工具</w:t>
      </w:r>
    </w:p>
    <w:p w14:paraId="7D7E01AC" w14:textId="77FAE7D7" w:rsidR="00227388" w:rsidRDefault="00227388" w:rsidP="00C770C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sudo apt install -y libopencv-dev libboost-all-dev  # </w:t>
      </w:r>
      <w:r w:rsidRPr="00DD329E">
        <w:rPr>
          <w:rFonts w:cs="Huawei Sans"/>
        </w:rPr>
        <w:t>补充机械臂常见依赖</w:t>
      </w:r>
    </w:p>
    <w:p w14:paraId="2ED247A1" w14:textId="45814010" w:rsidR="00214BF1" w:rsidRDefault="00214BF1" w:rsidP="00214BF1">
      <w:pPr>
        <w:pStyle w:val="2f2"/>
      </w:pPr>
      <w:r>
        <w:rPr>
          <w:rFonts w:hint="eastAsia"/>
        </w:rPr>
        <w:t>sudo apt install ros-humble-joint-state-publisher-gui</w:t>
      </w:r>
      <w:r w:rsidR="00CF219C">
        <w:t xml:space="preserve">  # </w:t>
      </w:r>
      <w:r w:rsidR="00CF219C">
        <w:rPr>
          <w:rFonts w:hint="eastAsia"/>
          <w:lang w:eastAsia="zh-CN"/>
        </w:rPr>
        <w:t>安装</w:t>
      </w:r>
      <w:r w:rsidR="00CF219C" w:rsidRPr="00CF219C">
        <w:rPr>
          <w:rFonts w:hint="eastAsia"/>
        </w:rPr>
        <w:t>关节状态</w:t>
      </w:r>
      <w:r w:rsidR="00CF219C" w:rsidRPr="00CF219C">
        <w:rPr>
          <w:rFonts w:hint="eastAsia"/>
        </w:rPr>
        <w:t>GUI</w:t>
      </w:r>
      <w:r w:rsidR="00CF219C" w:rsidRPr="00CF219C">
        <w:rPr>
          <w:rFonts w:hint="eastAsia"/>
        </w:rPr>
        <w:t>发布器</w:t>
      </w:r>
    </w:p>
    <w:p w14:paraId="41A2D02D" w14:textId="107A6DEB" w:rsidR="00214BF1" w:rsidRDefault="00214BF1" w:rsidP="00214BF1">
      <w:pPr>
        <w:pStyle w:val="2f2"/>
      </w:pPr>
      <w:r>
        <w:rPr>
          <w:rFonts w:hint="eastAsia"/>
        </w:rPr>
        <w:t xml:space="preserve">sudo apt install ros-humble-xacro  # </w:t>
      </w:r>
      <w:r w:rsidR="00F5661C">
        <w:rPr>
          <w:rFonts w:hint="eastAsia"/>
          <w:lang w:eastAsia="zh-CN"/>
        </w:rPr>
        <w:t>安装</w:t>
      </w:r>
      <w:r w:rsidR="00F5661C" w:rsidRPr="00F5661C">
        <w:rPr>
          <w:rFonts w:hint="eastAsia"/>
        </w:rPr>
        <w:t>Xacro</w:t>
      </w:r>
      <w:r w:rsidR="00F5661C" w:rsidRPr="00F5661C">
        <w:rPr>
          <w:rFonts w:hint="eastAsia"/>
        </w:rPr>
        <w:t>解析工具</w:t>
      </w:r>
    </w:p>
    <w:p w14:paraId="0DCFDDB7" w14:textId="176A0D2C" w:rsidR="00B348AA" w:rsidRPr="00DD329E" w:rsidRDefault="00A85711" w:rsidP="00960276">
      <w:pPr>
        <w:pStyle w:val="3"/>
      </w:pPr>
      <w:bookmarkStart w:id="37" w:name="_Toc196640324"/>
      <w:r w:rsidRPr="00DD329E">
        <w:t>安装</w:t>
      </w:r>
      <w:r w:rsidR="00B348AA" w:rsidRPr="00DD329E">
        <w:t>ais_bench</w:t>
      </w:r>
      <w:r w:rsidR="00B348AA" w:rsidRPr="00DD329E">
        <w:t>及依赖</w:t>
      </w:r>
      <w:bookmarkEnd w:id="37"/>
    </w:p>
    <w:p w14:paraId="7A7962E2" w14:textId="66827A6A" w:rsidR="00B348AA" w:rsidRDefault="00B348AA" w:rsidP="00DC0DE3">
      <w:pPr>
        <w:pStyle w:val="30"/>
        <w:rPr>
          <w:rFonts w:cs="Huawei Sans"/>
        </w:rPr>
      </w:pPr>
      <w:r w:rsidRPr="00DD329E">
        <w:rPr>
          <w:rFonts w:cs="Huawei Sans"/>
        </w:rPr>
        <w:t>安装</w:t>
      </w:r>
      <w:r w:rsidRPr="00DD329E">
        <w:rPr>
          <w:rFonts w:cs="Huawei Sans"/>
        </w:rPr>
        <w:t>ais_bench</w:t>
      </w:r>
      <w:r w:rsidRPr="00DD329E">
        <w:rPr>
          <w:rFonts w:cs="Huawei Sans"/>
        </w:rPr>
        <w:t>工具链</w:t>
      </w:r>
    </w:p>
    <w:p w14:paraId="369F2CC5" w14:textId="6B42FCF6" w:rsidR="000701A0" w:rsidRPr="00DD329E" w:rsidRDefault="000701A0" w:rsidP="000701A0">
      <w:pPr>
        <w:pStyle w:val="2f2"/>
      </w:pPr>
      <w:r w:rsidRPr="000701A0">
        <w:rPr>
          <w:rFonts w:hint="eastAsia"/>
        </w:rPr>
        <w:t>apt install python3-pip</w:t>
      </w:r>
    </w:p>
    <w:p w14:paraId="07582FD6" w14:textId="77777777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>pip3 install -v 'git+https://gitee.com/ascend/tools.git#egg=aclruntime&amp;subdirectory=ais-bench_workload/tool/ais_bench/backend' -i https://pypi.tuna.tsinghua.edu.cn/simple</w:t>
      </w:r>
    </w:p>
    <w:p w14:paraId="5D2FD6B8" w14:textId="77777777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>pip3 install -v 'git+https://gitee.com/ascend/tools.git#egg=ais_bench&amp;subdirectory=ais-bench_workload/tool/ais_bench' -i https://pypi.tuna.tsinghua.edu.cn/simple</w:t>
      </w:r>
    </w:p>
    <w:p w14:paraId="0F4D309B" w14:textId="69C9E022" w:rsidR="00B348AA" w:rsidRPr="00DD329E" w:rsidRDefault="00B348AA" w:rsidP="00DC0DE3">
      <w:pPr>
        <w:pStyle w:val="30"/>
        <w:rPr>
          <w:rFonts w:cs="Huawei Sans"/>
        </w:rPr>
      </w:pPr>
      <w:r w:rsidRPr="00DD329E">
        <w:rPr>
          <w:rFonts w:cs="Huawei Sans"/>
        </w:rPr>
        <w:t>项目依赖安装</w:t>
      </w:r>
    </w:p>
    <w:p w14:paraId="1D39F0A4" w14:textId="77777777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>cd /root/ros2_robot_arm</w:t>
      </w:r>
    </w:p>
    <w:p w14:paraId="52D18909" w14:textId="77777777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>pip3 install -r requirements.txt -i https://pypi.tuna.tsinghua.edu.cn/simple  # Python</w:t>
      </w:r>
      <w:r w:rsidRPr="00DD329E">
        <w:rPr>
          <w:rFonts w:cs="Huawei Sans"/>
        </w:rPr>
        <w:t>依赖</w:t>
      </w:r>
    </w:p>
    <w:p w14:paraId="4B8306B8" w14:textId="77777777" w:rsidR="00B348AA" w:rsidRPr="00DD329E" w:rsidRDefault="00B348AA" w:rsidP="00C770C4">
      <w:pPr>
        <w:pStyle w:val="2f2"/>
        <w:rPr>
          <w:rFonts w:cs="Huawei Sans"/>
        </w:rPr>
      </w:pPr>
    </w:p>
    <w:p w14:paraId="7CA5A29F" w14:textId="7E11B68F" w:rsidR="00B348AA" w:rsidRPr="00DD329E" w:rsidRDefault="00B348AA" w:rsidP="00C770C4">
      <w:pPr>
        <w:pStyle w:val="2f2"/>
        <w:rPr>
          <w:rFonts w:cs="Huawei Sans"/>
          <w:lang w:eastAsia="zh-CN"/>
        </w:rPr>
      </w:pPr>
      <w:r w:rsidRPr="00DD329E">
        <w:rPr>
          <w:rFonts w:cs="Huawei Sans"/>
          <w:lang w:eastAsia="zh-CN"/>
        </w:rPr>
        <w:t xml:space="preserve"># </w:t>
      </w:r>
      <w:r w:rsidRPr="00DD329E">
        <w:rPr>
          <w:rFonts w:cs="Huawei Sans"/>
          <w:lang w:eastAsia="zh-CN"/>
        </w:rPr>
        <w:t>安装</w:t>
      </w:r>
      <w:r w:rsidRPr="00DD329E">
        <w:rPr>
          <w:rFonts w:cs="Huawei Sans"/>
          <w:lang w:eastAsia="zh-CN"/>
        </w:rPr>
        <w:t>arm64</w:t>
      </w:r>
      <w:r w:rsidRPr="00DD329E">
        <w:rPr>
          <w:rFonts w:cs="Huawei Sans"/>
          <w:lang w:eastAsia="zh-CN"/>
        </w:rPr>
        <w:t>架构的二进制包</w:t>
      </w:r>
    </w:p>
    <w:p w14:paraId="795CAF89" w14:textId="77777777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 xml:space="preserve">sudo dpkg -i libconsole-bridge0.4_0.4.4+dfsg-1build1_arm64.deb </w:t>
      </w:r>
    </w:p>
    <w:p w14:paraId="73C70BAF" w14:textId="77777777" w:rsidR="00B348AA" w:rsidRPr="00DD329E" w:rsidRDefault="00B348AA" w:rsidP="00C770C4">
      <w:pPr>
        <w:pStyle w:val="2f2"/>
        <w:rPr>
          <w:rFonts w:cs="Huawei Sans"/>
        </w:rPr>
      </w:pPr>
      <w:r w:rsidRPr="00DD329E">
        <w:rPr>
          <w:rFonts w:cs="Huawei Sans"/>
        </w:rPr>
        <w:t>sudo dpkg -i liburdfdom-world_1.0.0-2ubuntu0.1_arm64.deb</w:t>
      </w:r>
    </w:p>
    <w:p w14:paraId="36182E96" w14:textId="5CC29E46" w:rsidR="00B348AA" w:rsidRPr="00DD329E" w:rsidRDefault="00B348AA" w:rsidP="00960276">
      <w:pPr>
        <w:pStyle w:val="3"/>
      </w:pPr>
      <w:bookmarkStart w:id="38" w:name="_Toc196640325"/>
      <w:r w:rsidRPr="00DD329E">
        <w:rPr>
          <w:rFonts w:ascii="MS Gothic" w:eastAsia="MS Gothic" w:hAnsi="MS Gothic" w:cs="MS Gothic" w:hint="eastAsia"/>
        </w:rPr>
        <w:t>​</w:t>
      </w:r>
      <w:r w:rsidR="00AF335D" w:rsidRPr="00DD329E">
        <w:t>配置</w:t>
      </w:r>
      <w:r w:rsidRPr="00DD329E">
        <w:t>系统环境</w:t>
      </w:r>
      <w:bookmarkEnd w:id="38"/>
    </w:p>
    <w:p w14:paraId="58C00DA0" w14:textId="61130EAF" w:rsidR="00B348AA" w:rsidRDefault="00B348AA" w:rsidP="00DC0DE3">
      <w:pPr>
        <w:pStyle w:val="30"/>
        <w:rPr>
          <w:rFonts w:cs="Huawei Sans"/>
        </w:rPr>
      </w:pPr>
      <w:r w:rsidRPr="00DD329E">
        <w:rPr>
          <w:rFonts w:cs="Huawei Sans"/>
        </w:rPr>
        <w:t>动态库路径配置</w:t>
      </w:r>
    </w:p>
    <w:p w14:paraId="72777BA2" w14:textId="53AAFBF3" w:rsidR="00ED37BF" w:rsidRDefault="00ED37BF" w:rsidP="00617B8F">
      <w:pPr>
        <w:pStyle w:val="2f2"/>
        <w:rPr>
          <w:rFonts w:cs="Huawei Sans"/>
        </w:rPr>
      </w:pPr>
      <w:r w:rsidRPr="00ED37BF">
        <w:rPr>
          <w:rFonts w:cs="Huawei Sans" w:hint="eastAsia"/>
        </w:rPr>
        <w:t>echo "export LD_LIBRARY_PATH=\$LD_LIBRARY_PATH:/usr/lib:/usr/lib/aarch64-linux-gnu:/usr/local/lib" &gt;&gt; ~/.bashrc</w:t>
      </w:r>
    </w:p>
    <w:p w14:paraId="4594B04B" w14:textId="1A240243" w:rsidR="00617B8F" w:rsidRPr="00CC7F1D" w:rsidRDefault="00617B8F" w:rsidP="00617B8F">
      <w:pPr>
        <w:pStyle w:val="2f2"/>
        <w:rPr>
          <w:rFonts w:cs="Huawei Sans"/>
        </w:rPr>
      </w:pPr>
      <w:r w:rsidRPr="00CC7F1D">
        <w:rPr>
          <w:rFonts w:cs="Huawei Sans"/>
        </w:rPr>
        <w:t xml:space="preserve">source ~/.bashrc </w:t>
      </w:r>
    </w:p>
    <w:p w14:paraId="1B157195" w14:textId="291806F2" w:rsidR="00B348AA" w:rsidRPr="00DD329E" w:rsidRDefault="00B2390C" w:rsidP="00DC0DE3">
      <w:pPr>
        <w:pStyle w:val="30"/>
        <w:rPr>
          <w:rFonts w:cs="Huawei Sans"/>
        </w:rPr>
      </w:pPr>
      <w:r w:rsidRPr="00DD329E">
        <w:rPr>
          <w:rFonts w:cs="Huawei Sans"/>
        </w:rPr>
        <w:t>部署</w:t>
      </w:r>
      <w:r w:rsidR="00B348AA" w:rsidRPr="00DD329E">
        <w:rPr>
          <w:rFonts w:cs="Huawei Sans"/>
        </w:rPr>
        <w:t>硬件驱动</w:t>
      </w:r>
    </w:p>
    <w:p w14:paraId="1312FA00" w14:textId="4BA4BA7C" w:rsidR="00B348AA" w:rsidRPr="00DD329E" w:rsidRDefault="00B348AA" w:rsidP="00492730">
      <w:pPr>
        <w:pStyle w:val="1e"/>
      </w:pPr>
      <w:r w:rsidRPr="00DD329E">
        <w:t>部署机械臂动力学库</w:t>
      </w:r>
      <w:r w:rsidR="00BE5B1C">
        <w:rPr>
          <w:rFonts w:hint="eastAsia"/>
        </w:rPr>
        <w:t>：</w:t>
      </w:r>
    </w:p>
    <w:p w14:paraId="5A0D7AFC" w14:textId="3A091214" w:rsidR="00B348AA" w:rsidRPr="00DD329E" w:rsidRDefault="00B348AA" w:rsidP="006975CE">
      <w:pPr>
        <w:pStyle w:val="2f2"/>
        <w:rPr>
          <w:rFonts w:cs="Huawei Sans"/>
        </w:rPr>
      </w:pPr>
      <w:r w:rsidRPr="00DD329E">
        <w:rPr>
          <w:rFonts w:cs="Huawei Sans"/>
        </w:rPr>
        <w:t xml:space="preserve">sudo cp libdofbot_kinemarics.so /usr/lib  </w:t>
      </w:r>
    </w:p>
    <w:p w14:paraId="5233FD19" w14:textId="44352965" w:rsidR="00B348AA" w:rsidRPr="00DD329E" w:rsidRDefault="00B348AA" w:rsidP="00960276">
      <w:pPr>
        <w:pStyle w:val="3"/>
      </w:pPr>
      <w:bookmarkStart w:id="39" w:name="_Toc196640326"/>
      <w:r w:rsidRPr="00DD329E">
        <w:rPr>
          <w:rFonts w:ascii="MS Gothic" w:eastAsia="MS Gothic" w:hAnsi="MS Gothic" w:cs="MS Gothic" w:hint="eastAsia"/>
        </w:rPr>
        <w:t>​</w:t>
      </w:r>
      <w:r w:rsidR="00983F1C" w:rsidRPr="00DD329E">
        <w:t>编译</w:t>
      </w:r>
      <w:r w:rsidRPr="00DD329E">
        <w:t>扩展组件</w:t>
      </w:r>
      <w:bookmarkEnd w:id="39"/>
    </w:p>
    <w:p w14:paraId="2F8182F9" w14:textId="43011125" w:rsidR="00B348AA" w:rsidRPr="00DD329E" w:rsidRDefault="00DD6712" w:rsidP="001F135E">
      <w:pPr>
        <w:pStyle w:val="30"/>
        <w:rPr>
          <w:rFonts w:cs="Huawei Sans"/>
        </w:rPr>
      </w:pPr>
      <w:r w:rsidRPr="00DD329E">
        <w:rPr>
          <w:rFonts w:cs="Huawei Sans"/>
        </w:rPr>
        <w:t>安装</w:t>
      </w:r>
      <w:r w:rsidR="00B348AA" w:rsidRPr="00DD329E">
        <w:rPr>
          <w:rFonts w:cs="Huawei Sans"/>
        </w:rPr>
        <w:t>orocos_kdl</w:t>
      </w:r>
    </w:p>
    <w:p w14:paraId="525C95A4" w14:textId="77777777" w:rsidR="00B348AA" w:rsidRPr="00DD329E" w:rsidRDefault="00B348AA" w:rsidP="006975CE">
      <w:pPr>
        <w:pStyle w:val="2f2"/>
        <w:rPr>
          <w:rFonts w:cs="Huawei Sans"/>
        </w:rPr>
      </w:pPr>
      <w:r w:rsidRPr="00DD329E">
        <w:rPr>
          <w:rFonts w:cs="Huawei Sans"/>
        </w:rPr>
        <w:t>cd /root/ros2_robot_arm/orocos_kdl</w:t>
      </w:r>
    </w:p>
    <w:p w14:paraId="44E5880C" w14:textId="77777777" w:rsidR="00B348AA" w:rsidRPr="00DD329E" w:rsidRDefault="00B348AA" w:rsidP="006975CE">
      <w:pPr>
        <w:pStyle w:val="2f2"/>
        <w:rPr>
          <w:rFonts w:cs="Huawei Sans"/>
        </w:rPr>
      </w:pPr>
      <w:r w:rsidRPr="00DD329E">
        <w:rPr>
          <w:rFonts w:cs="Huawei Sans"/>
        </w:rPr>
        <w:t>mkdir build &amp;&amp; cd build</w:t>
      </w:r>
    </w:p>
    <w:p w14:paraId="34A11B89" w14:textId="4DF0191C" w:rsidR="00B348AA" w:rsidRPr="00DD329E" w:rsidRDefault="00B348AA" w:rsidP="006975CE">
      <w:pPr>
        <w:pStyle w:val="2f2"/>
        <w:rPr>
          <w:rFonts w:cs="Huawei Sans"/>
        </w:rPr>
      </w:pPr>
      <w:r w:rsidRPr="00DD329E">
        <w:rPr>
          <w:rFonts w:cs="Huawei Sans"/>
        </w:rPr>
        <w:t xml:space="preserve">cmake ..  </w:t>
      </w:r>
    </w:p>
    <w:p w14:paraId="23AA352E" w14:textId="77777777" w:rsidR="00B348AA" w:rsidRPr="00DD329E" w:rsidRDefault="00B348AA" w:rsidP="006975CE">
      <w:pPr>
        <w:pStyle w:val="2f2"/>
        <w:rPr>
          <w:rFonts w:cs="Huawei Sans"/>
        </w:rPr>
      </w:pPr>
      <w:r w:rsidRPr="00DD329E">
        <w:rPr>
          <w:rFonts w:cs="Huawei Sans"/>
        </w:rPr>
        <w:t xml:space="preserve">make -j$(nproc)  # </w:t>
      </w:r>
      <w:r w:rsidRPr="00DD329E">
        <w:rPr>
          <w:rFonts w:cs="Huawei Sans"/>
        </w:rPr>
        <w:t>并行编译加速</w:t>
      </w:r>
    </w:p>
    <w:p w14:paraId="53C6FA74" w14:textId="134AE2A9" w:rsidR="00B348AA" w:rsidRPr="00DD329E" w:rsidRDefault="00B348AA" w:rsidP="006975CE">
      <w:pPr>
        <w:pStyle w:val="2f2"/>
        <w:rPr>
          <w:rFonts w:cs="Huawei Sans"/>
        </w:rPr>
      </w:pPr>
      <w:r w:rsidRPr="00DD329E">
        <w:rPr>
          <w:rFonts w:cs="Huawei Sans"/>
        </w:rPr>
        <w:t xml:space="preserve">sudo make install  # </w:t>
      </w:r>
      <w:r w:rsidRPr="00DD329E">
        <w:rPr>
          <w:rFonts w:cs="Huawei Sans"/>
        </w:rPr>
        <w:t>系统级安装</w:t>
      </w:r>
    </w:p>
    <w:p w14:paraId="13831EB1" w14:textId="46F178A5" w:rsidR="00B348AA" w:rsidRPr="00DD329E" w:rsidRDefault="00A17782" w:rsidP="001F135E">
      <w:pPr>
        <w:pStyle w:val="30"/>
        <w:rPr>
          <w:rFonts w:cs="Huawei Sans"/>
        </w:rPr>
      </w:pPr>
      <w:r w:rsidRPr="00DD329E">
        <w:rPr>
          <w:rFonts w:cs="Huawei Sans"/>
        </w:rPr>
        <w:t>安装</w:t>
      </w:r>
      <w:r w:rsidR="00B348AA" w:rsidRPr="00DD329E">
        <w:rPr>
          <w:rFonts w:cs="Huawei Sans"/>
        </w:rPr>
        <w:t>机械臂驱动</w:t>
      </w:r>
    </w:p>
    <w:p w14:paraId="4DA81391" w14:textId="77777777" w:rsidR="00B348AA" w:rsidRPr="00DD329E" w:rsidRDefault="00B348AA" w:rsidP="00EC5568">
      <w:pPr>
        <w:pStyle w:val="2f2"/>
        <w:rPr>
          <w:rFonts w:cs="Huawei Sans"/>
        </w:rPr>
      </w:pPr>
      <w:r w:rsidRPr="00DD329E">
        <w:rPr>
          <w:rFonts w:cs="Huawei Sans"/>
        </w:rPr>
        <w:t>cd /root/ros2_robot_arm/0.py_install/</w:t>
      </w:r>
    </w:p>
    <w:p w14:paraId="73B4499C" w14:textId="29530229" w:rsidR="00B348AA" w:rsidRPr="00DD329E" w:rsidRDefault="00B348AA" w:rsidP="00EC5568">
      <w:pPr>
        <w:pStyle w:val="2f2"/>
        <w:rPr>
          <w:rFonts w:cs="Huawei Sans"/>
        </w:rPr>
      </w:pPr>
      <w:r w:rsidRPr="00DD329E">
        <w:rPr>
          <w:rFonts w:cs="Huawei Sans"/>
        </w:rPr>
        <w:t xml:space="preserve">python3 setup.py install  </w:t>
      </w:r>
    </w:p>
    <w:p w14:paraId="50B5CF28" w14:textId="6C087AC2" w:rsidR="001862FD" w:rsidRPr="00DD329E" w:rsidRDefault="001862FD" w:rsidP="00960276">
      <w:pPr>
        <w:pStyle w:val="3"/>
      </w:pPr>
      <w:bookmarkStart w:id="40" w:name="_Toc196640327"/>
      <w:r w:rsidRPr="00DD329E">
        <w:t>添加环境变量</w:t>
      </w:r>
      <w:bookmarkEnd w:id="40"/>
    </w:p>
    <w:p w14:paraId="515B9AE0" w14:textId="10E5CF61" w:rsidR="001862FD" w:rsidRPr="00DC763D" w:rsidRDefault="008143B1" w:rsidP="00DC0DE3">
      <w:pPr>
        <w:pStyle w:val="30"/>
        <w:rPr>
          <w:rFonts w:cs="Huawei Sans"/>
        </w:rPr>
      </w:pPr>
      <w:r w:rsidRPr="00DC763D">
        <w:rPr>
          <w:rFonts w:cs="Huawei Sans"/>
        </w:rPr>
        <w:t>手动激活</w:t>
      </w:r>
      <w:r w:rsidRPr="00DC763D">
        <w:rPr>
          <w:rFonts w:cs="Huawei Sans"/>
        </w:rPr>
        <w:t>ROS2</w:t>
      </w:r>
      <w:r w:rsidRPr="00DC763D">
        <w:rPr>
          <w:rFonts w:cs="Huawei Sans"/>
        </w:rPr>
        <w:t>环境变量</w:t>
      </w:r>
    </w:p>
    <w:p w14:paraId="7681D348" w14:textId="77777777" w:rsidR="008143B1" w:rsidRPr="00DC763D" w:rsidRDefault="008143B1" w:rsidP="008143B1">
      <w:pPr>
        <w:pStyle w:val="2f2"/>
        <w:rPr>
          <w:rFonts w:cs="Huawei Sans"/>
        </w:rPr>
      </w:pPr>
      <w:r w:rsidRPr="00DC763D">
        <w:rPr>
          <w:rFonts w:cs="Huawei Sans"/>
        </w:rPr>
        <w:t>echo "source /opt/ros/humble/setup.bash" &gt;&gt; ~/.bashrc</w:t>
      </w:r>
    </w:p>
    <w:p w14:paraId="1B96565F" w14:textId="13896811" w:rsidR="008143B1" w:rsidRPr="00DC763D" w:rsidRDefault="008143B1" w:rsidP="008143B1">
      <w:pPr>
        <w:pStyle w:val="2f2"/>
        <w:rPr>
          <w:rFonts w:cs="Huawei Sans"/>
        </w:rPr>
      </w:pPr>
      <w:r w:rsidRPr="00DC763D">
        <w:rPr>
          <w:rFonts w:cs="Huawei Sans"/>
        </w:rPr>
        <w:t xml:space="preserve">source ~/.bashrc  </w:t>
      </w:r>
    </w:p>
    <w:p w14:paraId="58C44627" w14:textId="53779534" w:rsidR="008143B1" w:rsidRPr="00DC763D" w:rsidRDefault="008143B1" w:rsidP="00DC0DE3">
      <w:pPr>
        <w:pStyle w:val="30"/>
        <w:rPr>
          <w:rFonts w:cs="Huawei Sans"/>
        </w:rPr>
      </w:pPr>
      <w:r w:rsidRPr="00DC763D">
        <w:rPr>
          <w:rFonts w:cs="Huawei Sans"/>
        </w:rPr>
        <w:t>验证</w:t>
      </w:r>
      <w:r w:rsidRPr="00DC763D">
        <w:rPr>
          <w:rFonts w:cs="Huawei Sans"/>
        </w:rPr>
        <w:t>ROS2</w:t>
      </w:r>
      <w:r w:rsidRPr="00DC763D">
        <w:rPr>
          <w:rFonts w:cs="Huawei Sans"/>
        </w:rPr>
        <w:t>安装状态</w:t>
      </w:r>
    </w:p>
    <w:p w14:paraId="4AEA3AA5" w14:textId="77777777" w:rsidR="008143B1" w:rsidRPr="00DC763D" w:rsidRDefault="008143B1" w:rsidP="008143B1">
      <w:pPr>
        <w:pStyle w:val="2f2"/>
        <w:rPr>
          <w:rFonts w:cs="Huawei Sans"/>
        </w:rPr>
      </w:pPr>
      <w:r w:rsidRPr="00DC763D">
        <w:rPr>
          <w:rFonts w:cs="Huawei Sans"/>
        </w:rPr>
        <w:t xml:space="preserve"># </w:t>
      </w:r>
      <w:r w:rsidRPr="00DC763D">
        <w:rPr>
          <w:rFonts w:cs="Huawei Sans"/>
        </w:rPr>
        <w:t>查看环境变量路径</w:t>
      </w:r>
    </w:p>
    <w:p w14:paraId="16D8B4FE" w14:textId="77777777" w:rsidR="008143B1" w:rsidRPr="00DC763D" w:rsidRDefault="008143B1" w:rsidP="008143B1">
      <w:pPr>
        <w:pStyle w:val="2f2"/>
        <w:rPr>
          <w:rFonts w:cs="Huawei Sans"/>
        </w:rPr>
      </w:pPr>
      <w:r w:rsidRPr="00DC763D">
        <w:rPr>
          <w:rFonts w:cs="Huawei Sans"/>
        </w:rPr>
        <w:t xml:space="preserve">echo $ROS_DISTRO  # </w:t>
      </w:r>
      <w:r w:rsidRPr="00DC763D">
        <w:rPr>
          <w:rFonts w:cs="Huawei Sans"/>
        </w:rPr>
        <w:t>应输出</w:t>
      </w:r>
      <w:r w:rsidRPr="00DC763D">
        <w:rPr>
          <w:rFonts w:cs="Huawei Sans"/>
        </w:rPr>
        <w:t>"humble"</w:t>
      </w:r>
    </w:p>
    <w:p w14:paraId="3406630E" w14:textId="30F1B27C" w:rsidR="008143B1" w:rsidRPr="00DC763D" w:rsidRDefault="008143B1" w:rsidP="008143B1">
      <w:pPr>
        <w:pStyle w:val="2f2"/>
        <w:rPr>
          <w:rFonts w:cs="Huawei Sans"/>
        </w:rPr>
      </w:pPr>
      <w:r w:rsidRPr="00DC763D">
        <w:rPr>
          <w:rFonts w:cs="Huawei Sans"/>
        </w:rPr>
        <w:t xml:space="preserve">which ros2  # </w:t>
      </w:r>
      <w:r w:rsidRPr="00DC763D">
        <w:rPr>
          <w:rFonts w:cs="Huawei Sans"/>
        </w:rPr>
        <w:t>应显示</w:t>
      </w:r>
      <w:r w:rsidRPr="00DC763D">
        <w:rPr>
          <w:rFonts w:cs="Huawei Sans"/>
        </w:rPr>
        <w:t>/opt/ros/humble/bin/ros2</w:t>
      </w:r>
    </w:p>
    <w:p w14:paraId="2A45D727" w14:textId="074384BF" w:rsidR="00AD58E2" w:rsidRPr="00DC763D" w:rsidRDefault="007F4107" w:rsidP="00960276">
      <w:pPr>
        <w:pStyle w:val="3"/>
        <w:rPr>
          <w:rFonts w:cs="Huawei Sans"/>
        </w:rPr>
      </w:pPr>
      <w:bookmarkStart w:id="41" w:name="_Toc196640328"/>
      <w:r w:rsidRPr="00DC763D">
        <w:t>测试</w:t>
      </w:r>
      <w:r w:rsidRPr="00DC763D">
        <w:t>ROS2</w:t>
      </w:r>
      <w:r w:rsidRPr="00DC763D">
        <w:t>核心功能</w:t>
      </w:r>
      <w:bookmarkEnd w:id="41"/>
    </w:p>
    <w:p w14:paraId="454B1138" w14:textId="2281065F" w:rsidR="00867D12" w:rsidRPr="00DC763D" w:rsidRDefault="00867D12" w:rsidP="00867D12">
      <w:pPr>
        <w:pStyle w:val="30"/>
      </w:pPr>
      <w:r w:rsidRPr="00DC763D">
        <w:rPr>
          <w:rFonts w:hint="eastAsia"/>
        </w:rPr>
        <w:t>打开两个终端，终端</w:t>
      </w:r>
      <w:r w:rsidRPr="00DC763D">
        <w:rPr>
          <w:rFonts w:hint="eastAsia"/>
        </w:rPr>
        <w:t>1</w:t>
      </w:r>
      <w:r w:rsidR="005A5A9C" w:rsidRPr="00DC763D">
        <w:rPr>
          <w:rFonts w:hint="eastAsia"/>
        </w:rPr>
        <w:t>执行</w:t>
      </w:r>
    </w:p>
    <w:p w14:paraId="21943B1E" w14:textId="43ED5357" w:rsidR="00AD58E2" w:rsidRPr="00DC763D" w:rsidRDefault="00AD58E2" w:rsidP="00AD58E2">
      <w:pPr>
        <w:pStyle w:val="2f2"/>
        <w:rPr>
          <w:rFonts w:cs="Huawei Sans"/>
        </w:rPr>
      </w:pPr>
      <w:r w:rsidRPr="00DC763D">
        <w:rPr>
          <w:rFonts w:cs="Huawei Sans"/>
        </w:rPr>
        <w:t xml:space="preserve">ros2 run demo_nodes_cpp talker  # </w:t>
      </w:r>
      <w:r w:rsidRPr="00DC763D">
        <w:rPr>
          <w:rFonts w:cs="Huawei Sans"/>
        </w:rPr>
        <w:t>终端</w:t>
      </w:r>
      <w:r w:rsidRPr="00DC763D">
        <w:rPr>
          <w:rFonts w:cs="Huawei Sans"/>
        </w:rPr>
        <w:t>1</w:t>
      </w:r>
    </w:p>
    <w:p w14:paraId="02A30E32" w14:textId="77DE664C" w:rsidR="008E6FAD" w:rsidRPr="00DC763D" w:rsidRDefault="008E6FAD" w:rsidP="00492730">
      <w:pPr>
        <w:pStyle w:val="1e"/>
      </w:pPr>
      <w:r w:rsidRPr="00DC763D">
        <w:rPr>
          <w:rFonts w:hint="eastAsia"/>
        </w:rPr>
        <w:t>输出：</w:t>
      </w:r>
    </w:p>
    <w:p w14:paraId="2A07635A" w14:textId="0964266A" w:rsidR="008E6FAD" w:rsidRPr="00DC763D" w:rsidRDefault="00B6129A" w:rsidP="00492730">
      <w:pPr>
        <w:pStyle w:val="1e"/>
      </w:pPr>
      <w:r w:rsidRPr="00DC763D">
        <w:rPr>
          <w:noProof/>
        </w:rPr>
        <w:drawing>
          <wp:inline distT="0" distB="0" distL="0" distR="0" wp14:anchorId="622274EA" wp14:editId="609D81FE">
            <wp:extent cx="5377180" cy="173623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8262" cy="173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9B43" w14:textId="2315ED61" w:rsidR="00867D12" w:rsidRPr="00DC763D" w:rsidRDefault="00867D12" w:rsidP="00867D12">
      <w:pPr>
        <w:pStyle w:val="30"/>
      </w:pPr>
      <w:r w:rsidRPr="00DC763D">
        <w:rPr>
          <w:rFonts w:hint="eastAsia"/>
        </w:rPr>
        <w:t>终端</w:t>
      </w:r>
      <w:r w:rsidRPr="00DC763D">
        <w:rPr>
          <w:rFonts w:hint="eastAsia"/>
        </w:rPr>
        <w:t>2</w:t>
      </w:r>
      <w:r w:rsidR="003E362D" w:rsidRPr="00DC763D">
        <w:rPr>
          <w:rFonts w:hint="eastAsia"/>
        </w:rPr>
        <w:t>执行</w:t>
      </w:r>
    </w:p>
    <w:p w14:paraId="4EACBD3F" w14:textId="63FB38C9" w:rsidR="00AD58E2" w:rsidRDefault="00AD58E2" w:rsidP="00AD58E2">
      <w:pPr>
        <w:pStyle w:val="2f2"/>
        <w:rPr>
          <w:rFonts w:cs="Huawei Sans"/>
        </w:rPr>
      </w:pPr>
      <w:r w:rsidRPr="00DC763D">
        <w:rPr>
          <w:rFonts w:cs="Huawei Sans"/>
        </w:rPr>
        <w:t xml:space="preserve">ros2 run demo_nodes_py listener  # </w:t>
      </w:r>
      <w:r w:rsidRPr="00DC763D">
        <w:rPr>
          <w:rFonts w:cs="Huawei Sans"/>
        </w:rPr>
        <w:t>终端</w:t>
      </w:r>
      <w:r w:rsidRPr="00DC763D">
        <w:rPr>
          <w:rFonts w:cs="Huawei Sans"/>
        </w:rPr>
        <w:t>2</w:t>
      </w:r>
    </w:p>
    <w:p w14:paraId="37BE6B29" w14:textId="6EA3A53A" w:rsidR="00532899" w:rsidRPr="00DC763D" w:rsidRDefault="00532899" w:rsidP="00492730">
      <w:pPr>
        <w:pStyle w:val="1e"/>
      </w:pPr>
      <w:r>
        <w:rPr>
          <w:rFonts w:hint="eastAsia"/>
        </w:rPr>
        <w:t>输出：</w:t>
      </w:r>
    </w:p>
    <w:p w14:paraId="17419A4C" w14:textId="1558E913" w:rsidR="000A622A" w:rsidRDefault="00500714" w:rsidP="00492730">
      <w:pPr>
        <w:pStyle w:val="1e"/>
        <w:rPr>
          <w:highlight w:val="yellow"/>
        </w:rPr>
      </w:pPr>
      <w:r>
        <w:rPr>
          <w:noProof/>
        </w:rPr>
        <w:drawing>
          <wp:inline distT="0" distB="0" distL="0" distR="0" wp14:anchorId="0EF2490F" wp14:editId="397F2E15">
            <wp:extent cx="5365750" cy="1740334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8928" cy="174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5852" w14:textId="77777777" w:rsidR="000A622A" w:rsidRPr="00DD329E" w:rsidRDefault="000A622A" w:rsidP="00492730">
      <w:pPr>
        <w:pStyle w:val="1e"/>
        <w:rPr>
          <w:highlight w:val="yellow"/>
        </w:rPr>
      </w:pPr>
    </w:p>
    <w:p w14:paraId="32FFF159" w14:textId="12A1D1CB" w:rsidR="00781743" w:rsidRPr="00DD329E" w:rsidRDefault="00781743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  <w:sz w:val="21"/>
        </w:rPr>
      </w:pPr>
      <w:r w:rsidRPr="00DD329E">
        <w:rPr>
          <w:rFonts w:ascii="Huawei Sans" w:hAnsi="Huawei Sans" w:cs="Huawei Sans"/>
        </w:rPr>
        <w:br w:type="page"/>
      </w:r>
    </w:p>
    <w:p w14:paraId="64FA17C2" w14:textId="77777777" w:rsidR="00611AA8" w:rsidRPr="00DD329E" w:rsidRDefault="00611AA8" w:rsidP="00492730">
      <w:pPr>
        <w:pStyle w:val="1e"/>
      </w:pPr>
    </w:p>
    <w:p w14:paraId="0D39B360" w14:textId="58871A4F" w:rsidR="00EB25A9" w:rsidRPr="00DD329E" w:rsidRDefault="009E7B14" w:rsidP="009772C6">
      <w:pPr>
        <w:pStyle w:val="1"/>
      </w:pPr>
      <w:bookmarkStart w:id="42" w:name="_Toc196640329"/>
      <w:r w:rsidRPr="00DD329E">
        <w:t>连接并启动机械臂</w:t>
      </w:r>
      <w:bookmarkEnd w:id="42"/>
    </w:p>
    <w:p w14:paraId="017619B3" w14:textId="223C192C" w:rsidR="00EB25A9" w:rsidRDefault="00EB25A9" w:rsidP="00EB25A9">
      <w:pPr>
        <w:pStyle w:val="2"/>
        <w:rPr>
          <w:rFonts w:cs="Huawei Sans"/>
          <w:lang w:eastAsia="zh-CN"/>
        </w:rPr>
      </w:pPr>
      <w:bookmarkStart w:id="43" w:name="_Toc196640330"/>
      <w:r w:rsidRPr="00DD329E">
        <w:rPr>
          <w:rFonts w:cs="Huawei Sans"/>
          <w:lang w:eastAsia="zh-CN"/>
        </w:rPr>
        <w:t>连接机器臂和开发板</w:t>
      </w:r>
      <w:bookmarkEnd w:id="43"/>
    </w:p>
    <w:p w14:paraId="769E73DD" w14:textId="21979325" w:rsidR="00B60A26" w:rsidRPr="00B60A26" w:rsidRDefault="00B60A26" w:rsidP="00492730">
      <w:pPr>
        <w:pStyle w:val="1e"/>
      </w:pPr>
      <w:r>
        <w:rPr>
          <w:rFonts w:hint="eastAsia"/>
        </w:rPr>
        <w:t>机械臂和开发板连接原理图：</w:t>
      </w:r>
    </w:p>
    <w:p w14:paraId="5CAA853B" w14:textId="397774FE" w:rsidR="0063757E" w:rsidRDefault="0063757E" w:rsidP="00492730">
      <w:pPr>
        <w:pStyle w:val="1e"/>
      </w:pPr>
      <w:r w:rsidRPr="00DD329E">
        <w:rPr>
          <w:noProof/>
        </w:rPr>
        <w:drawing>
          <wp:inline distT="0" distB="0" distL="0" distR="0" wp14:anchorId="038BECA7" wp14:editId="069BED13">
            <wp:extent cx="3894467" cy="278892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7575" cy="279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FE14" w14:textId="209B550E" w:rsidR="00153A09" w:rsidRDefault="00153A09" w:rsidP="00492730">
      <w:pPr>
        <w:pStyle w:val="1e"/>
      </w:pPr>
      <w:r>
        <w:rPr>
          <w:rFonts w:hint="eastAsia"/>
        </w:rPr>
        <w:t>香橙派</w:t>
      </w:r>
      <w:r>
        <w:rPr>
          <w:rFonts w:hint="eastAsia"/>
        </w:rPr>
        <w:t>AIpro</w:t>
      </w:r>
      <w:r>
        <w:rPr>
          <w:rFonts w:hint="eastAsia"/>
        </w:rPr>
        <w:t>开发板的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PIN</w:t>
      </w:r>
      <w:r w:rsidR="00613001" w:rsidRPr="00613001">
        <w:rPr>
          <w:rFonts w:hint="eastAsia"/>
        </w:rPr>
        <w:t>接口引脚顺序</w:t>
      </w:r>
      <w:r w:rsidR="00613001">
        <w:rPr>
          <w:rFonts w:hint="eastAsia"/>
        </w:rPr>
        <w:t>：</w:t>
      </w:r>
    </w:p>
    <w:p w14:paraId="16E32660" w14:textId="741B2FCF" w:rsidR="00C27269" w:rsidRPr="00DD329E" w:rsidRDefault="00C27269" w:rsidP="00492730">
      <w:pPr>
        <w:pStyle w:val="1e"/>
      </w:pPr>
      <w:r>
        <w:rPr>
          <w:noProof/>
        </w:rPr>
        <w:drawing>
          <wp:inline distT="0" distB="0" distL="0" distR="0" wp14:anchorId="52060452" wp14:editId="26C344A4">
            <wp:extent cx="4131991" cy="1887220"/>
            <wp:effectExtent l="0" t="0" r="190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5231" cy="188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02F4" w14:textId="561B0093" w:rsidR="00EB25A9" w:rsidRPr="00DD329E" w:rsidRDefault="001C14D7" w:rsidP="000A4755">
      <w:pPr>
        <w:pStyle w:val="30"/>
        <w:rPr>
          <w:rFonts w:cs="Huawei Sans"/>
          <w:lang w:eastAsia="en-US"/>
        </w:rPr>
      </w:pPr>
      <w:r w:rsidRPr="00DD329E">
        <w:rPr>
          <w:rFonts w:cs="Huawei Sans"/>
        </w:rPr>
        <w:t>开发板</w:t>
      </w:r>
      <w:r w:rsidR="007F3F91" w:rsidRPr="00DD329E">
        <w:rPr>
          <w:rFonts w:cs="Huawei Sans"/>
        </w:rPr>
        <w:t>和机械臂断电</w:t>
      </w:r>
    </w:p>
    <w:p w14:paraId="765EE5DE" w14:textId="15FF5E9A" w:rsidR="000A4755" w:rsidRPr="00DD329E" w:rsidRDefault="003553B4" w:rsidP="00492730">
      <w:pPr>
        <w:pStyle w:val="1e"/>
      </w:pPr>
      <w:r w:rsidRPr="00DD329E">
        <w:t>在</w:t>
      </w:r>
      <w:r w:rsidR="005334F9" w:rsidRPr="00DD329E">
        <w:t>连接开发板和机械臂时，</w:t>
      </w:r>
      <w:r w:rsidR="001324A4" w:rsidRPr="00DD329E">
        <w:t>遵循</w:t>
      </w:r>
      <w:r w:rsidR="001324A4" w:rsidRPr="00F235A7">
        <w:rPr>
          <w:b/>
          <w:bCs/>
        </w:rPr>
        <w:t>“</w:t>
      </w:r>
      <w:r w:rsidR="001324A4" w:rsidRPr="00F235A7">
        <w:rPr>
          <w:b/>
          <w:bCs/>
        </w:rPr>
        <w:t>先断电、后接线、再通电</w:t>
      </w:r>
      <w:r w:rsidR="001324A4" w:rsidRPr="00F235A7">
        <w:rPr>
          <w:b/>
          <w:bCs/>
        </w:rPr>
        <w:t>”</w:t>
      </w:r>
      <w:r w:rsidR="001324A4" w:rsidRPr="00DD329E">
        <w:t>的流程。</w:t>
      </w:r>
      <w:r w:rsidR="0024393A" w:rsidRPr="00DD329E">
        <w:rPr>
          <w:shd w:val="clear" w:color="auto" w:fill="FCFCFC"/>
        </w:rPr>
        <w:t>先断开开发板和机械臂所有电源，</w:t>
      </w:r>
      <w:r w:rsidR="008458DA" w:rsidRPr="00DD329E">
        <w:t>防止短路和电流冲击，</w:t>
      </w:r>
      <w:r w:rsidR="000C4FED" w:rsidRPr="00DD329E">
        <w:t>避免烧毁电路元件。</w:t>
      </w:r>
    </w:p>
    <w:p w14:paraId="5578C588" w14:textId="3098AAB1" w:rsidR="003267F5" w:rsidRPr="00DD329E" w:rsidRDefault="003F559F" w:rsidP="003267F5">
      <w:pPr>
        <w:pStyle w:val="30"/>
        <w:rPr>
          <w:rFonts w:cs="Huawei Sans"/>
        </w:rPr>
      </w:pPr>
      <w:r w:rsidRPr="00DD329E">
        <w:rPr>
          <w:rFonts w:cs="Huawei Sans"/>
        </w:rPr>
        <w:t>用</w:t>
      </w:r>
      <w:r w:rsidR="00D733E8" w:rsidRPr="00DD329E">
        <w:rPr>
          <w:rFonts w:cs="Huawei Sans"/>
        </w:rPr>
        <w:t>RJ45</w:t>
      </w:r>
      <w:r w:rsidR="00D733E8" w:rsidRPr="00DD329E">
        <w:rPr>
          <w:rFonts w:cs="Huawei Sans"/>
        </w:rPr>
        <w:t>网线</w:t>
      </w:r>
      <w:r w:rsidR="00227DB8" w:rsidRPr="00DD329E">
        <w:rPr>
          <w:rFonts w:cs="Huawei Sans"/>
        </w:rPr>
        <w:t>连接开发板</w:t>
      </w:r>
      <w:r w:rsidR="00D733E8" w:rsidRPr="00DD329E">
        <w:rPr>
          <w:rFonts w:cs="Huawei Sans"/>
        </w:rPr>
        <w:t>与</w:t>
      </w:r>
      <w:r w:rsidR="00D733E8" w:rsidRPr="00DD329E">
        <w:rPr>
          <w:rFonts w:cs="Huawei Sans"/>
        </w:rPr>
        <w:t>PC</w:t>
      </w:r>
    </w:p>
    <w:p w14:paraId="27FE7327" w14:textId="59012649" w:rsidR="004B7DA9" w:rsidRPr="00DD329E" w:rsidRDefault="005236E8" w:rsidP="00492730">
      <w:pPr>
        <w:pStyle w:val="1e"/>
      </w:pPr>
      <w:r w:rsidRPr="00DD329E">
        <w:rPr>
          <w:noProof/>
        </w:rPr>
        <w:drawing>
          <wp:inline distT="0" distB="0" distL="0" distR="0" wp14:anchorId="5EA39997" wp14:editId="07EB6433">
            <wp:extent cx="3670300" cy="2950460"/>
            <wp:effectExtent l="0" t="0" r="6350" b="25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02"/>
                    <a:stretch/>
                  </pic:blipFill>
                  <pic:spPr bwMode="auto">
                    <a:xfrm>
                      <a:off x="0" y="0"/>
                      <a:ext cx="3675737" cy="29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777CA" w14:textId="1B57D48B" w:rsidR="004B7DA9" w:rsidRPr="00DD329E" w:rsidRDefault="004B7DA9" w:rsidP="003267F5">
      <w:pPr>
        <w:pStyle w:val="30"/>
        <w:rPr>
          <w:rFonts w:cs="Huawei Sans"/>
        </w:rPr>
      </w:pPr>
      <w:r w:rsidRPr="00DD329E">
        <w:rPr>
          <w:rFonts w:cs="Huawei Sans"/>
        </w:rPr>
        <w:t>用</w:t>
      </w:r>
      <w:r w:rsidRPr="00DD329E">
        <w:rPr>
          <w:rFonts w:cs="Huawei Sans"/>
        </w:rPr>
        <w:t>40PIN</w:t>
      </w:r>
      <w:r w:rsidRPr="00DD329E">
        <w:rPr>
          <w:rFonts w:cs="Huawei Sans"/>
        </w:rPr>
        <w:t>排线连接开发板和机械臂</w:t>
      </w:r>
    </w:p>
    <w:p w14:paraId="0810AB39" w14:textId="506B3056" w:rsidR="00F172F1" w:rsidRPr="00DD329E" w:rsidRDefault="00F172F1" w:rsidP="00492730">
      <w:pPr>
        <w:pStyle w:val="1e"/>
      </w:pPr>
      <w:r w:rsidRPr="00DD329E">
        <w:t>使用机械臂自带的</w:t>
      </w:r>
      <w:r w:rsidRPr="00DD329E">
        <w:t>40PIN</w:t>
      </w:r>
      <w:r w:rsidRPr="00DD329E">
        <w:t>连接线，将凸起胶粒向外插入香橙派的</w:t>
      </w:r>
      <w:r w:rsidRPr="00DD329E">
        <w:t>40PIN</w:t>
      </w:r>
      <w:r w:rsidR="005F7027">
        <w:rPr>
          <w:rFonts w:hint="eastAsia"/>
        </w:rPr>
        <w:t>接口</w:t>
      </w:r>
      <w:r w:rsidR="003D33EB" w:rsidRPr="00DD329E">
        <w:t>，如下图</w:t>
      </w:r>
      <w:r w:rsidR="00D14B00" w:rsidRPr="00DD329E">
        <w:t>：</w:t>
      </w:r>
    </w:p>
    <w:p w14:paraId="02855432" w14:textId="77777777" w:rsidR="00F172F1" w:rsidRPr="00DD329E" w:rsidRDefault="00F172F1" w:rsidP="00492730">
      <w:pPr>
        <w:pStyle w:val="1e"/>
      </w:pPr>
      <w:r w:rsidRPr="00DD329E">
        <w:rPr>
          <w:noProof/>
        </w:rPr>
        <w:drawing>
          <wp:inline distT="0" distB="0" distL="0" distR="0" wp14:anchorId="4FFBB544" wp14:editId="39126655">
            <wp:extent cx="3752827" cy="2521585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32934"/>
                    <a:stretch/>
                  </pic:blipFill>
                  <pic:spPr bwMode="auto">
                    <a:xfrm>
                      <a:off x="0" y="0"/>
                      <a:ext cx="3758774" cy="2525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608F5" w14:textId="20CAB1CB" w:rsidR="000E2788" w:rsidRPr="00DD329E" w:rsidRDefault="00E07846" w:rsidP="00492730">
      <w:pPr>
        <w:pStyle w:val="1e"/>
      </w:pPr>
      <w:r w:rsidRPr="00DD329E">
        <w:t>排线</w:t>
      </w:r>
      <w:r w:rsidR="000E2788" w:rsidRPr="00DD329E">
        <w:t>插入开发板时，</w:t>
      </w:r>
      <w:r w:rsidR="009920FA" w:rsidRPr="00DD329E">
        <w:t>对齐</w:t>
      </w:r>
      <w:r w:rsidR="000E2788" w:rsidRPr="00DD329E">
        <w:t>散热器的两个螺丝钉，可以保证</w:t>
      </w:r>
      <w:r w:rsidR="000E2788" w:rsidRPr="00DD329E">
        <w:t>40</w:t>
      </w:r>
      <w:r w:rsidR="000E2788" w:rsidRPr="00DD329E">
        <w:t>针位的正确</w:t>
      </w:r>
      <w:r w:rsidR="00816E94" w:rsidRPr="00DD329E">
        <w:t>：</w:t>
      </w:r>
    </w:p>
    <w:p w14:paraId="73B1D3A1" w14:textId="6C50B517" w:rsidR="00F172F1" w:rsidRPr="00DD329E" w:rsidRDefault="002A77F8" w:rsidP="00492730">
      <w:pPr>
        <w:pStyle w:val="1e"/>
      </w:pPr>
      <w:r w:rsidRPr="00DD329E">
        <w:rPr>
          <w:noProof/>
        </w:rPr>
        <w:drawing>
          <wp:inline distT="0" distB="0" distL="0" distR="0" wp14:anchorId="6181E64F" wp14:editId="4F6D4A27">
            <wp:extent cx="4200808" cy="335785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8880" cy="336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2DDC" w14:textId="57376428" w:rsidR="002A29C0" w:rsidRPr="00DD329E" w:rsidRDefault="002A29C0" w:rsidP="00492730">
      <w:pPr>
        <w:pStyle w:val="1e"/>
      </w:pPr>
      <w:r w:rsidRPr="00DD329E">
        <w:t>排线插入机械臂时，将排线</w:t>
      </w:r>
      <w:r w:rsidR="00090633" w:rsidRPr="00DD329E">
        <w:t>的</w:t>
      </w:r>
      <w:r w:rsidRPr="00DD329E">
        <w:t>凸起与插座的凹槽对齐后插入</w:t>
      </w:r>
      <w:r w:rsidR="00EF011C" w:rsidRPr="00DD329E">
        <w:t>：</w:t>
      </w:r>
    </w:p>
    <w:p w14:paraId="165FA7C4" w14:textId="2ED7E266" w:rsidR="00BD65A3" w:rsidRPr="00DD329E" w:rsidRDefault="005236E8" w:rsidP="00492730">
      <w:pPr>
        <w:pStyle w:val="1e"/>
      </w:pPr>
      <w:r w:rsidRPr="00DD329E">
        <w:rPr>
          <w:noProof/>
        </w:rPr>
        <w:drawing>
          <wp:inline distT="0" distB="0" distL="0" distR="0" wp14:anchorId="2F2695D2" wp14:editId="1B754021">
            <wp:extent cx="3891309" cy="291848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014" cy="292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AD0A" w14:textId="3E3E8364" w:rsidR="00BD65A3" w:rsidRPr="00DD329E" w:rsidRDefault="00B14899" w:rsidP="00492730">
      <w:pPr>
        <w:pStyle w:val="1e"/>
      </w:pPr>
      <w:r w:rsidRPr="00DD329E">
        <w:t>插好之后如</w:t>
      </w:r>
      <w:r w:rsidR="00E90BEE" w:rsidRPr="00DD329E">
        <w:t>下</w:t>
      </w:r>
      <w:r w:rsidR="00BE2AE0" w:rsidRPr="00DD329E">
        <w:t>图</w:t>
      </w:r>
      <w:r w:rsidRPr="00DD329E">
        <w:t>：</w:t>
      </w:r>
    </w:p>
    <w:p w14:paraId="30017381" w14:textId="663E8C59" w:rsidR="00BD65A3" w:rsidRPr="00DD329E" w:rsidRDefault="005236E8" w:rsidP="00492730">
      <w:pPr>
        <w:pStyle w:val="1e"/>
      </w:pPr>
      <w:r w:rsidRPr="00DD329E">
        <w:rPr>
          <w:noProof/>
        </w:rPr>
        <w:drawing>
          <wp:inline distT="0" distB="0" distL="0" distR="0" wp14:anchorId="089B1E9B" wp14:editId="250494FF">
            <wp:extent cx="3912452" cy="2934339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320" cy="29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F0DA0" w14:textId="00674962" w:rsidR="00BD65A3" w:rsidRPr="00DD329E" w:rsidRDefault="006E41D5" w:rsidP="00492730">
      <w:pPr>
        <w:pStyle w:val="1e"/>
      </w:pPr>
      <w:r w:rsidRPr="00DD329E">
        <w:t>确保</w:t>
      </w:r>
      <w:r w:rsidR="00295BC6" w:rsidRPr="00DD329E">
        <w:t>机械臂与开发板</w:t>
      </w:r>
      <w:r w:rsidR="00862647" w:rsidRPr="00DD329E">
        <w:t>的</w:t>
      </w:r>
      <w:r w:rsidR="00295BC6" w:rsidRPr="00DD329E">
        <w:t>排线</w:t>
      </w:r>
      <w:r w:rsidR="006652E1" w:rsidRPr="00DD329E">
        <w:t>连接</w:t>
      </w:r>
      <w:r w:rsidR="00EC7472" w:rsidRPr="00DD329E">
        <w:t>正确</w:t>
      </w:r>
      <w:r w:rsidR="00793C1B" w:rsidRPr="00DD329E">
        <w:t>，</w:t>
      </w:r>
      <w:r w:rsidR="007917EC" w:rsidRPr="00DD329E">
        <w:t>若连接正确</w:t>
      </w:r>
      <w:r w:rsidR="00816E94" w:rsidRPr="00DD329E">
        <w:t>，</w:t>
      </w:r>
      <w:r w:rsidR="007917EC" w:rsidRPr="00DD329E">
        <w:t>通电时</w:t>
      </w:r>
      <w:r w:rsidR="00D435C7" w:rsidRPr="00DD329E">
        <w:t>机械臂</w:t>
      </w:r>
      <w:r w:rsidR="00816E94" w:rsidRPr="00DD329E">
        <w:t>扩展板的蓝灯</w:t>
      </w:r>
      <w:r w:rsidR="00861C18" w:rsidRPr="00DD329E">
        <w:t>会</w:t>
      </w:r>
      <w:r w:rsidR="00816E94" w:rsidRPr="00DD329E">
        <w:t>点亮。</w:t>
      </w:r>
    </w:p>
    <w:p w14:paraId="1285E069" w14:textId="54E3757C" w:rsidR="00F35060" w:rsidRPr="00DD329E" w:rsidRDefault="00B66CFC" w:rsidP="00492730">
      <w:pPr>
        <w:pStyle w:val="1e"/>
      </w:pPr>
      <w:r w:rsidRPr="00DD329E">
        <w:rPr>
          <w:noProof/>
        </w:rPr>
        <w:drawing>
          <wp:inline distT="0" distB="0" distL="0" distR="0" wp14:anchorId="529373EC" wp14:editId="7DD2F5A7">
            <wp:extent cx="3566160" cy="4857867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521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79652" cy="487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17D4" w14:textId="06A72C6F" w:rsidR="00CD10A3" w:rsidRPr="00DD329E" w:rsidRDefault="00CD10A3" w:rsidP="001C4FE3">
      <w:pPr>
        <w:pStyle w:val="30"/>
        <w:rPr>
          <w:rFonts w:cs="Huawei Sans"/>
        </w:rPr>
      </w:pPr>
      <w:r w:rsidRPr="00DD329E">
        <w:rPr>
          <w:rFonts w:cs="Huawei Sans"/>
        </w:rPr>
        <w:t>连接</w:t>
      </w:r>
      <w:r w:rsidRPr="00DD329E">
        <w:rPr>
          <w:rFonts w:cs="Huawei Sans"/>
        </w:rPr>
        <w:t>USB</w:t>
      </w:r>
      <w:r w:rsidRPr="00DD329E">
        <w:rPr>
          <w:rFonts w:cs="Huawei Sans"/>
        </w:rPr>
        <w:t>摄像头</w:t>
      </w:r>
    </w:p>
    <w:p w14:paraId="34FEC6A1" w14:textId="72E0D1FB" w:rsidR="00F35060" w:rsidRPr="00DD329E" w:rsidRDefault="00F35060" w:rsidP="00492730">
      <w:pPr>
        <w:pStyle w:val="1e"/>
      </w:pPr>
      <w:r w:rsidRPr="00DD329E">
        <w:t>将</w:t>
      </w:r>
      <w:r w:rsidRPr="00DD329E">
        <w:t>USB</w:t>
      </w:r>
      <w:r w:rsidRPr="00DD329E">
        <w:t>摄像头插入</w:t>
      </w:r>
      <w:r w:rsidR="0061724E" w:rsidRPr="00DD329E">
        <w:t>开发板</w:t>
      </w:r>
      <w:r w:rsidRPr="00DD329E">
        <w:t>USB</w:t>
      </w:r>
      <w:r w:rsidRPr="00DD329E">
        <w:t>接口</w:t>
      </w:r>
      <w:r w:rsidR="00012509" w:rsidRPr="00DD329E">
        <w:t>（上方的</w:t>
      </w:r>
      <w:r w:rsidR="00012509" w:rsidRPr="00DD329E">
        <w:t>USB</w:t>
      </w:r>
      <w:r w:rsidR="00012509" w:rsidRPr="00DD329E">
        <w:t>接口）</w:t>
      </w:r>
      <w:r w:rsidR="006603F6" w:rsidRPr="00DD329E">
        <w:t>，如下图：</w:t>
      </w:r>
    </w:p>
    <w:p w14:paraId="3998FD82" w14:textId="154C51DB" w:rsidR="006A3730" w:rsidRPr="00DD329E" w:rsidRDefault="00691049" w:rsidP="00492730">
      <w:pPr>
        <w:pStyle w:val="1e"/>
      </w:pPr>
      <w:r w:rsidRPr="00DD329E">
        <w:rPr>
          <w:noProof/>
        </w:rPr>
        <w:drawing>
          <wp:inline distT="0" distB="0" distL="0" distR="0" wp14:anchorId="30E5FCDB" wp14:editId="15B92EF7">
            <wp:extent cx="3995875" cy="2996906"/>
            <wp:effectExtent l="0" t="0" r="508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243" cy="301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FB8A3" w14:textId="5C854040" w:rsidR="005B3E1D" w:rsidRPr="00DD329E" w:rsidRDefault="00BD303B" w:rsidP="00492730">
      <w:pPr>
        <w:pStyle w:val="1e"/>
      </w:pPr>
      <w:r w:rsidRPr="00DD329E">
        <w:t>将摄像头固定在机械臂上</w:t>
      </w:r>
      <w:r w:rsidR="00C070B3" w:rsidRPr="00DD329E">
        <w:t>，</w:t>
      </w:r>
      <w:r w:rsidR="00D770F7" w:rsidRPr="00DD329E">
        <w:t>要确保</w:t>
      </w:r>
      <w:r w:rsidR="005B3E1D" w:rsidRPr="00DD329E">
        <w:t>白色插头向上</w:t>
      </w:r>
      <w:r w:rsidR="00574959" w:rsidRPr="00DD329E">
        <w:t>，如下图</w:t>
      </w:r>
      <w:r w:rsidR="00930EC0" w:rsidRPr="00DD329E">
        <w:t>：</w:t>
      </w:r>
    </w:p>
    <w:p w14:paraId="380DB304" w14:textId="0A69591C" w:rsidR="001C4FE3" w:rsidRPr="00DD329E" w:rsidRDefault="00526D7F" w:rsidP="00492730">
      <w:pPr>
        <w:pStyle w:val="1e"/>
      </w:pPr>
      <w:r w:rsidRPr="00DD329E">
        <w:rPr>
          <w:noProof/>
        </w:rPr>
        <w:drawing>
          <wp:inline distT="0" distB="0" distL="0" distR="0" wp14:anchorId="243FA8E6" wp14:editId="7BB11C8A">
            <wp:extent cx="3267710" cy="4356946"/>
            <wp:effectExtent l="0" t="0" r="8890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687" cy="437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3EA3" w14:textId="0C0ABEA5" w:rsidR="005302DF" w:rsidRPr="00DD329E" w:rsidRDefault="005302DF" w:rsidP="00374456">
      <w:pPr>
        <w:pStyle w:val="30"/>
        <w:rPr>
          <w:rFonts w:cs="Huawei Sans"/>
        </w:rPr>
      </w:pPr>
      <w:r w:rsidRPr="00DD329E">
        <w:rPr>
          <w:rFonts w:cs="Huawei Sans"/>
        </w:rPr>
        <w:t>开发板和机械臂上电</w:t>
      </w:r>
    </w:p>
    <w:p w14:paraId="2D16E7F4" w14:textId="7ECB59C4" w:rsidR="00F35060" w:rsidRPr="00DD329E" w:rsidRDefault="00F35060" w:rsidP="00492730">
      <w:pPr>
        <w:pStyle w:val="1e"/>
      </w:pPr>
      <w:r w:rsidRPr="00DD329E">
        <w:t>将</w:t>
      </w:r>
      <w:r w:rsidR="0061724E" w:rsidRPr="00DD329E">
        <w:t>开发板</w:t>
      </w:r>
      <w:r w:rsidRPr="00DD329E">
        <w:t>和机械臂分别接入电源，并将机械臂扩展板电源接口旁的开关拨至</w:t>
      </w:r>
      <w:r w:rsidRPr="00DD329E">
        <w:t>“ON”</w:t>
      </w:r>
      <w:r w:rsidR="0004472E" w:rsidRPr="00DD329E">
        <w:t>。</w:t>
      </w:r>
    </w:p>
    <w:p w14:paraId="350D9250" w14:textId="683EDCF7" w:rsidR="00D733E8" w:rsidRDefault="00D733E8" w:rsidP="00492730">
      <w:pPr>
        <w:pStyle w:val="1e"/>
      </w:pPr>
      <w:r w:rsidRPr="00DD329E">
        <w:t>因</w:t>
      </w:r>
      <w:r w:rsidR="000D3AE5" w:rsidRPr="00DD329E">
        <w:t>40PIN</w:t>
      </w:r>
      <w:r w:rsidR="000D3AE5" w:rsidRPr="00DD329E">
        <w:t>排线较短</w:t>
      </w:r>
      <w:r w:rsidRPr="00DD329E">
        <w:t>，</w:t>
      </w:r>
      <w:r w:rsidR="005E102A" w:rsidRPr="00DD329E">
        <w:t>建议</w:t>
      </w:r>
      <w:r w:rsidRPr="00DD329E">
        <w:t>尽可能地将开发板与机械臂放置在邻近的位置。避免后续在机械臂展示样例时，</w:t>
      </w:r>
      <w:r w:rsidR="00722FBA" w:rsidRPr="00DD329E">
        <w:t>排线</w:t>
      </w:r>
      <w:r w:rsidRPr="00DD329E">
        <w:t>脱落。</w:t>
      </w:r>
    </w:p>
    <w:p w14:paraId="4EAFEAD6" w14:textId="61985A19" w:rsidR="00F77F1E" w:rsidRPr="00DD329E" w:rsidRDefault="00F77F1E" w:rsidP="00492730">
      <w:pPr>
        <w:pStyle w:val="1e"/>
      </w:pPr>
      <w:r>
        <w:rPr>
          <w:rFonts w:hint="eastAsia"/>
        </w:rPr>
        <w:t>如果排线比较难插，可以把香橙派</w:t>
      </w:r>
      <w:r>
        <w:rPr>
          <w:rFonts w:hint="eastAsia"/>
        </w:rPr>
        <w:t>AIpro</w:t>
      </w:r>
      <w:r>
        <w:rPr>
          <w:rFonts w:hint="eastAsia"/>
        </w:rPr>
        <w:t>的外壳去掉再插，如下图：</w:t>
      </w:r>
    </w:p>
    <w:p w14:paraId="79DFD439" w14:textId="677335C1" w:rsidR="00F35060" w:rsidRPr="00DD329E" w:rsidRDefault="005039B1" w:rsidP="00492730">
      <w:pPr>
        <w:pStyle w:val="1e"/>
      </w:pPr>
      <w:r>
        <w:t xml:space="preserve">  </w:t>
      </w:r>
      <w:r w:rsidR="004507CB">
        <w:rPr>
          <w:noProof/>
        </w:rPr>
        <w:drawing>
          <wp:inline distT="0" distB="0" distL="0" distR="0" wp14:anchorId="0DB0C906" wp14:editId="2A47983E">
            <wp:extent cx="5233988" cy="4584700"/>
            <wp:effectExtent l="635" t="0" r="5715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08"/>
                    <a:stretch/>
                  </pic:blipFill>
                  <pic:spPr bwMode="auto">
                    <a:xfrm rot="16200000">
                      <a:off x="0" y="0"/>
                      <a:ext cx="5233988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B57AC" w14:textId="77777777" w:rsidR="00EB25A9" w:rsidRPr="00DD329E" w:rsidRDefault="00EB25A9" w:rsidP="00492730">
      <w:pPr>
        <w:pStyle w:val="1e"/>
      </w:pPr>
      <w:r w:rsidRPr="00DD329E">
        <w:br w:type="page"/>
      </w:r>
    </w:p>
    <w:p w14:paraId="7277DCF3" w14:textId="77777777" w:rsidR="00EB25A9" w:rsidRPr="00DD329E" w:rsidRDefault="00EB25A9" w:rsidP="00EB25A9">
      <w:pPr>
        <w:pStyle w:val="83ALTF8"/>
        <w:rPr>
          <w:rFonts w:eastAsia="方正兰亭黑简体" w:cs="Huawei Sans"/>
        </w:rPr>
      </w:pPr>
    </w:p>
    <w:p w14:paraId="5883F5DA" w14:textId="45273C1B" w:rsidR="00AC3AD5" w:rsidRPr="00DD329E" w:rsidRDefault="00AC3AD5" w:rsidP="009772C6">
      <w:pPr>
        <w:pStyle w:val="1"/>
      </w:pPr>
      <w:bookmarkStart w:id="44" w:name="_Toc196640331"/>
      <w:r w:rsidRPr="00DD329E">
        <w:t>项目运行</w:t>
      </w:r>
      <w:bookmarkEnd w:id="44"/>
    </w:p>
    <w:p w14:paraId="631EC9AB" w14:textId="77777777" w:rsidR="00A80C76" w:rsidRPr="00DD329E" w:rsidRDefault="00A80C76" w:rsidP="00A80C76">
      <w:pPr>
        <w:pStyle w:val="2"/>
        <w:rPr>
          <w:rFonts w:cs="Huawei Sans"/>
        </w:rPr>
      </w:pPr>
      <w:bookmarkStart w:id="45" w:name="_Toc196640332"/>
      <w:r w:rsidRPr="00DD329E">
        <w:rPr>
          <w:rFonts w:cs="Huawei Sans"/>
        </w:rPr>
        <w:t>编译工作空间</w:t>
      </w:r>
      <w:bookmarkEnd w:id="45"/>
    </w:p>
    <w:p w14:paraId="2F2B9524" w14:textId="77777777" w:rsidR="00A80C76" w:rsidRPr="00DD329E" w:rsidRDefault="00A80C76" w:rsidP="00960276">
      <w:pPr>
        <w:pStyle w:val="3"/>
      </w:pPr>
      <w:bookmarkStart w:id="46" w:name="_Toc196640333"/>
      <w:r w:rsidRPr="00DD329E">
        <w:t>设置环境变量</w:t>
      </w:r>
      <w:bookmarkEnd w:id="46"/>
    </w:p>
    <w:p w14:paraId="4070245F" w14:textId="77777777" w:rsidR="00FA38E5" w:rsidRPr="00F72B98" w:rsidRDefault="00FA38E5" w:rsidP="00492730">
      <w:pPr>
        <w:pStyle w:val="1e"/>
      </w:pPr>
      <w:r w:rsidRPr="00F72B98">
        <w:t>setenv.sh</w:t>
      </w:r>
      <w:r w:rsidRPr="00F72B98">
        <w:t>包含以下核心配置：</w:t>
      </w:r>
    </w:p>
    <w:p w14:paraId="50A4D7BB" w14:textId="72712B0D" w:rsidR="00B93487" w:rsidRDefault="00B93487" w:rsidP="00FA38E5">
      <w:pPr>
        <w:pStyle w:val="2f2"/>
        <w:rPr>
          <w:rFonts w:cs="Huawei Sans"/>
          <w:lang w:eastAsia="zh-CN"/>
        </w:rPr>
      </w:pPr>
      <w:r>
        <w:rPr>
          <w:rFonts w:cs="Huawei Sans" w:hint="eastAsia"/>
          <w:lang w:eastAsia="zh-CN"/>
        </w:rPr>
        <w:t>#</w:t>
      </w:r>
      <w:r>
        <w:rPr>
          <w:rFonts w:cs="Huawei Sans"/>
          <w:lang w:eastAsia="zh-CN"/>
        </w:rPr>
        <w:t xml:space="preserve">  </w:t>
      </w:r>
      <w:r>
        <w:rPr>
          <w:rFonts w:cs="Huawei Sans" w:hint="eastAsia"/>
          <w:lang w:eastAsia="zh-CN"/>
        </w:rPr>
        <w:t>退出</w:t>
      </w:r>
      <w:r>
        <w:rPr>
          <w:rFonts w:cs="Huawei Sans" w:hint="eastAsia"/>
          <w:lang w:eastAsia="zh-CN"/>
        </w:rPr>
        <w:t>conda</w:t>
      </w:r>
      <w:r>
        <w:rPr>
          <w:rFonts w:cs="Huawei Sans"/>
          <w:lang w:eastAsia="zh-CN"/>
        </w:rPr>
        <w:t xml:space="preserve"> </w:t>
      </w:r>
      <w:r>
        <w:rPr>
          <w:rFonts w:cs="Huawei Sans" w:hint="eastAsia"/>
          <w:lang w:eastAsia="zh-CN"/>
        </w:rPr>
        <w:t>base</w:t>
      </w:r>
      <w:r>
        <w:rPr>
          <w:rFonts w:cs="Huawei Sans" w:hint="eastAsia"/>
          <w:lang w:eastAsia="zh-CN"/>
        </w:rPr>
        <w:t>环境</w:t>
      </w:r>
    </w:p>
    <w:p w14:paraId="29302A21" w14:textId="510890B9" w:rsidR="00FA38E5" w:rsidRPr="00F72B98" w:rsidRDefault="00FA38E5" w:rsidP="00FA38E5">
      <w:pPr>
        <w:pStyle w:val="2f2"/>
        <w:rPr>
          <w:rFonts w:cs="Huawei Sans"/>
        </w:rPr>
      </w:pPr>
      <w:r w:rsidRPr="00F72B98">
        <w:rPr>
          <w:rFonts w:cs="Huawei Sans" w:hint="eastAsia"/>
        </w:rPr>
        <w:t>conda deactivate</w:t>
      </w:r>
    </w:p>
    <w:p w14:paraId="37CCF0C2" w14:textId="77777777" w:rsidR="00FA38E5" w:rsidRPr="00F72B98" w:rsidRDefault="00FA38E5" w:rsidP="00FA38E5">
      <w:pPr>
        <w:pStyle w:val="2f2"/>
        <w:rPr>
          <w:rFonts w:cs="Huawei Sans"/>
          <w:lang w:eastAsia="zh-CN"/>
        </w:rPr>
      </w:pPr>
      <w:r w:rsidRPr="00F72B98">
        <w:rPr>
          <w:rFonts w:cs="Huawei Sans"/>
          <w:lang w:eastAsia="zh-CN"/>
        </w:rPr>
        <w:t xml:space="preserve"># </w:t>
      </w:r>
      <w:r w:rsidRPr="00F72B98">
        <w:rPr>
          <w:rFonts w:cs="Huawei Sans"/>
          <w:lang w:eastAsia="zh-CN"/>
        </w:rPr>
        <w:t>加载</w:t>
      </w:r>
      <w:r w:rsidRPr="00F72B98">
        <w:rPr>
          <w:rFonts w:cs="Huawei Sans"/>
          <w:lang w:eastAsia="zh-CN"/>
        </w:rPr>
        <w:t>ROS2</w:t>
      </w:r>
      <w:r w:rsidRPr="00F72B98">
        <w:rPr>
          <w:rFonts w:cs="Huawei Sans"/>
          <w:lang w:eastAsia="zh-CN"/>
        </w:rPr>
        <w:t>基础环境</w:t>
      </w:r>
    </w:p>
    <w:p w14:paraId="4C3D01DE" w14:textId="77777777" w:rsidR="00FA38E5" w:rsidRPr="00F72B98" w:rsidRDefault="00FA38E5" w:rsidP="00FA38E5">
      <w:pPr>
        <w:pStyle w:val="2f2"/>
        <w:rPr>
          <w:rFonts w:cs="Huawei Sans"/>
        </w:rPr>
      </w:pPr>
      <w:r w:rsidRPr="00F72B98">
        <w:rPr>
          <w:rFonts w:cs="Huawei Sans" w:hint="eastAsia"/>
        </w:rPr>
        <w:t>source /opt/ros/humble/setup.bash</w:t>
      </w:r>
    </w:p>
    <w:p w14:paraId="5B7D6EC0" w14:textId="77777777" w:rsidR="00FA38E5" w:rsidRPr="00F72B98" w:rsidRDefault="00FA38E5" w:rsidP="00FA38E5">
      <w:pPr>
        <w:pStyle w:val="2f2"/>
        <w:rPr>
          <w:rFonts w:cs="Huawei Sans"/>
        </w:rPr>
      </w:pPr>
      <w:r w:rsidRPr="00F72B98">
        <w:rPr>
          <w:rFonts w:cs="Huawei Sans"/>
        </w:rPr>
        <w:t xml:space="preserve"># </w:t>
      </w:r>
      <w:r w:rsidRPr="00F72B98">
        <w:rPr>
          <w:rFonts w:cs="Huawei Sans"/>
        </w:rPr>
        <w:t>加载当前工作空间环境</w:t>
      </w:r>
    </w:p>
    <w:p w14:paraId="760E9210" w14:textId="77777777" w:rsidR="00FA38E5" w:rsidRPr="00F72B98" w:rsidRDefault="00FA38E5" w:rsidP="00FA38E5">
      <w:pPr>
        <w:pStyle w:val="2f2"/>
        <w:rPr>
          <w:rFonts w:cs="Huawei Sans"/>
        </w:rPr>
      </w:pPr>
      <w:r w:rsidRPr="00F72B98">
        <w:rPr>
          <w:rFonts w:cs="Huawei Sans" w:hint="eastAsia"/>
        </w:rPr>
        <w:t>source ./ros2_ws/install/setup.bash</w:t>
      </w:r>
    </w:p>
    <w:p w14:paraId="2806799B" w14:textId="77777777" w:rsidR="00FA38E5" w:rsidRPr="00F72B98" w:rsidRDefault="00FA38E5" w:rsidP="00FA38E5">
      <w:pPr>
        <w:pStyle w:val="2f2"/>
        <w:rPr>
          <w:rFonts w:cs="Huawei Sans"/>
          <w:lang w:eastAsia="zh-CN"/>
        </w:rPr>
      </w:pPr>
      <w:r w:rsidRPr="00F72B98">
        <w:rPr>
          <w:rFonts w:cs="Huawei Sans"/>
          <w:lang w:eastAsia="zh-CN"/>
        </w:rPr>
        <w:t xml:space="preserve"># </w:t>
      </w:r>
      <w:r w:rsidRPr="00F72B98">
        <w:rPr>
          <w:rFonts w:cs="Huawei Sans"/>
          <w:lang w:eastAsia="zh-CN"/>
        </w:rPr>
        <w:t>添加动态库路径（若依赖自定义</w:t>
      </w:r>
      <w:r w:rsidRPr="00F72B98">
        <w:rPr>
          <w:rFonts w:cs="Huawei Sans"/>
          <w:lang w:eastAsia="zh-CN"/>
        </w:rPr>
        <w:t>.so</w:t>
      </w:r>
      <w:r w:rsidRPr="00F72B98">
        <w:rPr>
          <w:rFonts w:cs="Huawei Sans"/>
          <w:lang w:eastAsia="zh-CN"/>
        </w:rPr>
        <w:t>文件）</w:t>
      </w:r>
    </w:p>
    <w:p w14:paraId="1B740AA6" w14:textId="77777777" w:rsidR="00FA38E5" w:rsidRPr="007B57E8" w:rsidRDefault="00FA38E5" w:rsidP="00FA38E5">
      <w:pPr>
        <w:pStyle w:val="2f2"/>
        <w:rPr>
          <w:rFonts w:cs="Huawei Sans"/>
        </w:rPr>
      </w:pPr>
      <w:r w:rsidRPr="00F72B98">
        <w:rPr>
          <w:rFonts w:cs="Huawei Sans" w:hint="eastAsia"/>
        </w:rPr>
        <w:t>export LD_LIBRARY_PATH=$LD_LIBRARY_PATH:/usr/lib:/usr/lib/aarch64-linux-gnu:/usr/local/lib</w:t>
      </w:r>
    </w:p>
    <w:p w14:paraId="28437F1C" w14:textId="50633CF7" w:rsidR="00FA38E5" w:rsidRPr="00FA38E5" w:rsidRDefault="00FA38E5" w:rsidP="00492730">
      <w:pPr>
        <w:pStyle w:val="1e"/>
      </w:pPr>
      <w:r>
        <w:rPr>
          <w:rFonts w:hint="eastAsia"/>
        </w:rPr>
        <w:t>执行以下代码配置环境变量：</w:t>
      </w:r>
    </w:p>
    <w:p w14:paraId="36054EC2" w14:textId="6A35AD3A" w:rsidR="00A80C76" w:rsidRPr="003E4A90" w:rsidRDefault="00A80C76" w:rsidP="00A80C76">
      <w:pPr>
        <w:pStyle w:val="2f2"/>
        <w:rPr>
          <w:rFonts w:cs="Huawei Sans"/>
        </w:rPr>
      </w:pPr>
      <w:r w:rsidRPr="003E4A90">
        <w:rPr>
          <w:rFonts w:cs="Huawei Sans"/>
          <w:lang w:eastAsia="zh-CN"/>
        </w:rPr>
        <w:t>cd</w:t>
      </w:r>
      <w:r w:rsidRPr="003E4A90">
        <w:rPr>
          <w:rFonts w:cs="Huawei Sans"/>
        </w:rPr>
        <w:t xml:space="preserve"> /root/ros2_robot_arm</w:t>
      </w:r>
    </w:p>
    <w:p w14:paraId="04AB49AA" w14:textId="77777777" w:rsidR="00A80C76" w:rsidRPr="003E4A90" w:rsidRDefault="00A80C76" w:rsidP="00A80C76">
      <w:pPr>
        <w:pStyle w:val="2f2"/>
        <w:rPr>
          <w:rFonts w:cs="Huawei Sans"/>
        </w:rPr>
      </w:pPr>
      <w:r w:rsidRPr="003E4A90">
        <w:rPr>
          <w:rFonts w:cs="Huawei Sans"/>
        </w:rPr>
        <w:t>source setenv.sh</w:t>
      </w:r>
    </w:p>
    <w:p w14:paraId="3A35A26D" w14:textId="40C9BAC4" w:rsidR="00A80C76" w:rsidRPr="00DD329E" w:rsidRDefault="000D31AD" w:rsidP="00492730">
      <w:pPr>
        <w:pStyle w:val="1e"/>
        <w:rPr>
          <w:highlight w:val="yellow"/>
        </w:rPr>
      </w:pPr>
      <w:r w:rsidRPr="002C7DD9">
        <w:rPr>
          <w:rFonts w:hint="eastAsia"/>
          <w:highlight w:val="yellow"/>
        </w:rPr>
        <w:t>注意</w:t>
      </w:r>
      <w:r>
        <w:rPr>
          <w:rFonts w:hint="eastAsia"/>
        </w:rPr>
        <w:t>：</w:t>
      </w:r>
      <w:r w:rsidR="00414219">
        <w:rPr>
          <w:rFonts w:hint="eastAsia"/>
        </w:rPr>
        <w:t>项目</w:t>
      </w:r>
      <w:r w:rsidR="00143CFA">
        <w:rPr>
          <w:rFonts w:hint="eastAsia"/>
        </w:rPr>
        <w:t>未编译</w:t>
      </w:r>
      <w:r w:rsidR="003B1C60">
        <w:rPr>
          <w:rFonts w:hint="eastAsia"/>
        </w:rPr>
        <w:t>时</w:t>
      </w:r>
      <w:r w:rsidR="00143CFA">
        <w:rPr>
          <w:rFonts w:hint="eastAsia"/>
        </w:rPr>
        <w:t>，</w:t>
      </w:r>
      <w:r w:rsidR="00A80C76" w:rsidRPr="00DD329E">
        <w:t>执行完</w:t>
      </w:r>
      <w:r w:rsidR="007B1791">
        <w:rPr>
          <w:rFonts w:hint="eastAsia"/>
        </w:rPr>
        <w:t>会</w:t>
      </w:r>
      <w:r w:rsidR="00A80C76" w:rsidRPr="00DD329E">
        <w:t>出现提示信息：</w:t>
      </w:r>
      <w:r w:rsidR="00A80C76" w:rsidRPr="00217708">
        <w:rPr>
          <w:rFonts w:hint="eastAsia"/>
        </w:rPr>
        <w:t>-bash: ./ros2_ws/install/setup.bash: No such file or directory</w:t>
      </w:r>
      <w:r w:rsidR="00A80C76" w:rsidRPr="00DD329E">
        <w:t>，忽略即可。</w:t>
      </w:r>
    </w:p>
    <w:p w14:paraId="6E9B8E15" w14:textId="4E8E3FF3" w:rsidR="00A80C76" w:rsidRPr="00DD329E" w:rsidRDefault="00A80C76" w:rsidP="00960276">
      <w:pPr>
        <w:pStyle w:val="3"/>
      </w:pPr>
      <w:bookmarkStart w:id="47" w:name="_Toc196640334"/>
      <w:r w:rsidRPr="00DD329E">
        <w:t>编译工作空间</w:t>
      </w:r>
      <w:bookmarkEnd w:id="47"/>
    </w:p>
    <w:p w14:paraId="60A6BFF3" w14:textId="77777777" w:rsidR="00A80C76" w:rsidRPr="00440365" w:rsidRDefault="00A80C76" w:rsidP="00A80C76">
      <w:pPr>
        <w:pStyle w:val="2f2"/>
        <w:rPr>
          <w:rFonts w:cs="Huawei Sans"/>
        </w:rPr>
      </w:pPr>
      <w:r w:rsidRPr="00440365">
        <w:rPr>
          <w:rFonts w:cs="Huawei Sans"/>
        </w:rPr>
        <w:t>cd ros2_ws/</w:t>
      </w:r>
    </w:p>
    <w:p w14:paraId="781EC516" w14:textId="77777777" w:rsidR="00A80C76" w:rsidRPr="00DD329E" w:rsidRDefault="00A80C76" w:rsidP="00A80C76">
      <w:pPr>
        <w:pStyle w:val="2f2"/>
        <w:rPr>
          <w:rFonts w:cs="Huawei Sans"/>
        </w:rPr>
      </w:pPr>
      <w:r w:rsidRPr="00440365">
        <w:rPr>
          <w:rFonts w:cs="Huawei Sans"/>
        </w:rPr>
        <w:t>colcon build</w:t>
      </w:r>
    </w:p>
    <w:p w14:paraId="4F7BC7D7" w14:textId="77777777" w:rsidR="00A80C76" w:rsidRPr="00DD329E" w:rsidRDefault="00A80C76" w:rsidP="00492730">
      <w:pPr>
        <w:pStyle w:val="1e"/>
      </w:pPr>
      <w:r w:rsidRPr="00DD329E">
        <w:t>输出如下：</w:t>
      </w:r>
    </w:p>
    <w:p w14:paraId="5AAE5DD8" w14:textId="77777777" w:rsidR="00A80C76" w:rsidRPr="00DD329E" w:rsidRDefault="00A80C76" w:rsidP="00492730">
      <w:pPr>
        <w:pStyle w:val="1e"/>
      </w:pPr>
      <w:r w:rsidRPr="00DD329E">
        <w:rPr>
          <w:noProof/>
        </w:rPr>
        <w:drawing>
          <wp:inline distT="0" distB="0" distL="0" distR="0" wp14:anchorId="01352793" wp14:editId="6F3BDED5">
            <wp:extent cx="4953000" cy="2208756"/>
            <wp:effectExtent l="0" t="0" r="0" b="1270"/>
            <wp:docPr id="1903076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65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61982" cy="221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D5BC" w14:textId="7A6CEA13" w:rsidR="00492B88" w:rsidRPr="00DD329E" w:rsidRDefault="00492B88" w:rsidP="00492B88">
      <w:pPr>
        <w:pStyle w:val="2"/>
        <w:rPr>
          <w:rFonts w:cs="Huawei Sans"/>
          <w:lang w:eastAsia="zh-CN"/>
        </w:rPr>
      </w:pPr>
      <w:bookmarkStart w:id="48" w:name="_Toc196640335"/>
      <w:r w:rsidRPr="00DD329E">
        <w:rPr>
          <w:rFonts w:cs="Huawei Sans"/>
          <w:lang w:eastAsia="zh-CN"/>
        </w:rPr>
        <w:t>校准摄像头</w:t>
      </w:r>
      <w:r w:rsidR="003B3528" w:rsidRPr="00DD329E">
        <w:rPr>
          <w:rFonts w:cs="Huawei Sans"/>
          <w:lang w:eastAsia="zh-CN"/>
        </w:rPr>
        <w:t>（</w:t>
      </w:r>
      <w:r w:rsidR="006E7A17" w:rsidRPr="00DD329E">
        <w:rPr>
          <w:rFonts w:cs="Huawei Sans"/>
          <w:lang w:eastAsia="zh-CN"/>
        </w:rPr>
        <w:t>该步骤</w:t>
      </w:r>
      <w:r w:rsidR="00643ACE">
        <w:rPr>
          <w:rFonts w:cs="Huawei Sans" w:hint="eastAsia"/>
          <w:lang w:eastAsia="zh-CN"/>
        </w:rPr>
        <w:t>首次执行，</w:t>
      </w:r>
      <w:r w:rsidR="006E7A17" w:rsidRPr="00DD329E">
        <w:rPr>
          <w:rFonts w:cs="Huawei Sans"/>
          <w:lang w:eastAsia="zh-CN"/>
        </w:rPr>
        <w:t>后续可跳过</w:t>
      </w:r>
      <w:r w:rsidR="003B3528" w:rsidRPr="00DD329E">
        <w:rPr>
          <w:rFonts w:cs="Huawei Sans"/>
          <w:lang w:eastAsia="zh-CN"/>
        </w:rPr>
        <w:t>）</w:t>
      </w:r>
      <w:bookmarkEnd w:id="48"/>
    </w:p>
    <w:p w14:paraId="74DCF9FA" w14:textId="77777777" w:rsidR="007E1BA0" w:rsidRPr="007E1BA0" w:rsidRDefault="009466EE" w:rsidP="00492730">
      <w:pPr>
        <w:pStyle w:val="1e"/>
      </w:pPr>
      <w:r w:rsidRPr="007E1BA0">
        <w:t>该步骤用于</w:t>
      </w:r>
      <w:r w:rsidR="00DB5E2C" w:rsidRPr="007E1BA0">
        <w:rPr>
          <w:rFonts w:hint="eastAsia"/>
        </w:rPr>
        <w:t>校准</w:t>
      </w:r>
      <w:r w:rsidRPr="007E1BA0">
        <w:t>目标检测模型（</w:t>
      </w:r>
      <w:r w:rsidRPr="007E1BA0">
        <w:t>YOLOv5</w:t>
      </w:r>
      <w:r w:rsidRPr="007E1BA0">
        <w:t>）与机械臂坐标系的映射，从而保证视觉系统对积木空间位置的精准识别。</w:t>
      </w:r>
    </w:p>
    <w:p w14:paraId="6A6A5897" w14:textId="13F19958" w:rsidR="007E1BA0" w:rsidRPr="007E1BA0" w:rsidRDefault="009466EE" w:rsidP="00492730">
      <w:pPr>
        <w:pStyle w:val="1e"/>
      </w:pPr>
      <w:r w:rsidRPr="007E1BA0">
        <w:t>具体操作为：在可视化界面中调整摄像头的角度与视野范围，使</w:t>
      </w:r>
      <w:r w:rsidR="007B104C">
        <w:rPr>
          <w:rFonts w:hint="eastAsia"/>
        </w:rPr>
        <w:t>地图</w:t>
      </w:r>
      <w:r w:rsidRPr="007E1BA0">
        <w:t>上的十字定位框完整地呈现在摄像头画面中央。通过此操作建立像素坐标系与机械臂运动坐标系的转换关系，为后续抓取任务提供基准参考。</w:t>
      </w:r>
    </w:p>
    <w:p w14:paraId="72672BFA" w14:textId="09B11B20" w:rsidR="009466EE" w:rsidRPr="006664CA" w:rsidRDefault="009466EE" w:rsidP="00492730">
      <w:pPr>
        <w:pStyle w:val="1e"/>
      </w:pPr>
      <w:r w:rsidRPr="00076FA8">
        <w:t>该校准步骤仅需在</w:t>
      </w:r>
      <w:r w:rsidRPr="00076FA8">
        <w:rPr>
          <w:color w:val="FF0000"/>
        </w:rPr>
        <w:t>首次使用</w:t>
      </w:r>
      <w:r w:rsidRPr="00076FA8">
        <w:t>机械臂时完成，后续运行系统时无需重复执行</w:t>
      </w:r>
      <w:r w:rsidRPr="006664CA">
        <w:t>。</w:t>
      </w:r>
    </w:p>
    <w:p w14:paraId="0CDAA50A" w14:textId="6727E3CE" w:rsidR="00046B09" w:rsidRPr="00DD329E" w:rsidRDefault="00C430FD" w:rsidP="00046B09">
      <w:pPr>
        <w:pStyle w:val="30"/>
        <w:rPr>
          <w:rFonts w:cs="Huawei Sans"/>
        </w:rPr>
      </w:pPr>
      <w:r w:rsidRPr="00DD329E">
        <w:rPr>
          <w:rFonts w:cs="Huawei Sans"/>
        </w:rPr>
        <w:t>固定</w:t>
      </w:r>
      <w:r w:rsidR="00046B09" w:rsidRPr="00DD329E">
        <w:rPr>
          <w:rFonts w:cs="Huawei Sans"/>
        </w:rPr>
        <w:t>地图</w:t>
      </w:r>
    </w:p>
    <w:p w14:paraId="5AF24AE2" w14:textId="433484F3" w:rsidR="0027276E" w:rsidRPr="00DD329E" w:rsidRDefault="0027276E" w:rsidP="00492730">
      <w:pPr>
        <w:pStyle w:val="1e"/>
      </w:pPr>
      <w:r w:rsidRPr="00DD329E">
        <w:t>注意地图</w:t>
      </w:r>
      <w:r w:rsidR="00BB5F42" w:rsidRPr="00DD329E">
        <w:t>上</w:t>
      </w:r>
      <w:r w:rsidRPr="00DD329E">
        <w:t>有两个小孔，</w:t>
      </w:r>
      <w:r w:rsidR="009D02D3" w:rsidRPr="00DD329E">
        <w:t>将螺丝插入地图的孔中，对齐机器臂</w:t>
      </w:r>
      <w:r w:rsidR="009C0B6A" w:rsidRPr="00DD329E">
        <w:t>基座最前方</w:t>
      </w:r>
      <w:r w:rsidR="009D02D3" w:rsidRPr="00DD329E">
        <w:t>的两个</w:t>
      </w:r>
      <w:r w:rsidR="009C0B6A" w:rsidRPr="00DD329E">
        <w:t>小</w:t>
      </w:r>
      <w:r w:rsidR="009D02D3" w:rsidRPr="00DD329E">
        <w:t>孔</w:t>
      </w:r>
      <w:r w:rsidR="002D4B81" w:rsidRPr="00DD329E">
        <w:t>：</w:t>
      </w:r>
    </w:p>
    <w:p w14:paraId="1C2FA076" w14:textId="77777777" w:rsidR="0027276E" w:rsidRPr="00DD329E" w:rsidRDefault="0027276E" w:rsidP="00492730">
      <w:pPr>
        <w:pStyle w:val="1e"/>
      </w:pPr>
      <w:r w:rsidRPr="00DD329E">
        <w:rPr>
          <w:noProof/>
        </w:rPr>
        <w:drawing>
          <wp:inline distT="0" distB="0" distL="0" distR="0" wp14:anchorId="580931FA" wp14:editId="4A170C3F">
            <wp:extent cx="3892550" cy="2919211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576" cy="292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98F8" w14:textId="146B9829" w:rsidR="0027276E" w:rsidRPr="00DD329E" w:rsidRDefault="00F942C5" w:rsidP="00492730">
      <w:pPr>
        <w:pStyle w:val="1e"/>
      </w:pPr>
      <w:r w:rsidRPr="00DD329E">
        <w:t>固定机械臂和地图</w:t>
      </w:r>
      <w:r w:rsidR="0027276E" w:rsidRPr="00DD329E">
        <w:t>，如下图所示</w:t>
      </w:r>
      <w:r w:rsidR="00192702">
        <w:rPr>
          <w:rFonts w:hint="eastAsia"/>
        </w:rPr>
        <w:t>，最后</w:t>
      </w:r>
      <w:r w:rsidR="00C30107">
        <w:rPr>
          <w:rFonts w:hint="eastAsia"/>
        </w:rPr>
        <w:t>记得</w:t>
      </w:r>
      <w:r w:rsidR="00192702">
        <w:rPr>
          <w:rFonts w:hint="eastAsia"/>
        </w:rPr>
        <w:t>拧上螺帽：</w:t>
      </w:r>
    </w:p>
    <w:p w14:paraId="5FF1C6F2" w14:textId="22F02439" w:rsidR="0027276E" w:rsidRDefault="0027276E" w:rsidP="00492730">
      <w:pPr>
        <w:pStyle w:val="1e"/>
      </w:pPr>
      <w:r w:rsidRPr="00DD329E">
        <w:rPr>
          <w:noProof/>
        </w:rPr>
        <w:drawing>
          <wp:inline distT="0" distB="0" distL="0" distR="0" wp14:anchorId="6E2CF17C" wp14:editId="4D39057A">
            <wp:extent cx="3884775" cy="2185035"/>
            <wp:effectExtent l="0" t="0" r="1905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455" cy="218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38C8" w14:textId="50E3B7B6" w:rsidR="00312F30" w:rsidRPr="00DD329E" w:rsidRDefault="00224682" w:rsidP="0048122D">
      <w:pPr>
        <w:pStyle w:val="30"/>
        <w:rPr>
          <w:rFonts w:cs="Huawei Sans"/>
        </w:rPr>
      </w:pPr>
      <w:r w:rsidRPr="00DD329E">
        <w:rPr>
          <w:rFonts w:cs="Huawei Sans"/>
        </w:rPr>
        <w:t>启动硬件设备的校准流程</w:t>
      </w:r>
    </w:p>
    <w:p w14:paraId="443186C6" w14:textId="39EE5285" w:rsidR="00153DEA" w:rsidRPr="00DD329E" w:rsidRDefault="008373E5" w:rsidP="00492730">
      <w:pPr>
        <w:pStyle w:val="1e"/>
      </w:pPr>
      <w:r w:rsidRPr="00DD329E">
        <w:t>进入</w:t>
      </w:r>
      <w:r w:rsidRPr="00DD329E">
        <w:t>/root/ros2_robot_arm/ros2_ws/src/dofbot_garbage_yolov5/dofbot_garbage_yolov5/utils/</w:t>
      </w:r>
      <w:r w:rsidRPr="00DD329E">
        <w:t>目录，</w:t>
      </w:r>
      <w:r w:rsidR="00367ECB" w:rsidRPr="00DD329E">
        <w:t>将</w:t>
      </w:r>
      <w:r w:rsidR="00367ECB" w:rsidRPr="00DD329E">
        <w:t xml:space="preserve"> </w:t>
      </w:r>
      <w:r w:rsidR="00367ECB" w:rsidRPr="008F629E">
        <w:rPr>
          <w:b/>
          <w:bCs/>
        </w:rPr>
        <w:t>garbage_identify.py</w:t>
      </w:r>
      <w:r w:rsidR="00367ECB" w:rsidRPr="00DD329E">
        <w:t xml:space="preserve"> </w:t>
      </w:r>
      <w:r w:rsidR="00367ECB" w:rsidRPr="00DD329E">
        <w:t>和</w:t>
      </w:r>
      <w:r w:rsidR="00367ECB" w:rsidRPr="00DD329E">
        <w:t xml:space="preserve"> </w:t>
      </w:r>
      <w:r w:rsidR="00367ECB" w:rsidRPr="008F629E">
        <w:rPr>
          <w:b/>
          <w:bCs/>
        </w:rPr>
        <w:t>npu_utils.py</w:t>
      </w:r>
      <w:r w:rsidR="00367ECB" w:rsidRPr="00DD329E">
        <w:t xml:space="preserve"> </w:t>
      </w:r>
      <w:r w:rsidR="00367ECB" w:rsidRPr="00DD329E">
        <w:t>中的</w:t>
      </w:r>
      <w:r w:rsidR="00367ECB" w:rsidRPr="00DD329E">
        <w:t xml:space="preserve"> CALIB_MODE = False </w:t>
      </w:r>
      <w:r w:rsidR="00367ECB" w:rsidRPr="00DD329E">
        <w:t>改为</w:t>
      </w:r>
      <w:r w:rsidR="00367ECB" w:rsidRPr="00DD329E">
        <w:t xml:space="preserve"> </w:t>
      </w:r>
      <w:r w:rsidR="00367ECB" w:rsidRPr="0067056D">
        <w:rPr>
          <w:b/>
          <w:bCs/>
        </w:rPr>
        <w:t>CALIB_MODE = True</w:t>
      </w:r>
      <w:r w:rsidR="00265C37" w:rsidRPr="00DD329E">
        <w:t>，如下图</w:t>
      </w:r>
      <w:r w:rsidR="0023766B" w:rsidRPr="00DD329E">
        <w:t>。</w:t>
      </w:r>
    </w:p>
    <w:p w14:paraId="104B1279" w14:textId="43F948A6" w:rsidR="00C35679" w:rsidRPr="00DD329E" w:rsidRDefault="00C35679" w:rsidP="00492730">
      <w:pPr>
        <w:pStyle w:val="1e"/>
      </w:pPr>
      <w:r w:rsidRPr="00DD329E">
        <w:t>garbage_identify.py</w:t>
      </w:r>
      <w:r w:rsidR="006769E7" w:rsidRPr="00DD329E">
        <w:t>改动如下</w:t>
      </w:r>
      <w:r w:rsidRPr="00DD329E">
        <w:t>：</w:t>
      </w:r>
    </w:p>
    <w:p w14:paraId="0B512010" w14:textId="12E90294" w:rsidR="00312F30" w:rsidRPr="00DD329E" w:rsidRDefault="00C22332" w:rsidP="00492730">
      <w:pPr>
        <w:pStyle w:val="1e"/>
      </w:pPr>
      <w:r w:rsidRPr="00DD329E">
        <w:rPr>
          <w:noProof/>
        </w:rPr>
        <w:drawing>
          <wp:inline distT="0" distB="0" distL="0" distR="0" wp14:anchorId="0F370287" wp14:editId="76B8F993">
            <wp:extent cx="5162550" cy="1150566"/>
            <wp:effectExtent l="19050" t="19050" r="19050" b="1206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75097" cy="11533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14B4F2" w14:textId="3C4C1F92" w:rsidR="00031C26" w:rsidRPr="00DD329E" w:rsidRDefault="00F4781D" w:rsidP="00492730">
      <w:pPr>
        <w:pStyle w:val="1e"/>
      </w:pPr>
      <w:r w:rsidRPr="00DD329E">
        <w:t>npu_utils.py</w:t>
      </w:r>
      <w:r w:rsidR="006852EB" w:rsidRPr="00DD329E">
        <w:t>改动如下</w:t>
      </w:r>
      <w:r w:rsidRPr="00DD329E">
        <w:t>：</w:t>
      </w:r>
    </w:p>
    <w:p w14:paraId="7639170C" w14:textId="0423D288" w:rsidR="00031C26" w:rsidRPr="00DD329E" w:rsidRDefault="00031C26" w:rsidP="00492730">
      <w:pPr>
        <w:pStyle w:val="1e"/>
      </w:pPr>
      <w:r w:rsidRPr="00DD329E">
        <w:rPr>
          <w:noProof/>
        </w:rPr>
        <w:drawing>
          <wp:inline distT="0" distB="0" distL="0" distR="0" wp14:anchorId="6D505E0E" wp14:editId="3613E74B">
            <wp:extent cx="5078730" cy="1232006"/>
            <wp:effectExtent l="19050" t="19050" r="26670" b="2540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99859" cy="123713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6B9F1C" w14:textId="24D238D0" w:rsidR="002B5543" w:rsidRPr="00DD329E" w:rsidRDefault="00083539" w:rsidP="002B5543">
      <w:pPr>
        <w:pStyle w:val="30"/>
        <w:rPr>
          <w:rFonts w:cs="Huawei Sans"/>
        </w:rPr>
      </w:pPr>
      <w:r w:rsidRPr="00DD329E">
        <w:rPr>
          <w:rFonts w:cs="Huawei Sans"/>
        </w:rPr>
        <w:t>打开</w:t>
      </w:r>
      <w:r w:rsidR="002B5543" w:rsidRPr="00DD329E">
        <w:rPr>
          <w:rFonts w:cs="Huawei Sans"/>
        </w:rPr>
        <w:t>jupyter notebook</w:t>
      </w:r>
    </w:p>
    <w:p w14:paraId="127B87FA" w14:textId="31C91D6B" w:rsidR="00083539" w:rsidRPr="00DD329E" w:rsidRDefault="00083539" w:rsidP="00492730">
      <w:pPr>
        <w:pStyle w:val="1e"/>
      </w:pPr>
      <w:r w:rsidRPr="00DD329E">
        <w:t>打开新的终端窗口，执行</w:t>
      </w:r>
      <w:r w:rsidR="00AF14B6" w:rsidRPr="00DD329E">
        <w:t>以下</w:t>
      </w:r>
      <w:r w:rsidRPr="00DD329E">
        <w:t>命令进入</w:t>
      </w:r>
      <w:bookmarkStart w:id="49" w:name="_Hlk194326106"/>
      <w:r w:rsidR="00312F30" w:rsidRPr="00DD329E">
        <w:t>jupyter notebook</w:t>
      </w:r>
      <w:bookmarkEnd w:id="49"/>
      <w:r w:rsidR="00312F30" w:rsidRPr="00DD329E">
        <w:t>：</w:t>
      </w:r>
    </w:p>
    <w:p w14:paraId="35502B7C" w14:textId="542CF75A" w:rsidR="00083539" w:rsidRPr="00DD329E" w:rsidRDefault="00083539" w:rsidP="00083539">
      <w:pPr>
        <w:pStyle w:val="2f2"/>
        <w:rPr>
          <w:rFonts w:cs="Huawei Sans"/>
        </w:rPr>
      </w:pPr>
      <w:r w:rsidRPr="00DD329E">
        <w:rPr>
          <w:rFonts w:cs="Huawei Sans"/>
        </w:rPr>
        <w:t>jupyter notebook --allow-root</w:t>
      </w:r>
      <w:r w:rsidR="00FC285A" w:rsidRPr="00DD329E">
        <w:rPr>
          <w:rFonts w:cs="Huawei Sans"/>
        </w:rPr>
        <w:t xml:space="preserve"> --</w:t>
      </w:r>
      <w:r w:rsidR="00FC285A" w:rsidRPr="00DD329E">
        <w:rPr>
          <w:rFonts w:cs="Huawei Sans"/>
          <w:lang w:eastAsia="zh-CN"/>
        </w:rPr>
        <w:t>ip</w:t>
      </w:r>
      <w:r w:rsidRPr="00DD329E">
        <w:rPr>
          <w:rFonts w:cs="Huawei Sans"/>
        </w:rPr>
        <w:t xml:space="preserve"> 192.168.137.100</w:t>
      </w:r>
    </w:p>
    <w:p w14:paraId="5FA0FDDA" w14:textId="77777777" w:rsidR="00083539" w:rsidRPr="00DD329E" w:rsidRDefault="00083539" w:rsidP="00492730">
      <w:pPr>
        <w:pStyle w:val="1e"/>
      </w:pPr>
      <w:r w:rsidRPr="00DD329E">
        <w:t>--allow-root</w:t>
      </w:r>
      <w:r w:rsidRPr="00DD329E">
        <w:t>为当前开发板的</w:t>
      </w:r>
      <w:r w:rsidRPr="00DD329E">
        <w:t>IP</w:t>
      </w:r>
      <w:r w:rsidRPr="00DD329E">
        <w:t>，请根据实际</w:t>
      </w:r>
      <w:r w:rsidRPr="00DD329E">
        <w:t>IP</w:t>
      </w:r>
      <w:r w:rsidRPr="00DD329E">
        <w:t>修改。</w:t>
      </w:r>
    </w:p>
    <w:p w14:paraId="5C639FB8" w14:textId="1A6463C9" w:rsidR="00083539" w:rsidRPr="00DD329E" w:rsidRDefault="00083539" w:rsidP="00492730">
      <w:pPr>
        <w:pStyle w:val="1e"/>
      </w:pPr>
      <w:r w:rsidRPr="00DD329E">
        <w:t>首次进入时可能需要输入登录密码或</w:t>
      </w:r>
      <w:r w:rsidRPr="00DD329E">
        <w:t>token</w:t>
      </w:r>
      <w:r w:rsidR="00B9325C" w:rsidRPr="00DD329E">
        <w:t>：</w:t>
      </w:r>
    </w:p>
    <w:p w14:paraId="0D8C47A4" w14:textId="5933F913" w:rsidR="00312F30" w:rsidRPr="00DD329E" w:rsidRDefault="00312F30" w:rsidP="00492730">
      <w:pPr>
        <w:pStyle w:val="1e"/>
      </w:pPr>
      <w:r w:rsidRPr="00DD329E">
        <w:rPr>
          <w:noProof/>
        </w:rPr>
        <w:drawing>
          <wp:inline distT="0" distB="0" distL="0" distR="0" wp14:anchorId="6A482500" wp14:editId="02D6A0AA">
            <wp:extent cx="4649652" cy="3011805"/>
            <wp:effectExtent l="19050" t="19050" r="17780" b="171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50" cy="30136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53D8D5" w14:textId="63303E28" w:rsidR="00A17517" w:rsidRPr="00DD329E" w:rsidRDefault="00A17517" w:rsidP="00492730">
      <w:pPr>
        <w:pStyle w:val="1e"/>
      </w:pPr>
      <w:r w:rsidRPr="00DD329E">
        <w:t>若首次登陆未设置密码，</w:t>
      </w:r>
      <w:r w:rsidR="0023167A">
        <w:rPr>
          <w:rFonts w:hint="eastAsia"/>
        </w:rPr>
        <w:t>可以</w:t>
      </w:r>
      <w:r w:rsidRPr="00DD329E">
        <w:t>根据实际回显中的</w:t>
      </w:r>
      <w:r w:rsidRPr="00DD329E">
        <w:t>token</w:t>
      </w:r>
      <w:r w:rsidRPr="00DD329E">
        <w:t>值登录。回显</w:t>
      </w:r>
      <w:r w:rsidR="00010B3E">
        <w:rPr>
          <w:rFonts w:hint="eastAsia"/>
        </w:rPr>
        <w:t>示例</w:t>
      </w:r>
      <w:r w:rsidRPr="00DD329E">
        <w:t>如下，</w:t>
      </w:r>
      <w:r w:rsidRPr="00DD329E">
        <w:t>token</w:t>
      </w:r>
      <w:r w:rsidRPr="00DD329E">
        <w:t>值为</w:t>
      </w:r>
    </w:p>
    <w:p w14:paraId="4506C6A5" w14:textId="4567B6B6" w:rsidR="004D385A" w:rsidRPr="00DD329E" w:rsidRDefault="00EA4F45" w:rsidP="00492730">
      <w:pPr>
        <w:pStyle w:val="1e"/>
      </w:pPr>
      <w:r w:rsidRPr="00DD329E">
        <w:t>红框部分</w:t>
      </w:r>
      <w:r w:rsidR="005B3357" w:rsidRPr="00DD329E">
        <w:t>，将红框的</w:t>
      </w:r>
      <w:r w:rsidR="005B3357" w:rsidRPr="00DD329E">
        <w:t>token</w:t>
      </w:r>
      <w:r w:rsidR="005B3357" w:rsidRPr="00DD329E">
        <w:t>值复制粘贴即可</w:t>
      </w:r>
      <w:r w:rsidR="00DD453F">
        <w:rPr>
          <w:rFonts w:hint="eastAsia"/>
        </w:rPr>
        <w:t>：</w:t>
      </w:r>
    </w:p>
    <w:p w14:paraId="1DF097EC" w14:textId="0AF2E78B" w:rsidR="004D385A" w:rsidRPr="00DD329E" w:rsidRDefault="002E18D9" w:rsidP="00492730">
      <w:pPr>
        <w:pStyle w:val="1e"/>
        <w:rPr>
          <w:rFonts w:ascii="Huawei Sans" w:hAnsi="Huawei Sans" w:cs="Huawei Sans"/>
        </w:rPr>
      </w:pPr>
      <w:r>
        <w:rPr>
          <w:noProof/>
        </w:rPr>
        <w:drawing>
          <wp:inline distT="0" distB="0" distL="0" distR="0" wp14:anchorId="23A9670F" wp14:editId="5ED9F9F7">
            <wp:extent cx="5303701" cy="109452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13110" cy="109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1FA7" w14:textId="66182416" w:rsidR="004D385A" w:rsidRPr="00DD329E" w:rsidRDefault="00872A23" w:rsidP="00872A23">
      <w:pPr>
        <w:pStyle w:val="30"/>
        <w:rPr>
          <w:rFonts w:cs="Huawei Sans"/>
        </w:rPr>
      </w:pPr>
      <w:r w:rsidRPr="00DD329E">
        <w:rPr>
          <w:rFonts w:cs="Huawei Sans"/>
        </w:rPr>
        <w:t>打开相机校准</w:t>
      </w:r>
      <w:r w:rsidRPr="00DD329E">
        <w:rPr>
          <w:rFonts w:cs="Huawei Sans"/>
        </w:rPr>
        <w:t>.ipynb</w:t>
      </w:r>
    </w:p>
    <w:p w14:paraId="6B6CE8D3" w14:textId="091425EE" w:rsidR="006E1859" w:rsidRPr="00DD329E" w:rsidRDefault="00E1459A" w:rsidP="00492730">
      <w:pPr>
        <w:pStyle w:val="1e"/>
      </w:pPr>
      <w:r w:rsidRPr="00DD329E">
        <w:t>在</w:t>
      </w:r>
      <w:r w:rsidRPr="00DD329E">
        <w:t>Jupyter notebook</w:t>
      </w:r>
      <w:r w:rsidRPr="00DD329E">
        <w:t>中逐级点击进入目录</w:t>
      </w:r>
      <w:r w:rsidR="00872A23" w:rsidRPr="00DD329E">
        <w:t xml:space="preserve"> </w:t>
      </w:r>
      <w:r w:rsidRPr="00DD329E">
        <w:t>/root/ros2_robot_arm/ros2_ws/src/dofbot_garbage_yolov5/tools</w:t>
      </w:r>
      <w:r w:rsidRPr="00DD329E">
        <w:t>，</w:t>
      </w:r>
      <w:r w:rsidR="00D976D4">
        <w:rPr>
          <w:rFonts w:hint="eastAsia"/>
        </w:rPr>
        <w:t>选择</w:t>
      </w:r>
      <w:r w:rsidR="006E1859" w:rsidRPr="00DD329E">
        <w:t>“</w:t>
      </w:r>
      <w:r w:rsidR="006E1859" w:rsidRPr="00DD329E">
        <w:t>相机校准</w:t>
      </w:r>
      <w:r w:rsidR="006E1859" w:rsidRPr="00DD329E">
        <w:t>.ipynb”</w:t>
      </w:r>
      <w:r w:rsidR="00FF2CBF">
        <w:rPr>
          <w:rFonts w:hint="eastAsia"/>
        </w:rPr>
        <w:t>，</w:t>
      </w:r>
      <w:r w:rsidR="006E1859" w:rsidRPr="00DD329E">
        <w:t>进入代码界面</w:t>
      </w:r>
      <w:r w:rsidR="00DD453F">
        <w:rPr>
          <w:rFonts w:hint="eastAsia"/>
        </w:rPr>
        <w:t>：</w:t>
      </w:r>
    </w:p>
    <w:p w14:paraId="48E15AA1" w14:textId="2DC5B7A6" w:rsidR="004B2CD5" w:rsidRPr="00DD329E" w:rsidRDefault="00DE0517" w:rsidP="00492730">
      <w:pPr>
        <w:pStyle w:val="1e"/>
      </w:pPr>
      <w:r w:rsidRPr="00DD329E">
        <w:rPr>
          <w:noProof/>
        </w:rPr>
        <w:drawing>
          <wp:inline distT="0" distB="0" distL="0" distR="0" wp14:anchorId="1523275C" wp14:editId="318225C2">
            <wp:extent cx="5416550" cy="1848978"/>
            <wp:effectExtent l="19050" t="19050" r="12700" b="184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35690" cy="18555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55ED00" w14:textId="61A26DB3" w:rsidR="007D2065" w:rsidRPr="00DD329E" w:rsidRDefault="007D2065" w:rsidP="00492730">
      <w:pPr>
        <w:pStyle w:val="1e"/>
      </w:pPr>
      <w:r w:rsidRPr="00DD329E">
        <w:t>随后在</w:t>
      </w:r>
      <w:r w:rsidR="000C1402" w:rsidRPr="00DD329E">
        <w:t>在代码界面选择</w:t>
      </w:r>
      <w:r w:rsidR="000C1402" w:rsidRPr="00DD329E">
        <w:t>“Kernel”</w:t>
      </w:r>
      <w:r w:rsidR="000C1402" w:rsidRPr="00DD329E">
        <w:t>，</w:t>
      </w:r>
      <w:r w:rsidR="00F81EAB" w:rsidRPr="00DD329E">
        <w:t>确保右方的</w:t>
      </w:r>
      <w:r w:rsidR="00F81EAB" w:rsidRPr="00DD329E">
        <w:t>ipykernel</w:t>
      </w:r>
      <w:r w:rsidR="00F81EAB" w:rsidRPr="00DD329E">
        <w:t>为</w:t>
      </w:r>
      <w:r w:rsidR="00F81EAB" w:rsidRPr="00DD329E">
        <w:t>Python3</w:t>
      </w:r>
      <w:r w:rsidR="00F81EAB" w:rsidRPr="00DD329E">
        <w:t>，</w:t>
      </w:r>
      <w:r w:rsidR="00280116" w:rsidRPr="00DD329E">
        <w:t>之后</w:t>
      </w:r>
      <w:r w:rsidR="000C1402" w:rsidRPr="00DD329E">
        <w:t>选择</w:t>
      </w:r>
      <w:r w:rsidR="000C1402" w:rsidRPr="00DD329E">
        <w:t>“Restart &amp; Run All”</w:t>
      </w:r>
      <w:r w:rsidR="000C1402" w:rsidRPr="00DD329E">
        <w:t>运行代码：</w:t>
      </w:r>
    </w:p>
    <w:p w14:paraId="5302B37E" w14:textId="58E46563" w:rsidR="007D2065" w:rsidRPr="00DD329E" w:rsidRDefault="00F81EAB" w:rsidP="00492730">
      <w:pPr>
        <w:pStyle w:val="1e"/>
      </w:pPr>
      <w:r w:rsidRPr="00DD329E">
        <w:rPr>
          <w:noProof/>
        </w:rPr>
        <w:drawing>
          <wp:inline distT="0" distB="0" distL="0" distR="0" wp14:anchorId="4D127509" wp14:editId="3E04AA54">
            <wp:extent cx="5476094" cy="1943735"/>
            <wp:effectExtent l="19050" t="19050" r="10795" b="184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8538" cy="19446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97903B" w14:textId="4BF6830F" w:rsidR="00067303" w:rsidRPr="00DD329E" w:rsidRDefault="00067303" w:rsidP="00492730">
      <w:pPr>
        <w:pStyle w:val="1e"/>
      </w:pPr>
      <w:r w:rsidRPr="00DD329E">
        <w:t>首次启动后，</w:t>
      </w:r>
      <w:r w:rsidR="00277411">
        <w:rPr>
          <w:rFonts w:hint="eastAsia"/>
        </w:rPr>
        <w:t>如果</w:t>
      </w:r>
      <w:r w:rsidRPr="00DD329E">
        <w:t>拉到最下方</w:t>
      </w:r>
      <w:r w:rsidR="00277411">
        <w:rPr>
          <w:rFonts w:hint="eastAsia"/>
        </w:rPr>
        <w:t>没</w:t>
      </w:r>
      <w:r w:rsidRPr="00DD329E">
        <w:t>有任何显示</w:t>
      </w:r>
      <w:r w:rsidR="00277411">
        <w:rPr>
          <w:rFonts w:hint="eastAsia"/>
        </w:rPr>
        <w:t>（</w:t>
      </w:r>
      <w:r w:rsidR="00277411" w:rsidRPr="00DD329E">
        <w:t>如下图所示</w:t>
      </w:r>
      <w:r w:rsidR="00277411">
        <w:rPr>
          <w:rFonts w:hint="eastAsia"/>
        </w:rPr>
        <w:t>）</w:t>
      </w:r>
      <w:r w:rsidR="00442E0A">
        <w:rPr>
          <w:rFonts w:hint="eastAsia"/>
        </w:rPr>
        <w:t>，</w:t>
      </w:r>
      <w:r w:rsidR="00F81CD9" w:rsidRPr="00DD329E">
        <w:t>此时</w:t>
      </w:r>
      <w:r w:rsidR="00442E0A">
        <w:rPr>
          <w:rFonts w:hint="eastAsia"/>
        </w:rPr>
        <w:t>回</w:t>
      </w:r>
      <w:r w:rsidR="00F81CD9" w:rsidRPr="00DD329E">
        <w:t>到最上方并点击</w:t>
      </w:r>
      <w:r w:rsidR="00225D43" w:rsidRPr="00DD329E">
        <w:t>“Restart &amp; Run All”</w:t>
      </w:r>
      <w:r w:rsidR="00442E0A">
        <w:rPr>
          <w:rFonts w:hint="eastAsia"/>
        </w:rPr>
        <w:t>，</w:t>
      </w:r>
      <w:r w:rsidR="00F81CD9" w:rsidRPr="00DD329E">
        <w:t>多跑几次，直到出现图形界面为止。</w:t>
      </w:r>
    </w:p>
    <w:p w14:paraId="6638F998" w14:textId="66D6DBD8" w:rsidR="007D4050" w:rsidRPr="00DD329E" w:rsidRDefault="00C43210" w:rsidP="00492730">
      <w:pPr>
        <w:pStyle w:val="1e"/>
      </w:pPr>
      <w:r w:rsidRPr="00DD329E">
        <w:rPr>
          <w:noProof/>
        </w:rPr>
        <w:drawing>
          <wp:inline distT="0" distB="0" distL="0" distR="0" wp14:anchorId="5BBCE14E" wp14:editId="319130D6">
            <wp:extent cx="4273550" cy="1317804"/>
            <wp:effectExtent l="19050" t="19050" r="12700" b="1587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0986" cy="13231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A7CE24" w14:textId="6A1CAED7" w:rsidR="00AC3AD5" w:rsidRPr="00DD329E" w:rsidRDefault="00AC3AD5" w:rsidP="00492730">
      <w:pPr>
        <w:pStyle w:val="1e"/>
      </w:pPr>
      <w:r w:rsidRPr="00DD329E">
        <w:t>成功运行后，画面如下所示</w:t>
      </w:r>
      <w:r w:rsidR="00E9377D" w:rsidRPr="00DD329E">
        <w:t>：</w:t>
      </w:r>
    </w:p>
    <w:p w14:paraId="12892E26" w14:textId="10DF2449" w:rsidR="00AC3AD5" w:rsidRPr="00DD329E" w:rsidRDefault="00152095" w:rsidP="00492730">
      <w:pPr>
        <w:pStyle w:val="1e"/>
      </w:pPr>
      <w:r w:rsidRPr="00DD329E">
        <w:rPr>
          <w:noProof/>
        </w:rPr>
        <w:drawing>
          <wp:inline distT="0" distB="0" distL="0" distR="0" wp14:anchorId="1F4EDEB2" wp14:editId="10ED72FE">
            <wp:extent cx="5212080" cy="2569267"/>
            <wp:effectExtent l="19050" t="19050" r="26670" b="215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651" cy="25729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775C66" w14:textId="269BE7FA" w:rsidR="00AC3AD5" w:rsidRPr="00DD329E" w:rsidRDefault="00AC3AD5" w:rsidP="00DE0471">
      <w:pPr>
        <w:pStyle w:val="30"/>
        <w:rPr>
          <w:rFonts w:cs="Huawei Sans"/>
        </w:rPr>
      </w:pPr>
      <w:r w:rsidRPr="00DD329E">
        <w:rPr>
          <w:rFonts w:cs="Huawei Sans"/>
        </w:rPr>
        <w:t>开始校准摄像头</w:t>
      </w:r>
    </w:p>
    <w:p w14:paraId="7B9186E5" w14:textId="52E561A7" w:rsidR="00F81CD9" w:rsidRPr="00DD329E" w:rsidRDefault="00EB0858" w:rsidP="00492730">
      <w:pPr>
        <w:pStyle w:val="1e"/>
      </w:pPr>
      <w:r>
        <w:rPr>
          <w:rFonts w:hint="eastAsia"/>
        </w:rPr>
        <w:t>选择</w:t>
      </w:r>
      <w:r w:rsidR="00C449CF" w:rsidRPr="00DD329E">
        <w:t>“calibration_model”</w:t>
      </w:r>
      <w:r w:rsidR="00F81CD9" w:rsidRPr="00DD329E">
        <w:t>，点击后，拉动上方的滚动条（</w:t>
      </w:r>
      <w:r w:rsidR="00340A8D" w:rsidRPr="00DD329E">
        <w:t>“joint1”</w:t>
      </w:r>
      <w:r w:rsidR="00340A8D" w:rsidRPr="00DD329E">
        <w:t>与</w:t>
      </w:r>
      <w:r w:rsidR="00340A8D" w:rsidRPr="00DD329E">
        <w:t>“joint2”</w:t>
      </w:r>
      <w:r w:rsidR="00F81CD9" w:rsidRPr="00DD329E">
        <w:t>），随着滚动条的拉动，蓝色边框会出现，请务必确保蓝色边框覆盖整个十字框，具体效果如下（请</w:t>
      </w:r>
      <w:r w:rsidR="00DD6646" w:rsidRPr="00DD329E">
        <w:t>确保</w:t>
      </w:r>
      <w:r w:rsidR="0050780E" w:rsidRPr="00DD329E">
        <w:t>调试环境的光源充足</w:t>
      </w:r>
      <w:r w:rsidR="00F81CD9" w:rsidRPr="00DD329E">
        <w:t>）：</w:t>
      </w:r>
    </w:p>
    <w:p w14:paraId="40E1EA13" w14:textId="0AE6D93F" w:rsidR="00AC3AD5" w:rsidRPr="00DD329E" w:rsidRDefault="00F2382C" w:rsidP="00492730">
      <w:pPr>
        <w:pStyle w:val="1e"/>
      </w:pPr>
      <w:r w:rsidRPr="00DD329E">
        <w:rPr>
          <w:noProof/>
        </w:rPr>
        <w:drawing>
          <wp:inline distT="0" distB="0" distL="0" distR="0" wp14:anchorId="2034FE35" wp14:editId="2DEDD05A">
            <wp:extent cx="5294630" cy="2580294"/>
            <wp:effectExtent l="19050" t="19050" r="2032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636" cy="25856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DDA9BA" w14:textId="5AB0F6ED" w:rsidR="00AC3AD5" w:rsidRPr="00DD329E" w:rsidRDefault="00CF4486" w:rsidP="00154D96">
      <w:pPr>
        <w:pStyle w:val="30"/>
        <w:rPr>
          <w:rFonts w:cs="Huawei Sans"/>
        </w:rPr>
      </w:pPr>
      <w:r w:rsidRPr="00DD329E">
        <w:rPr>
          <w:rFonts w:cs="Huawei Sans"/>
        </w:rPr>
        <w:t>校准</w:t>
      </w:r>
      <w:r w:rsidR="00326B41" w:rsidRPr="00DD329E">
        <w:rPr>
          <w:rFonts w:cs="Huawei Sans"/>
        </w:rPr>
        <w:t>成功后显示</w:t>
      </w:r>
    </w:p>
    <w:p w14:paraId="37A8533C" w14:textId="65AB77B9" w:rsidR="000C6A22" w:rsidRPr="00DD329E" w:rsidRDefault="000C6A22" w:rsidP="00492730">
      <w:pPr>
        <w:pStyle w:val="1e"/>
      </w:pPr>
      <w:r w:rsidRPr="00DD329E">
        <w:t>当效果如上图所示时，点击</w:t>
      </w:r>
      <w:r w:rsidR="00351A61" w:rsidRPr="00DD329E">
        <w:t>“calibration_ok”</w:t>
      </w:r>
      <w:r w:rsidRPr="00DD329E">
        <w:t>按钮，则可视化界面进入方框内部。具体效果如下图所示：</w:t>
      </w:r>
    </w:p>
    <w:p w14:paraId="147E2582" w14:textId="2175BB84" w:rsidR="00AC3AD5" w:rsidRPr="00DD329E" w:rsidRDefault="00154D96" w:rsidP="00492730">
      <w:pPr>
        <w:pStyle w:val="1e"/>
      </w:pPr>
      <w:r w:rsidRPr="00DD329E">
        <w:rPr>
          <w:noProof/>
        </w:rPr>
        <w:drawing>
          <wp:inline distT="0" distB="0" distL="0" distR="0" wp14:anchorId="77D77048" wp14:editId="2AFEE106">
            <wp:extent cx="5154930" cy="2506329"/>
            <wp:effectExtent l="19050" t="19050" r="26670" b="279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788" cy="25111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71A493" w14:textId="48B6BCE0" w:rsidR="00AC3AD5" w:rsidRPr="00DD329E" w:rsidRDefault="00AC3AD5" w:rsidP="00154D96">
      <w:pPr>
        <w:pStyle w:val="30"/>
        <w:rPr>
          <w:rFonts w:cs="Huawei Sans"/>
        </w:rPr>
      </w:pPr>
      <w:r w:rsidRPr="00DD329E">
        <w:rPr>
          <w:rFonts w:cs="Huawei Sans"/>
        </w:rPr>
        <w:t>停止</w:t>
      </w:r>
      <w:r w:rsidRPr="00DD329E">
        <w:rPr>
          <w:rFonts w:cs="Huawei Sans"/>
        </w:rPr>
        <w:t>jupyter notebook</w:t>
      </w:r>
      <w:r w:rsidRPr="00DD329E">
        <w:rPr>
          <w:rFonts w:cs="Huawei Sans"/>
        </w:rPr>
        <w:t>程序</w:t>
      </w:r>
    </w:p>
    <w:p w14:paraId="5CB58DF7" w14:textId="22DF50E2" w:rsidR="00D956E8" w:rsidRPr="00DD329E" w:rsidRDefault="00C24361" w:rsidP="00492730">
      <w:pPr>
        <w:pStyle w:val="1e"/>
      </w:pPr>
      <w:r w:rsidRPr="00DD329E">
        <w:t>在调整完显示框后，关闭</w:t>
      </w:r>
      <w:r w:rsidRPr="00DD329E">
        <w:t>jupyter notebook</w:t>
      </w:r>
      <w:r w:rsidRPr="00DD329E">
        <w:t>程序，避免与</w:t>
      </w:r>
      <w:r w:rsidRPr="00DD329E">
        <w:t>python</w:t>
      </w:r>
      <w:r w:rsidRPr="00DD329E">
        <w:t>主程序发生摄像头冲突。建议使用</w:t>
      </w:r>
      <w:r w:rsidR="00B93AEB" w:rsidRPr="00DD329E">
        <w:t>“</w:t>
      </w:r>
      <w:r w:rsidRPr="00DD329E">
        <w:t>Restart</w:t>
      </w:r>
      <w:r w:rsidR="00B93AEB" w:rsidRPr="00DD329E">
        <w:t>”</w:t>
      </w:r>
      <w:r w:rsidRPr="00DD329E">
        <w:t>命令进行关闭，如下图所示：</w:t>
      </w:r>
    </w:p>
    <w:p w14:paraId="3F4D32FE" w14:textId="3C8A887D" w:rsidR="00BE7D60" w:rsidRPr="00DD329E" w:rsidRDefault="00BE7D60" w:rsidP="00492730">
      <w:pPr>
        <w:pStyle w:val="1e"/>
      </w:pPr>
      <w:r w:rsidRPr="00DD329E">
        <w:rPr>
          <w:noProof/>
        </w:rPr>
        <w:drawing>
          <wp:inline distT="0" distB="0" distL="0" distR="0" wp14:anchorId="29A2E8B8" wp14:editId="454C8B8F">
            <wp:extent cx="1968500" cy="2561657"/>
            <wp:effectExtent l="19050" t="19050" r="12700" b="1016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69739" cy="25632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F27D89" w14:textId="4B0D2820" w:rsidR="00D37286" w:rsidRDefault="00BE2C0E" w:rsidP="00492730">
      <w:pPr>
        <w:pStyle w:val="1e"/>
      </w:pPr>
      <w:r w:rsidRPr="00DD329E">
        <w:t>返回开发板终端，按下键盘</w:t>
      </w:r>
      <w:r w:rsidRPr="00DD329E">
        <w:t>“Ctrl”+“C”</w:t>
      </w:r>
      <w:r w:rsidRPr="00DD329E">
        <w:t>键，</w:t>
      </w:r>
      <w:r w:rsidR="00D37286" w:rsidRPr="00DD329E">
        <w:t>终止</w:t>
      </w:r>
      <w:r w:rsidR="00D37286" w:rsidRPr="00DD329E">
        <w:t>jupyter notebook</w:t>
      </w:r>
      <w:r w:rsidR="00D37286" w:rsidRPr="00DD329E">
        <w:t>程序</w:t>
      </w:r>
      <w:r w:rsidR="00052A26">
        <w:rPr>
          <w:rFonts w:hint="eastAsia"/>
        </w:rPr>
        <w:t>。</w:t>
      </w:r>
    </w:p>
    <w:p w14:paraId="3DD3BECD" w14:textId="30FE2E24" w:rsidR="00052A26" w:rsidRPr="00052A26" w:rsidRDefault="00052A26" w:rsidP="00052A26">
      <w:pPr>
        <w:pStyle w:val="30"/>
      </w:pPr>
      <w:r>
        <w:rPr>
          <w:rFonts w:hint="eastAsia"/>
        </w:rPr>
        <w:t>关闭</w:t>
      </w:r>
      <w:r w:rsidRPr="00052A26">
        <w:rPr>
          <w:rFonts w:hint="eastAsia"/>
        </w:rPr>
        <w:t>硬件设备的校准流程</w:t>
      </w:r>
    </w:p>
    <w:p w14:paraId="52C92C0A" w14:textId="09C4F589" w:rsidR="00052A26" w:rsidRDefault="002C3AED" w:rsidP="00492730">
      <w:pPr>
        <w:pStyle w:val="1e"/>
      </w:pPr>
      <w:r w:rsidRPr="002C3AED">
        <w:rPr>
          <w:rFonts w:hint="eastAsia"/>
        </w:rPr>
        <w:t>进入</w:t>
      </w:r>
      <w:r w:rsidRPr="002C3AED">
        <w:rPr>
          <w:rFonts w:hint="eastAsia"/>
        </w:rPr>
        <w:t>/root/ros2_robot_arm/ros2_ws/src/dofbot_garbage_yolov5/dofbot_garbage_yolov5/utils/</w:t>
      </w:r>
      <w:r w:rsidRPr="002C3AED">
        <w:rPr>
          <w:rFonts w:hint="eastAsia"/>
        </w:rPr>
        <w:t>目录，将</w:t>
      </w:r>
      <w:r w:rsidRPr="002C3AED">
        <w:rPr>
          <w:rFonts w:hint="eastAsia"/>
        </w:rPr>
        <w:t xml:space="preserve"> </w:t>
      </w:r>
      <w:r w:rsidRPr="00600278">
        <w:rPr>
          <w:rFonts w:hint="eastAsia"/>
          <w:b/>
          <w:bCs/>
        </w:rPr>
        <w:t>garbage_identify.py</w:t>
      </w:r>
      <w:r w:rsidRPr="002C3AED">
        <w:rPr>
          <w:rFonts w:hint="eastAsia"/>
        </w:rPr>
        <w:t xml:space="preserve"> </w:t>
      </w:r>
      <w:r w:rsidRPr="002C3AED">
        <w:rPr>
          <w:rFonts w:hint="eastAsia"/>
        </w:rPr>
        <w:t>和</w:t>
      </w:r>
      <w:r w:rsidRPr="002C3AED">
        <w:rPr>
          <w:rFonts w:hint="eastAsia"/>
        </w:rPr>
        <w:t xml:space="preserve"> </w:t>
      </w:r>
      <w:r w:rsidRPr="00600278">
        <w:rPr>
          <w:rFonts w:hint="eastAsia"/>
          <w:b/>
          <w:bCs/>
        </w:rPr>
        <w:t>npu_utils.py</w:t>
      </w:r>
      <w:r w:rsidRPr="002C3AED">
        <w:rPr>
          <w:rFonts w:hint="eastAsia"/>
        </w:rPr>
        <w:t xml:space="preserve"> </w:t>
      </w:r>
      <w:r w:rsidRPr="002C3AED">
        <w:rPr>
          <w:rFonts w:hint="eastAsia"/>
        </w:rPr>
        <w:t>中的</w:t>
      </w:r>
      <w:r w:rsidRPr="002C3AED">
        <w:rPr>
          <w:rFonts w:hint="eastAsia"/>
        </w:rPr>
        <w:t xml:space="preserve"> CALIB_MODE =</w:t>
      </w:r>
      <w:r w:rsidR="00F84553">
        <w:t xml:space="preserve"> </w:t>
      </w:r>
      <w:r w:rsidR="00F84553">
        <w:rPr>
          <w:rFonts w:hint="eastAsia"/>
        </w:rPr>
        <w:t>True</w:t>
      </w:r>
      <w:r w:rsidRPr="002C3AED">
        <w:rPr>
          <w:rFonts w:hint="eastAsia"/>
        </w:rPr>
        <w:t>改为</w:t>
      </w:r>
      <w:r w:rsidRPr="002C3AED">
        <w:rPr>
          <w:rFonts w:hint="eastAsia"/>
        </w:rPr>
        <w:t xml:space="preserve"> </w:t>
      </w:r>
      <w:r w:rsidRPr="00965EC7">
        <w:rPr>
          <w:rFonts w:hint="eastAsia"/>
          <w:b/>
          <w:bCs/>
        </w:rPr>
        <w:t xml:space="preserve">CALIB_MODE = </w:t>
      </w:r>
      <w:r w:rsidR="00F84553" w:rsidRPr="00965EC7">
        <w:rPr>
          <w:rFonts w:hint="eastAsia"/>
          <w:b/>
          <w:bCs/>
        </w:rPr>
        <w:t>False</w:t>
      </w:r>
      <w:r w:rsidRPr="002C3AED">
        <w:rPr>
          <w:rFonts w:hint="eastAsia"/>
        </w:rPr>
        <w:t>。</w:t>
      </w:r>
    </w:p>
    <w:p w14:paraId="00B4FC65" w14:textId="07D6A19A" w:rsidR="00926A2C" w:rsidRDefault="00451A5A" w:rsidP="00492730">
      <w:pPr>
        <w:pStyle w:val="1e"/>
      </w:pPr>
      <w:r>
        <w:rPr>
          <w:noProof/>
        </w:rPr>
        <w:drawing>
          <wp:inline distT="0" distB="0" distL="0" distR="0" wp14:anchorId="50024E89" wp14:editId="779808B2">
            <wp:extent cx="1511300" cy="355600"/>
            <wp:effectExtent l="0" t="0" r="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r="66484" b="63633"/>
                    <a:stretch/>
                  </pic:blipFill>
                  <pic:spPr bwMode="auto">
                    <a:xfrm>
                      <a:off x="0" y="0"/>
                      <a:ext cx="1512784" cy="355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1FC0E" w14:textId="29FCC6A4" w:rsidR="00926A2C" w:rsidRDefault="00FF41C2" w:rsidP="00FF41C2">
      <w:pPr>
        <w:pStyle w:val="30"/>
      </w:pPr>
      <w:r>
        <w:rPr>
          <w:rFonts w:hint="eastAsia"/>
        </w:rPr>
        <w:t>重新编译</w:t>
      </w:r>
    </w:p>
    <w:p w14:paraId="09BCD535" w14:textId="77777777" w:rsidR="008703C4" w:rsidRDefault="008703C4" w:rsidP="008703C4">
      <w:pPr>
        <w:pStyle w:val="2f2"/>
      </w:pPr>
      <w:r>
        <w:rPr>
          <w:rFonts w:hint="eastAsia"/>
        </w:rPr>
        <w:t>cd /root/ros2_robot_arm/</w:t>
      </w:r>
    </w:p>
    <w:p w14:paraId="2C4C170A" w14:textId="77777777" w:rsidR="008703C4" w:rsidRDefault="008703C4" w:rsidP="008703C4">
      <w:pPr>
        <w:pStyle w:val="2f2"/>
      </w:pPr>
      <w:r>
        <w:rPr>
          <w:rFonts w:hint="eastAsia"/>
        </w:rPr>
        <w:t>source setenv.sh</w:t>
      </w:r>
    </w:p>
    <w:p w14:paraId="7E1CAABA" w14:textId="77777777" w:rsidR="008703C4" w:rsidRDefault="008703C4" w:rsidP="008703C4">
      <w:pPr>
        <w:pStyle w:val="2f2"/>
      </w:pPr>
      <w:r>
        <w:rPr>
          <w:rFonts w:hint="eastAsia"/>
        </w:rPr>
        <w:t>cd ros2_ws/</w:t>
      </w:r>
    </w:p>
    <w:p w14:paraId="0DF7DA29" w14:textId="2CCEA871" w:rsidR="00926A2C" w:rsidRDefault="008703C4" w:rsidP="008703C4">
      <w:pPr>
        <w:pStyle w:val="2f2"/>
      </w:pPr>
      <w:r>
        <w:rPr>
          <w:rFonts w:hint="eastAsia"/>
        </w:rPr>
        <w:t>colcon build</w:t>
      </w:r>
    </w:p>
    <w:p w14:paraId="0192C5F3" w14:textId="77777777" w:rsidR="003235D4" w:rsidRPr="00B71E89" w:rsidRDefault="003235D4" w:rsidP="003235D4">
      <w:pPr>
        <w:pStyle w:val="2"/>
        <w:rPr>
          <w:lang w:eastAsia="zh-CN"/>
        </w:rPr>
      </w:pPr>
      <w:bookmarkStart w:id="50" w:name="_启动机械臂单个积木分拣程序"/>
      <w:bookmarkStart w:id="51" w:name="_Toc196640336"/>
      <w:bookmarkEnd w:id="50"/>
      <w:r w:rsidRPr="00B71E89">
        <w:rPr>
          <w:rFonts w:hint="eastAsia"/>
          <w:lang w:eastAsia="zh-CN"/>
        </w:rPr>
        <w:t>启动机械臂可视化</w:t>
      </w:r>
      <w:r w:rsidRPr="00B71E89">
        <w:rPr>
          <w:rFonts w:hint="eastAsia"/>
          <w:lang w:eastAsia="zh-CN"/>
        </w:rPr>
        <w:t>rviz</w:t>
      </w:r>
      <w:bookmarkEnd w:id="51"/>
    </w:p>
    <w:p w14:paraId="1F528830" w14:textId="78EE7BF1" w:rsidR="003235D4" w:rsidRPr="00B71E89" w:rsidRDefault="007A1B21" w:rsidP="006133E5">
      <w:pPr>
        <w:pStyle w:val="30"/>
      </w:pPr>
      <w:r w:rsidRPr="00B71E89">
        <w:rPr>
          <w:rFonts w:hint="eastAsia"/>
        </w:rPr>
        <w:t>启动</w:t>
      </w:r>
      <w:r w:rsidRPr="00B71E89">
        <w:rPr>
          <w:rFonts w:hint="eastAsia"/>
        </w:rPr>
        <w:t>rviz</w:t>
      </w:r>
      <w:r w:rsidRPr="00B71E89">
        <w:rPr>
          <w:rFonts w:hint="eastAsia"/>
        </w:rPr>
        <w:t>可视化</w:t>
      </w:r>
      <w:r w:rsidR="00C26AEF" w:rsidRPr="00B71E89">
        <w:rPr>
          <w:rFonts w:hint="eastAsia"/>
        </w:rPr>
        <w:t>程序</w:t>
      </w:r>
    </w:p>
    <w:p w14:paraId="418A201E" w14:textId="43188DCD" w:rsidR="003A79EF" w:rsidRPr="00B71E89" w:rsidRDefault="003A79EF" w:rsidP="003235D4">
      <w:pPr>
        <w:pStyle w:val="2f2"/>
      </w:pPr>
      <w:r w:rsidRPr="00B71E89">
        <w:rPr>
          <w:rFonts w:hint="eastAsia"/>
        </w:rPr>
        <w:t>source install/setup.bash</w:t>
      </w:r>
    </w:p>
    <w:p w14:paraId="3C3F533E" w14:textId="6257133E" w:rsidR="003235D4" w:rsidRPr="00B71E89" w:rsidRDefault="003235D4" w:rsidP="003235D4">
      <w:pPr>
        <w:pStyle w:val="2f2"/>
      </w:pPr>
      <w:r w:rsidRPr="00B71E89">
        <w:rPr>
          <w:rFonts w:hint="eastAsia"/>
        </w:rPr>
        <w:t>ros2 launch dofbot_moveit dofbot_moveit.launch.py</w:t>
      </w:r>
    </w:p>
    <w:p w14:paraId="1C8F72FF" w14:textId="77777777" w:rsidR="003235D4" w:rsidRPr="00B71E89" w:rsidRDefault="003235D4" w:rsidP="00492730">
      <w:pPr>
        <w:pStyle w:val="1e"/>
      </w:pPr>
      <w:r w:rsidRPr="00B71E89">
        <w:rPr>
          <w:rFonts w:hint="eastAsia"/>
        </w:rPr>
        <w:t>跳出窗口：</w:t>
      </w:r>
    </w:p>
    <w:p w14:paraId="463B5EC1" w14:textId="77777777" w:rsidR="003235D4" w:rsidRPr="00B71E89" w:rsidRDefault="003235D4" w:rsidP="00492730">
      <w:pPr>
        <w:pStyle w:val="1e"/>
      </w:pPr>
      <w:r w:rsidRPr="00B71E89">
        <w:rPr>
          <w:noProof/>
        </w:rPr>
        <w:drawing>
          <wp:inline distT="0" distB="0" distL="0" distR="0" wp14:anchorId="5459E559" wp14:editId="3B7E92C0">
            <wp:extent cx="5368705" cy="3702613"/>
            <wp:effectExtent l="0" t="0" r="381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0338" cy="371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DBD7" w14:textId="3A8DCBBB" w:rsidR="003235D4" w:rsidRPr="00B71E89" w:rsidRDefault="008031B8" w:rsidP="00970413">
      <w:pPr>
        <w:pStyle w:val="30"/>
      </w:pPr>
      <w:r w:rsidRPr="00B71E89">
        <w:rPr>
          <w:rFonts w:hint="eastAsia"/>
        </w:rPr>
        <w:t>（启动积木分拣</w:t>
      </w:r>
      <w:r w:rsidRPr="00B71E89">
        <w:rPr>
          <w:rFonts w:hint="eastAsia"/>
        </w:rPr>
        <w:t>/</w:t>
      </w:r>
      <w:r w:rsidRPr="00B71E89">
        <w:rPr>
          <w:rFonts w:hint="eastAsia"/>
        </w:rPr>
        <w:t>堆叠程序后）</w:t>
      </w:r>
      <w:r w:rsidR="00840096" w:rsidRPr="00B71E89">
        <w:rPr>
          <w:rFonts w:hint="eastAsia"/>
        </w:rPr>
        <w:t>可</w:t>
      </w:r>
      <w:r w:rsidR="0055026C" w:rsidRPr="00B71E89">
        <w:rPr>
          <w:rFonts w:hint="eastAsia"/>
        </w:rPr>
        <w:t>添加摄像头</w:t>
      </w:r>
      <w:r w:rsidR="00C0522F" w:rsidRPr="00B71E89">
        <w:rPr>
          <w:rFonts w:hint="eastAsia"/>
        </w:rPr>
        <w:t>实时</w:t>
      </w:r>
      <w:r w:rsidR="00736C06" w:rsidRPr="00B71E89">
        <w:rPr>
          <w:rFonts w:hint="eastAsia"/>
        </w:rPr>
        <w:t>画面</w:t>
      </w:r>
    </w:p>
    <w:p w14:paraId="4534BD1E" w14:textId="53587408" w:rsidR="003235D4" w:rsidRPr="00B71E89" w:rsidRDefault="003235D4" w:rsidP="00492730">
      <w:pPr>
        <w:pStyle w:val="1e"/>
      </w:pPr>
      <w:r w:rsidRPr="00B71E89">
        <w:rPr>
          <w:rFonts w:hint="eastAsia"/>
        </w:rPr>
        <w:t>选择左下角</w:t>
      </w:r>
      <w:r w:rsidRPr="00B71E89">
        <w:rPr>
          <w:rFonts w:hint="eastAsia"/>
        </w:rPr>
        <w:t>add</w:t>
      </w:r>
      <w:r w:rsidR="001C6D85" w:rsidRPr="00B71E89">
        <w:rPr>
          <w:rFonts w:hint="eastAsia"/>
        </w:rPr>
        <w:t>：</w:t>
      </w:r>
    </w:p>
    <w:p w14:paraId="1348050A" w14:textId="77777777" w:rsidR="003235D4" w:rsidRPr="00B71E89" w:rsidRDefault="003235D4" w:rsidP="00492730">
      <w:pPr>
        <w:pStyle w:val="1e"/>
      </w:pPr>
      <w:r w:rsidRPr="00B71E89">
        <w:rPr>
          <w:noProof/>
        </w:rPr>
        <w:drawing>
          <wp:inline distT="0" distB="0" distL="0" distR="0" wp14:anchorId="4DA400E4" wp14:editId="27C31C7F">
            <wp:extent cx="4848225" cy="6858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FBA4" w14:textId="43130BD8" w:rsidR="003235D4" w:rsidRPr="00B71E89" w:rsidRDefault="003235D4" w:rsidP="00492730">
      <w:pPr>
        <w:pStyle w:val="1e"/>
      </w:pPr>
      <w:r w:rsidRPr="00B71E89">
        <w:rPr>
          <w:rFonts w:hint="eastAsia"/>
        </w:rPr>
        <w:t>选择</w:t>
      </w:r>
      <w:r w:rsidR="00C91677" w:rsidRPr="00B71E89">
        <w:rPr>
          <w:rFonts w:hint="eastAsia"/>
        </w:rPr>
        <w:t>“</w:t>
      </w:r>
      <w:r w:rsidR="00C91677" w:rsidRPr="00B71E89">
        <w:rPr>
          <w:rFonts w:hint="eastAsia"/>
        </w:rPr>
        <w:t>By</w:t>
      </w:r>
      <w:r w:rsidR="00C91677" w:rsidRPr="00B71E89">
        <w:t xml:space="preserve"> </w:t>
      </w:r>
      <w:r w:rsidR="00C91677" w:rsidRPr="00B71E89">
        <w:rPr>
          <w:rFonts w:hint="eastAsia"/>
        </w:rPr>
        <w:t>topic</w:t>
      </w:r>
      <w:r w:rsidR="00C91677" w:rsidRPr="00B71E89">
        <w:rPr>
          <w:rFonts w:hint="eastAsia"/>
        </w:rPr>
        <w:t>”</w:t>
      </w:r>
      <w:r w:rsidR="00C91677" w:rsidRPr="00B71E89">
        <w:rPr>
          <w:rFonts w:hint="eastAsia"/>
        </w:rPr>
        <w:t>-</w:t>
      </w:r>
      <w:r w:rsidR="00C91677" w:rsidRPr="00B71E89">
        <w:rPr>
          <w:rFonts w:hint="eastAsia"/>
        </w:rPr>
        <w:t>“</w:t>
      </w:r>
      <w:r w:rsidR="00C91677" w:rsidRPr="00B71E89">
        <w:rPr>
          <w:rFonts w:hint="eastAsia"/>
        </w:rPr>
        <w:t>Image</w:t>
      </w:r>
      <w:r w:rsidR="00C91677" w:rsidRPr="00B71E89">
        <w:rPr>
          <w:rFonts w:hint="eastAsia"/>
        </w:rPr>
        <w:t>”</w:t>
      </w:r>
      <w:r w:rsidRPr="00B71E89">
        <w:rPr>
          <w:rFonts w:hint="eastAsia"/>
        </w:rPr>
        <w:t>：</w:t>
      </w:r>
    </w:p>
    <w:p w14:paraId="13C3A676" w14:textId="77777777" w:rsidR="003235D4" w:rsidRPr="00B71E89" w:rsidRDefault="003235D4" w:rsidP="00492730">
      <w:pPr>
        <w:pStyle w:val="1e"/>
      </w:pPr>
      <w:r w:rsidRPr="00B71E89">
        <w:rPr>
          <w:noProof/>
        </w:rPr>
        <w:drawing>
          <wp:inline distT="0" distB="0" distL="0" distR="0" wp14:anchorId="0328FCAC" wp14:editId="5671FF5E">
            <wp:extent cx="3232246" cy="4321175"/>
            <wp:effectExtent l="0" t="0" r="635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37422" cy="432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B536" w14:textId="7A89FD6A" w:rsidR="003235D4" w:rsidRPr="00B71E89" w:rsidRDefault="003235D4" w:rsidP="00492730">
      <w:pPr>
        <w:pStyle w:val="1e"/>
      </w:pPr>
      <w:r w:rsidRPr="00B71E89">
        <w:rPr>
          <w:rFonts w:hint="eastAsia"/>
        </w:rPr>
        <w:t>左下角出现</w:t>
      </w:r>
      <w:r w:rsidR="009D68ED" w:rsidRPr="00B71E89">
        <w:rPr>
          <w:rFonts w:hint="eastAsia"/>
        </w:rPr>
        <w:t>实时</w:t>
      </w:r>
      <w:r w:rsidR="00F61A37" w:rsidRPr="00B71E89">
        <w:rPr>
          <w:rFonts w:hint="eastAsia"/>
        </w:rPr>
        <w:t>摄像头画面</w:t>
      </w:r>
      <w:r w:rsidRPr="00B71E89">
        <w:rPr>
          <w:rFonts w:hint="eastAsia"/>
        </w:rPr>
        <w:t>：</w:t>
      </w:r>
    </w:p>
    <w:p w14:paraId="4895C93C" w14:textId="77777777" w:rsidR="003235D4" w:rsidRPr="00B71E89" w:rsidRDefault="003235D4" w:rsidP="00492730">
      <w:pPr>
        <w:pStyle w:val="1e"/>
      </w:pPr>
      <w:r w:rsidRPr="00B71E89">
        <w:rPr>
          <w:noProof/>
        </w:rPr>
        <w:drawing>
          <wp:inline distT="0" distB="0" distL="0" distR="0" wp14:anchorId="6E5E8B6B" wp14:editId="3C1789A6">
            <wp:extent cx="5317459" cy="3575685"/>
            <wp:effectExtent l="0" t="0" r="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896" cy="358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DCDD" w14:textId="77777777" w:rsidR="003235D4" w:rsidRPr="00B71E89" w:rsidRDefault="003235D4" w:rsidP="00492730">
      <w:pPr>
        <w:pStyle w:val="1e"/>
      </w:pPr>
      <w:r w:rsidRPr="00B71E89">
        <w:rPr>
          <w:noProof/>
        </w:rPr>
        <w:drawing>
          <wp:inline distT="0" distB="0" distL="0" distR="0" wp14:anchorId="6E086FDB" wp14:editId="54B81A7F">
            <wp:extent cx="4962525" cy="274320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CA80" w14:textId="246B4EA4" w:rsidR="003235D4" w:rsidRPr="00B71E89" w:rsidRDefault="001675C8" w:rsidP="00492730">
      <w:pPr>
        <w:pStyle w:val="1e"/>
      </w:pPr>
      <w:r w:rsidRPr="00B71E89">
        <w:rPr>
          <w:rFonts w:hint="eastAsia"/>
        </w:rPr>
        <w:t>在地图中</w:t>
      </w:r>
      <w:r w:rsidR="001C0052" w:rsidRPr="00B71E89">
        <w:rPr>
          <w:rFonts w:hint="eastAsia"/>
        </w:rPr>
        <w:t>放置积木</w:t>
      </w:r>
      <w:r w:rsidR="00C92C9C" w:rsidRPr="00B71E89">
        <w:rPr>
          <w:rFonts w:hint="eastAsia"/>
        </w:rPr>
        <w:t>，</w:t>
      </w:r>
      <w:r w:rsidR="00160931" w:rsidRPr="00B71E89">
        <w:rPr>
          <w:rFonts w:hint="eastAsia"/>
        </w:rPr>
        <w:t>显示</w:t>
      </w:r>
      <w:r w:rsidR="001C0052" w:rsidRPr="00B71E89">
        <w:rPr>
          <w:rFonts w:hint="eastAsia"/>
        </w:rPr>
        <w:t>如下：</w:t>
      </w:r>
    </w:p>
    <w:p w14:paraId="31935D87" w14:textId="77777777" w:rsidR="003235D4" w:rsidRPr="00B71E89" w:rsidRDefault="003235D4" w:rsidP="00492730">
      <w:pPr>
        <w:pStyle w:val="1e"/>
      </w:pPr>
      <w:r w:rsidRPr="00B71E89">
        <w:rPr>
          <w:noProof/>
        </w:rPr>
        <w:drawing>
          <wp:inline distT="0" distB="0" distL="0" distR="0" wp14:anchorId="35DD5061" wp14:editId="066175B4">
            <wp:extent cx="4924425" cy="27051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872A" w14:textId="7FD7DB61" w:rsidR="00115E87" w:rsidRPr="00B71E89" w:rsidRDefault="00115E87" w:rsidP="00115E87">
      <w:pPr>
        <w:pStyle w:val="2"/>
        <w:rPr>
          <w:rFonts w:cs="Huawei Sans"/>
          <w:lang w:eastAsia="zh-CN"/>
        </w:rPr>
      </w:pPr>
      <w:bookmarkStart w:id="52" w:name="_启动机械臂积木分拣/堆叠程序"/>
      <w:bookmarkStart w:id="53" w:name="_Toc196640337"/>
      <w:bookmarkEnd w:id="52"/>
      <w:r w:rsidRPr="00B71E89">
        <w:rPr>
          <w:rFonts w:cs="Huawei Sans"/>
          <w:lang w:eastAsia="zh-CN"/>
        </w:rPr>
        <w:t>启动机械臂积木分拣程序</w:t>
      </w:r>
      <w:bookmarkEnd w:id="53"/>
    </w:p>
    <w:p w14:paraId="2E6C334A" w14:textId="77777777" w:rsidR="00492730" w:rsidRPr="00B71E89" w:rsidRDefault="00492730" w:rsidP="00492730">
      <w:pPr>
        <w:pStyle w:val="1e"/>
      </w:pPr>
      <w:r w:rsidRPr="00B71E89">
        <w:rPr>
          <w:rFonts w:hint="eastAsia"/>
        </w:rPr>
        <w:t>重新开启</w:t>
      </w:r>
      <w:r w:rsidRPr="00B71E89">
        <w:rPr>
          <w:rFonts w:hint="eastAsia"/>
        </w:rPr>
        <w:t>2</w:t>
      </w:r>
      <w:r w:rsidRPr="00B71E89">
        <w:rPr>
          <w:rFonts w:hint="eastAsia"/>
        </w:rPr>
        <w:t>个终端窗口，分别进入对应目录执行命令。</w:t>
      </w:r>
    </w:p>
    <w:p w14:paraId="07F86BBD" w14:textId="71A7778A" w:rsidR="00492730" w:rsidRPr="00B71E89" w:rsidRDefault="00492730" w:rsidP="00492730">
      <w:pPr>
        <w:pStyle w:val="1e"/>
      </w:pPr>
      <w:bookmarkStart w:id="54" w:name="_Hlk194936162"/>
      <w:r w:rsidRPr="00B71E89">
        <w:rPr>
          <w:rFonts w:hint="eastAsia"/>
        </w:rPr>
        <w:t>1</w:t>
      </w:r>
      <w:r w:rsidRPr="00B71E89">
        <w:rPr>
          <w:rFonts w:hint="eastAsia"/>
        </w:rPr>
        <w:t>号终端输入：</w:t>
      </w:r>
    </w:p>
    <w:p w14:paraId="6049DA92" w14:textId="77777777" w:rsidR="00492730" w:rsidRPr="00B71E89" w:rsidRDefault="00492730" w:rsidP="00492730">
      <w:pPr>
        <w:pStyle w:val="2f2"/>
      </w:pPr>
      <w:r w:rsidRPr="00B71E89">
        <w:rPr>
          <w:rFonts w:hint="eastAsia"/>
        </w:rPr>
        <w:t>cd /root/ros2_robot_arm</w:t>
      </w:r>
    </w:p>
    <w:p w14:paraId="0C52F3A0" w14:textId="77777777" w:rsidR="00492730" w:rsidRPr="00B71E89" w:rsidRDefault="00492730" w:rsidP="00492730">
      <w:pPr>
        <w:pStyle w:val="2f2"/>
      </w:pPr>
      <w:r w:rsidRPr="00B71E89">
        <w:rPr>
          <w:rFonts w:hint="eastAsia"/>
        </w:rPr>
        <w:t>source setenv.sh</w:t>
      </w:r>
    </w:p>
    <w:p w14:paraId="6558F9C5" w14:textId="77777777" w:rsidR="00492730" w:rsidRPr="00B71E89" w:rsidRDefault="00492730" w:rsidP="00492730">
      <w:pPr>
        <w:pStyle w:val="2f2"/>
      </w:pPr>
      <w:r w:rsidRPr="00B71E89">
        <w:rPr>
          <w:rFonts w:hint="eastAsia"/>
        </w:rPr>
        <w:t>ros2 run dofbot_moveit dofbot_server</w:t>
      </w:r>
    </w:p>
    <w:p w14:paraId="2172E0B2" w14:textId="1B17814E" w:rsidR="00492730" w:rsidRPr="00B71E89" w:rsidRDefault="00492730" w:rsidP="00492730">
      <w:pPr>
        <w:pStyle w:val="1e"/>
      </w:pPr>
      <w:r w:rsidRPr="00B71E89">
        <w:rPr>
          <w:rFonts w:hint="eastAsia"/>
        </w:rPr>
        <w:t>2</w:t>
      </w:r>
      <w:r w:rsidRPr="00B71E89">
        <w:rPr>
          <w:rFonts w:hint="eastAsia"/>
        </w:rPr>
        <w:t>号终端输入：</w:t>
      </w:r>
    </w:p>
    <w:p w14:paraId="4F22D63E" w14:textId="77777777" w:rsidR="00492730" w:rsidRPr="00B71E89" w:rsidRDefault="00492730" w:rsidP="00492730">
      <w:pPr>
        <w:pStyle w:val="2f2"/>
      </w:pPr>
      <w:r w:rsidRPr="00B71E89">
        <w:rPr>
          <w:rFonts w:hint="eastAsia"/>
        </w:rPr>
        <w:t>cd /root/ros2_robot_arm</w:t>
      </w:r>
    </w:p>
    <w:p w14:paraId="0681F09A" w14:textId="77777777" w:rsidR="00492730" w:rsidRPr="00B71E89" w:rsidRDefault="00492730" w:rsidP="00492730">
      <w:pPr>
        <w:pStyle w:val="2f2"/>
      </w:pPr>
      <w:r w:rsidRPr="00B71E89">
        <w:rPr>
          <w:rFonts w:hint="eastAsia"/>
        </w:rPr>
        <w:t>source setenv.sh</w:t>
      </w:r>
    </w:p>
    <w:p w14:paraId="1A57AE73" w14:textId="7292BBFA" w:rsidR="00492730" w:rsidRPr="00B71E89" w:rsidRDefault="00492730" w:rsidP="00492730">
      <w:pPr>
        <w:pStyle w:val="2f2"/>
      </w:pPr>
      <w:r w:rsidRPr="00B71E89">
        <w:rPr>
          <w:rFonts w:hint="eastAsia"/>
        </w:rPr>
        <w:t>ros2 run dofbot_garbage_yolov5 block_cls</w:t>
      </w:r>
    </w:p>
    <w:p w14:paraId="02426DBF" w14:textId="78D5B709" w:rsidR="000E63B9" w:rsidRPr="00B71E89" w:rsidRDefault="000E63B9" w:rsidP="000E63B9">
      <w:pPr>
        <w:pStyle w:val="1e"/>
      </w:pPr>
      <w:r w:rsidRPr="00B71E89">
        <w:rPr>
          <w:rFonts w:hint="eastAsia"/>
        </w:rPr>
        <w:t>按“</w:t>
      </w:r>
      <w:r w:rsidRPr="00B71E89">
        <w:rPr>
          <w:rFonts w:hint="eastAsia"/>
        </w:rPr>
        <w:t>Ctrl</w:t>
      </w:r>
      <w:r w:rsidRPr="00B71E89">
        <w:t>+</w:t>
      </w:r>
      <w:r w:rsidRPr="00B71E89">
        <w:rPr>
          <w:rFonts w:hint="eastAsia"/>
        </w:rPr>
        <w:t>C</w:t>
      </w:r>
      <w:r w:rsidRPr="00B71E89">
        <w:rPr>
          <w:rFonts w:hint="eastAsia"/>
        </w:rPr>
        <w:t>”键终止</w:t>
      </w:r>
      <w:r w:rsidR="007616DB">
        <w:rPr>
          <w:rFonts w:hint="eastAsia"/>
        </w:rPr>
        <w:t>程序</w:t>
      </w:r>
      <w:r w:rsidRPr="00B71E89">
        <w:rPr>
          <w:rFonts w:hint="eastAsia"/>
        </w:rPr>
        <w:t>。</w:t>
      </w:r>
    </w:p>
    <w:bookmarkEnd w:id="54"/>
    <w:p w14:paraId="05DC6A15" w14:textId="0E22C214" w:rsidR="00971D06" w:rsidRPr="00B71E89" w:rsidRDefault="00971D06" w:rsidP="00492730">
      <w:pPr>
        <w:pStyle w:val="1e"/>
      </w:pPr>
      <w:r w:rsidRPr="00B71E89">
        <w:rPr>
          <w:rFonts w:hint="eastAsia"/>
        </w:rPr>
        <w:t>如果机械臂抓取效果不理想，</w:t>
      </w:r>
      <w:r w:rsidR="003B022E" w:rsidRPr="00B71E89">
        <w:rPr>
          <w:rFonts w:hint="eastAsia"/>
        </w:rPr>
        <w:t>请</w:t>
      </w:r>
      <w:r w:rsidRPr="00B71E89">
        <w:rPr>
          <w:rFonts w:hint="eastAsia"/>
        </w:rPr>
        <w:t>看后续步骤，调整机械臂的参数。</w:t>
      </w:r>
    </w:p>
    <w:p w14:paraId="32178309" w14:textId="200B3341" w:rsidR="0035152E" w:rsidRPr="00B71E89" w:rsidRDefault="00C55716" w:rsidP="0035152E">
      <w:pPr>
        <w:pStyle w:val="2"/>
        <w:rPr>
          <w:rFonts w:cs="Huawei Sans"/>
          <w:lang w:eastAsia="zh-CN"/>
        </w:rPr>
      </w:pPr>
      <w:bookmarkStart w:id="55" w:name="_Toc196640338"/>
      <w:r w:rsidRPr="00B71E89">
        <w:rPr>
          <w:rFonts w:cs="Huawei Sans" w:hint="eastAsia"/>
          <w:lang w:eastAsia="zh-CN"/>
        </w:rPr>
        <w:t>调整</w:t>
      </w:r>
      <w:r w:rsidR="003618C7" w:rsidRPr="00B71E89">
        <w:rPr>
          <w:rFonts w:hint="eastAsia"/>
          <w:lang w:eastAsia="zh-CN"/>
        </w:rPr>
        <w:t>机械臂的</w:t>
      </w:r>
      <w:r w:rsidR="00C132CA" w:rsidRPr="00B71E89">
        <w:rPr>
          <w:rFonts w:cs="Huawei Sans" w:hint="eastAsia"/>
          <w:lang w:eastAsia="zh-CN"/>
        </w:rPr>
        <w:t>夹取动作</w:t>
      </w:r>
      <w:bookmarkEnd w:id="55"/>
    </w:p>
    <w:p w14:paraId="0F961A54" w14:textId="170E29D9" w:rsidR="005D3000" w:rsidRPr="00B71E89" w:rsidRDefault="005D3000" w:rsidP="00492730">
      <w:pPr>
        <w:pStyle w:val="1e"/>
      </w:pPr>
      <w:r w:rsidRPr="00B71E89">
        <w:rPr>
          <w:rFonts w:hint="eastAsia"/>
        </w:rPr>
        <w:t>若机械臂在夹取积木时，发出“哒哒哒”的巨大噪音，观察一下夹爪</w:t>
      </w:r>
      <w:r w:rsidR="00D74D6E" w:rsidRPr="00B71E89">
        <w:rPr>
          <w:rFonts w:hint="eastAsia"/>
        </w:rPr>
        <w:t>夹空时的</w:t>
      </w:r>
      <w:r w:rsidRPr="00B71E89">
        <w:rPr>
          <w:rFonts w:hint="eastAsia"/>
        </w:rPr>
        <w:t>宽度与积木的宽度，</w:t>
      </w:r>
      <w:r w:rsidR="00D74D6E" w:rsidRPr="00B71E89">
        <w:rPr>
          <w:rFonts w:hint="eastAsia"/>
        </w:rPr>
        <w:t>可能是夹爪过紧造成的。如果想要</w:t>
      </w:r>
      <w:r w:rsidR="00324601" w:rsidRPr="00B71E89">
        <w:rPr>
          <w:rFonts w:hint="eastAsia"/>
        </w:rPr>
        <w:t>消除噪音，可以</w:t>
      </w:r>
      <w:r w:rsidR="00D74D6E" w:rsidRPr="00B71E89">
        <w:rPr>
          <w:rFonts w:hint="eastAsia"/>
        </w:rPr>
        <w:t>调</w:t>
      </w:r>
      <w:r w:rsidR="002C1767" w:rsidRPr="00B71E89">
        <w:rPr>
          <w:rFonts w:hint="eastAsia"/>
        </w:rPr>
        <w:t>宽</w:t>
      </w:r>
      <w:r w:rsidR="00D74D6E" w:rsidRPr="00B71E89">
        <w:rPr>
          <w:rFonts w:hint="eastAsia"/>
        </w:rPr>
        <w:t>夹爪</w:t>
      </w:r>
      <w:r w:rsidR="003E33BE" w:rsidRPr="00B71E89">
        <w:rPr>
          <w:rFonts w:hint="eastAsia"/>
        </w:rPr>
        <w:t>的闭合角度</w:t>
      </w:r>
      <w:r w:rsidR="002C1767" w:rsidRPr="00B71E89">
        <w:rPr>
          <w:rFonts w:hint="eastAsia"/>
        </w:rPr>
        <w:t>。</w:t>
      </w:r>
      <w:r w:rsidR="007016B8" w:rsidRPr="00B71E89">
        <w:rPr>
          <w:rFonts w:hint="eastAsia"/>
        </w:rPr>
        <w:t>同时还可以调整机械臂的运动</w:t>
      </w:r>
      <w:r w:rsidR="0099204A" w:rsidRPr="00B71E89">
        <w:rPr>
          <w:rFonts w:hint="eastAsia"/>
        </w:rPr>
        <w:t>控制参数，</w:t>
      </w:r>
      <w:r w:rsidR="00F478B5" w:rsidRPr="00B71E89">
        <w:rPr>
          <w:rFonts w:hint="eastAsia"/>
        </w:rPr>
        <w:t>使</w:t>
      </w:r>
      <w:r w:rsidR="0099204A" w:rsidRPr="00B71E89">
        <w:rPr>
          <w:rFonts w:hint="eastAsia"/>
        </w:rPr>
        <w:t>抓取更慢更</w:t>
      </w:r>
      <w:r w:rsidR="00181680" w:rsidRPr="00B71E89">
        <w:rPr>
          <w:rFonts w:hint="eastAsia"/>
        </w:rPr>
        <w:t>稳</w:t>
      </w:r>
      <w:r w:rsidR="0099204A" w:rsidRPr="00B71E89">
        <w:rPr>
          <w:rFonts w:hint="eastAsia"/>
        </w:rPr>
        <w:t>。</w:t>
      </w:r>
    </w:p>
    <w:p w14:paraId="75EA35B6" w14:textId="245DBE69" w:rsidR="003D3850" w:rsidRPr="00B71E89" w:rsidRDefault="003D3850" w:rsidP="00492730">
      <w:pPr>
        <w:pStyle w:val="1e"/>
      </w:pPr>
      <w:r w:rsidRPr="00B71E89">
        <w:rPr>
          <w:rFonts w:hint="eastAsia"/>
        </w:rPr>
        <w:t>这里根据实际情况，调低了机械臂夹爪的闭合角度（原</w:t>
      </w:r>
      <w:r w:rsidRPr="00B71E89">
        <w:rPr>
          <w:rFonts w:hint="eastAsia"/>
        </w:rPr>
        <w:t>130</w:t>
      </w:r>
      <w:r w:rsidRPr="00B71E89">
        <w:rPr>
          <w:rFonts w:hint="eastAsia"/>
        </w:rPr>
        <w:t>→</w:t>
      </w:r>
      <w:r w:rsidRPr="00B71E89">
        <w:rPr>
          <w:rFonts w:hint="eastAsia"/>
        </w:rPr>
        <w:t>120</w:t>
      </w:r>
      <w:r w:rsidRPr="00B71E89">
        <w:rPr>
          <w:rFonts w:hint="eastAsia"/>
        </w:rPr>
        <w:t>），同时调慢了机械臂</w:t>
      </w:r>
      <w:r w:rsidR="007B4229" w:rsidRPr="00B71E89">
        <w:rPr>
          <w:rFonts w:hint="eastAsia"/>
        </w:rPr>
        <w:t>的运动时间</w:t>
      </w:r>
      <w:r w:rsidRPr="00B71E89">
        <w:rPr>
          <w:rFonts w:hint="eastAsia"/>
        </w:rPr>
        <w:t>（原</w:t>
      </w:r>
      <w:r w:rsidRPr="00B71E89">
        <w:rPr>
          <w:rFonts w:hint="eastAsia"/>
        </w:rPr>
        <w:t>5</w:t>
      </w:r>
      <w:r w:rsidRPr="00B71E89">
        <w:t>00</w:t>
      </w:r>
      <w:r w:rsidRPr="00B71E89">
        <w:rPr>
          <w:rFonts w:hint="eastAsia"/>
        </w:rPr>
        <w:t>→</w:t>
      </w:r>
      <w:r w:rsidRPr="00B71E89">
        <w:rPr>
          <w:rFonts w:hint="eastAsia"/>
        </w:rPr>
        <w:t>8</w:t>
      </w:r>
      <w:r w:rsidRPr="00B71E89">
        <w:t>00</w:t>
      </w:r>
      <w:r w:rsidRPr="00B71E89">
        <w:rPr>
          <w:rFonts w:hint="eastAsia"/>
        </w:rPr>
        <w:t>毫秒）和</w:t>
      </w:r>
      <w:r w:rsidR="00921CF5" w:rsidRPr="00B71E89">
        <w:rPr>
          <w:rFonts w:hint="eastAsia"/>
        </w:rPr>
        <w:t>延时参数</w:t>
      </w:r>
      <w:r w:rsidRPr="00B71E89">
        <w:rPr>
          <w:rFonts w:hint="eastAsia"/>
        </w:rPr>
        <w:t>（原</w:t>
      </w:r>
      <w:r w:rsidRPr="00B71E89">
        <w:t>0.5</w:t>
      </w:r>
      <w:r w:rsidRPr="00B71E89">
        <w:rPr>
          <w:rFonts w:hint="eastAsia"/>
        </w:rPr>
        <w:t>→</w:t>
      </w:r>
      <w:r w:rsidRPr="00B71E89">
        <w:rPr>
          <w:rFonts w:hint="eastAsia"/>
        </w:rPr>
        <w:t>0</w:t>
      </w:r>
      <w:r w:rsidRPr="00B71E89">
        <w:t>.8</w:t>
      </w:r>
      <w:r w:rsidRPr="00B71E89">
        <w:rPr>
          <w:rFonts w:hint="eastAsia"/>
        </w:rPr>
        <w:t>秒）。</w:t>
      </w:r>
    </w:p>
    <w:p w14:paraId="4B0AAC83" w14:textId="36093F29" w:rsidR="0035152E" w:rsidRPr="00B71E89" w:rsidRDefault="0035152E" w:rsidP="0035152E">
      <w:pPr>
        <w:pStyle w:val="30"/>
      </w:pPr>
      <w:r w:rsidRPr="00B71E89">
        <w:rPr>
          <w:rFonts w:hint="eastAsia"/>
        </w:rPr>
        <w:t>修改积木分拣的夹爪</w:t>
      </w:r>
      <w:r w:rsidR="0085054A" w:rsidRPr="00B71E89">
        <w:rPr>
          <w:rFonts w:hint="eastAsia"/>
        </w:rPr>
        <w:t>动作</w:t>
      </w:r>
    </w:p>
    <w:p w14:paraId="68C2860B" w14:textId="77777777" w:rsidR="0035152E" w:rsidRPr="00B71E89" w:rsidRDefault="0035152E" w:rsidP="00492730">
      <w:pPr>
        <w:pStyle w:val="1e"/>
      </w:pPr>
      <w:r w:rsidRPr="00B71E89">
        <w:rPr>
          <w:rFonts w:hint="eastAsia"/>
        </w:rPr>
        <w:t>打开</w:t>
      </w:r>
      <w:r w:rsidRPr="00B71E89">
        <w:rPr>
          <w:rFonts w:hint="eastAsia"/>
        </w:rPr>
        <w:t>/root/ros2_robot_arm/ros2_ws/src/dofbot_garbage_yolov5/dofbot_garbage_yolov5/utils/garbage_grap.py</w:t>
      </w:r>
      <w:r w:rsidRPr="00B71E89">
        <w:rPr>
          <w:rFonts w:hint="eastAsia"/>
        </w:rPr>
        <w:t>，</w:t>
      </w:r>
    </w:p>
    <w:p w14:paraId="099D4E35" w14:textId="53B44CCC" w:rsidR="0035152E" w:rsidRPr="00B71E89" w:rsidRDefault="00C13250" w:rsidP="00492730">
      <w:pPr>
        <w:pStyle w:val="1e"/>
      </w:pPr>
      <w:r w:rsidRPr="00B71E89">
        <w:rPr>
          <w:rFonts w:hint="eastAsia"/>
        </w:rPr>
        <w:t>参照下方代码的红色部分，修改实际代码的对应参数</w:t>
      </w:r>
      <w:r w:rsidR="0035152E" w:rsidRPr="00B71E89">
        <w:rPr>
          <w:rFonts w:hint="eastAsia"/>
        </w:rPr>
        <w:t>：</w:t>
      </w:r>
    </w:p>
    <w:p w14:paraId="1E7A174F" w14:textId="77777777" w:rsidR="00791E4D" w:rsidRPr="00B71E89" w:rsidRDefault="00791E4D" w:rsidP="00791E4D">
      <w:pPr>
        <w:pStyle w:val="2f2"/>
        <w:rPr>
          <w:rFonts w:cs="Huawei Sans"/>
        </w:rPr>
      </w:pPr>
      <w:r w:rsidRPr="00B71E89">
        <w:rPr>
          <w:rFonts w:cs="Huawei Sans" w:hint="eastAsia"/>
        </w:rPr>
        <w:t>class GarbageGrapMove:</w:t>
      </w:r>
    </w:p>
    <w:p w14:paraId="4CDCF1FD" w14:textId="77777777" w:rsidR="00791E4D" w:rsidRPr="00B71E89" w:rsidRDefault="00791E4D" w:rsidP="00791E4D">
      <w:pPr>
        <w:pStyle w:val="2f2"/>
        <w:rPr>
          <w:rFonts w:cs="Huawei Sans"/>
        </w:rPr>
      </w:pPr>
      <w:r w:rsidRPr="00B71E89">
        <w:rPr>
          <w:rFonts w:cs="Huawei Sans" w:hint="eastAsia"/>
        </w:rPr>
        <w:t xml:space="preserve">    def __init__(self):</w:t>
      </w:r>
    </w:p>
    <w:p w14:paraId="533C4AE7" w14:textId="228349F5" w:rsidR="00791E4D" w:rsidRPr="00B71E89" w:rsidRDefault="00791E4D" w:rsidP="00791E4D">
      <w:pPr>
        <w:pStyle w:val="2f2"/>
        <w:rPr>
          <w:rFonts w:cs="Huawei Sans"/>
          <w:lang w:eastAsia="zh-CN"/>
        </w:rPr>
      </w:pPr>
      <w:r w:rsidRPr="00B71E89">
        <w:rPr>
          <w:rFonts w:cs="Huawei Sans" w:hint="eastAsia"/>
        </w:rPr>
        <w:t xml:space="preserve">        </w:t>
      </w:r>
      <w:r w:rsidRPr="00B71E89">
        <w:rPr>
          <w:rFonts w:cs="Huawei Sans" w:hint="eastAsia"/>
          <w:lang w:eastAsia="zh-CN"/>
        </w:rPr>
        <w:t xml:space="preserve"># </w:t>
      </w:r>
      <w:r w:rsidRPr="00B71E89">
        <w:rPr>
          <w:rFonts w:cs="Huawei Sans" w:hint="eastAsia"/>
          <w:lang w:eastAsia="zh-CN"/>
        </w:rPr>
        <w:t>设置移动状态锁，防止多线程操作冲突</w:t>
      </w:r>
    </w:p>
    <w:p w14:paraId="4B127182" w14:textId="77777777" w:rsidR="00791E4D" w:rsidRPr="00B71E89" w:rsidRDefault="00791E4D" w:rsidP="00791E4D">
      <w:pPr>
        <w:pStyle w:val="2f2"/>
        <w:rPr>
          <w:rFonts w:cs="Huawei Sans"/>
        </w:rPr>
      </w:pPr>
      <w:r w:rsidRPr="00B71E89">
        <w:rPr>
          <w:rFonts w:cs="Huawei Sans" w:hint="eastAsia"/>
          <w:lang w:eastAsia="zh-CN"/>
        </w:rPr>
        <w:t xml:space="preserve">        </w:t>
      </w:r>
      <w:r w:rsidRPr="00B71E89">
        <w:rPr>
          <w:rFonts w:cs="Huawei Sans" w:hint="eastAsia"/>
        </w:rPr>
        <w:t xml:space="preserve">self.move_status = True  </w:t>
      </w:r>
    </w:p>
    <w:p w14:paraId="1D997028" w14:textId="375E1962" w:rsidR="00791E4D" w:rsidRPr="00B71E89" w:rsidRDefault="00791E4D" w:rsidP="00791E4D">
      <w:pPr>
        <w:pStyle w:val="2f2"/>
        <w:rPr>
          <w:rFonts w:cs="Huawei Sans"/>
        </w:rPr>
      </w:pPr>
      <w:r w:rsidRPr="00B71E89">
        <w:rPr>
          <w:rFonts w:cs="Huawei Sans" w:hint="eastAsia"/>
        </w:rPr>
        <w:t xml:space="preserve">        # </w:t>
      </w:r>
      <w:r w:rsidRPr="00B71E89">
        <w:rPr>
          <w:rFonts w:cs="Huawei Sans" w:hint="eastAsia"/>
        </w:rPr>
        <w:t>初始化机械臂硬件连接，创建控制实例</w:t>
      </w:r>
    </w:p>
    <w:p w14:paraId="22705F89" w14:textId="77777777" w:rsidR="00791E4D" w:rsidRPr="00B71E89" w:rsidRDefault="00791E4D" w:rsidP="00791E4D">
      <w:pPr>
        <w:pStyle w:val="2f2"/>
        <w:rPr>
          <w:rFonts w:cs="Huawei Sans"/>
        </w:rPr>
      </w:pPr>
      <w:r w:rsidRPr="00B71E89">
        <w:rPr>
          <w:rFonts w:cs="Huawei Sans" w:hint="eastAsia"/>
        </w:rPr>
        <w:t xml:space="preserve">        self.arm = Arm_Lib.Arm_Device()  </w:t>
      </w:r>
    </w:p>
    <w:p w14:paraId="4C0DDCAA" w14:textId="318ADD72" w:rsidR="00791E4D" w:rsidRPr="00B71E89" w:rsidRDefault="00791E4D" w:rsidP="00791E4D">
      <w:pPr>
        <w:pStyle w:val="2f2"/>
        <w:rPr>
          <w:rFonts w:cs="Huawei Sans"/>
          <w:lang w:eastAsia="zh-CN"/>
        </w:rPr>
      </w:pPr>
      <w:r w:rsidRPr="00B71E89">
        <w:rPr>
          <w:rFonts w:cs="Huawei Sans" w:hint="eastAsia"/>
        </w:rPr>
        <w:t xml:space="preserve">        </w:t>
      </w:r>
      <w:r w:rsidRPr="00B71E89">
        <w:rPr>
          <w:rFonts w:cs="Huawei Sans" w:hint="eastAsia"/>
          <w:lang w:eastAsia="zh-CN"/>
        </w:rPr>
        <w:t xml:space="preserve"># </w:t>
      </w:r>
      <w:r w:rsidRPr="00B71E89">
        <w:rPr>
          <w:rFonts w:cs="Huawei Sans" w:hint="eastAsia"/>
          <w:lang w:eastAsia="zh-CN"/>
        </w:rPr>
        <w:t>定义夹爪闭合角度（超过</w:t>
      </w:r>
      <w:r w:rsidRPr="00B71E89">
        <w:rPr>
          <w:rFonts w:cs="Huawei Sans" w:hint="eastAsia"/>
          <w:lang w:eastAsia="zh-CN"/>
        </w:rPr>
        <w:t>120</w:t>
      </w:r>
      <w:r w:rsidRPr="00B71E89">
        <w:rPr>
          <w:rFonts w:cs="Huawei Sans" w:hint="eastAsia"/>
          <w:lang w:eastAsia="zh-CN"/>
        </w:rPr>
        <w:t>°可能触发硬件过载保护）</w:t>
      </w:r>
    </w:p>
    <w:p w14:paraId="2F756FCE" w14:textId="4AD7540D" w:rsidR="00791E4D" w:rsidRPr="00B71E89" w:rsidRDefault="00791E4D" w:rsidP="00791E4D">
      <w:pPr>
        <w:pStyle w:val="2f2"/>
        <w:rPr>
          <w:rFonts w:cs="Huawei Sans"/>
        </w:rPr>
      </w:pPr>
      <w:r w:rsidRPr="00B71E89">
        <w:rPr>
          <w:rFonts w:cs="Huawei Sans" w:hint="eastAsia"/>
          <w:lang w:eastAsia="zh-CN"/>
        </w:rPr>
        <w:t xml:space="preserve">        </w:t>
      </w:r>
      <w:r w:rsidRPr="00B71E89">
        <w:rPr>
          <w:rFonts w:cs="Huawei Sans" w:hint="eastAsia"/>
          <w:color w:val="FF0000"/>
        </w:rPr>
        <w:t>self.grap_joint = 120</w:t>
      </w:r>
      <w:r w:rsidRPr="00B71E89">
        <w:rPr>
          <w:rFonts w:cs="Huawei Sans" w:hint="eastAsia"/>
        </w:rPr>
        <w:t xml:space="preserve">  </w:t>
      </w:r>
    </w:p>
    <w:p w14:paraId="108F82BB" w14:textId="77777777" w:rsidR="002F22B2" w:rsidRPr="00B71E89" w:rsidRDefault="002F22B2" w:rsidP="002F22B2">
      <w:pPr>
        <w:pStyle w:val="2f2"/>
        <w:rPr>
          <w:rFonts w:cs="Huawei Sans"/>
        </w:rPr>
      </w:pPr>
      <w:r w:rsidRPr="00B71E89">
        <w:rPr>
          <w:rFonts w:cs="Huawei Sans" w:hint="eastAsia"/>
        </w:rPr>
        <w:t xml:space="preserve">    def move(self, joints, joints_down):</w:t>
      </w:r>
    </w:p>
    <w:p w14:paraId="6C96EF83" w14:textId="77777777" w:rsidR="002F22B2" w:rsidRPr="00B71E89" w:rsidRDefault="002F22B2" w:rsidP="002F22B2">
      <w:pPr>
        <w:pStyle w:val="2f2"/>
        <w:rPr>
          <w:rFonts w:cs="Huawei Sans"/>
          <w:lang w:eastAsia="zh-CN"/>
        </w:rPr>
      </w:pPr>
      <w:r w:rsidRPr="00B71E89">
        <w:rPr>
          <w:rFonts w:cs="Huawei Sans" w:hint="eastAsia"/>
        </w:rPr>
        <w:t xml:space="preserve">        </w:t>
      </w:r>
      <w:r w:rsidRPr="00B71E89">
        <w:rPr>
          <w:rFonts w:cs="Huawei Sans" w:hint="eastAsia"/>
          <w:lang w:eastAsia="zh-CN"/>
        </w:rPr>
        <w:t>"""</w:t>
      </w:r>
    </w:p>
    <w:p w14:paraId="756F5B8A" w14:textId="77777777" w:rsidR="002F22B2" w:rsidRPr="00B71E89" w:rsidRDefault="002F22B2" w:rsidP="002F22B2">
      <w:pPr>
        <w:pStyle w:val="2f2"/>
        <w:rPr>
          <w:rFonts w:cs="Huawei Sans"/>
          <w:lang w:eastAsia="zh-CN"/>
        </w:rPr>
      </w:pPr>
      <w:r w:rsidRPr="00B71E89">
        <w:rPr>
          <w:rFonts w:cs="Huawei Sans" w:hint="eastAsia"/>
          <w:lang w:eastAsia="zh-CN"/>
        </w:rPr>
        <w:t xml:space="preserve">        </w:t>
      </w:r>
      <w:r w:rsidRPr="00B71E89">
        <w:rPr>
          <w:rFonts w:cs="Huawei Sans" w:hint="eastAsia"/>
          <w:lang w:eastAsia="zh-CN"/>
        </w:rPr>
        <w:t>完整的抓取</w:t>
      </w:r>
      <w:r w:rsidRPr="00B71E89">
        <w:rPr>
          <w:rFonts w:cs="Huawei Sans" w:hint="eastAsia"/>
          <w:lang w:eastAsia="zh-CN"/>
        </w:rPr>
        <w:t>-</w:t>
      </w:r>
      <w:r w:rsidRPr="00B71E89">
        <w:rPr>
          <w:rFonts w:cs="Huawei Sans" w:hint="eastAsia"/>
          <w:lang w:eastAsia="zh-CN"/>
        </w:rPr>
        <w:t>运输</w:t>
      </w:r>
      <w:r w:rsidRPr="00B71E89">
        <w:rPr>
          <w:rFonts w:cs="Huawei Sans" w:hint="eastAsia"/>
          <w:lang w:eastAsia="zh-CN"/>
        </w:rPr>
        <w:t>-</w:t>
      </w:r>
      <w:r w:rsidRPr="00B71E89">
        <w:rPr>
          <w:rFonts w:cs="Huawei Sans" w:hint="eastAsia"/>
          <w:lang w:eastAsia="zh-CN"/>
        </w:rPr>
        <w:t>投放流程控制</w:t>
      </w:r>
    </w:p>
    <w:p w14:paraId="4C17AD26" w14:textId="14AF28F3" w:rsidR="002F22B2" w:rsidRPr="00B71E89" w:rsidRDefault="002F22B2" w:rsidP="002F22B2">
      <w:pPr>
        <w:pStyle w:val="2f2"/>
        <w:rPr>
          <w:rFonts w:cs="Huawei Sans"/>
        </w:rPr>
      </w:pPr>
      <w:r w:rsidRPr="00B71E89">
        <w:rPr>
          <w:rFonts w:cs="Huawei Sans" w:hint="eastAsia"/>
          <w:lang w:eastAsia="zh-CN"/>
        </w:rPr>
        <w:t xml:space="preserve">        </w:t>
      </w:r>
      <w:r w:rsidRPr="00B71E89">
        <w:rPr>
          <w:rFonts w:cs="Huawei Sans" w:hint="eastAsia"/>
        </w:rPr>
        <w:t>:param joints:</w:t>
      </w:r>
      <w:r w:rsidR="00EE6C54" w:rsidRPr="00B71E89">
        <w:rPr>
          <w:rFonts w:cs="Huawei Sans"/>
        </w:rPr>
        <w:t xml:space="preserve"> </w:t>
      </w:r>
      <w:r w:rsidR="00424D55" w:rsidRPr="00B71E89">
        <w:rPr>
          <w:rFonts w:cs="Huawei Sans" w:hint="eastAsia"/>
        </w:rPr>
        <w:t>抓取位姿的</w:t>
      </w:r>
      <w:r w:rsidR="00424D55" w:rsidRPr="00B71E89">
        <w:rPr>
          <w:rFonts w:cs="Huawei Sans" w:hint="eastAsia"/>
        </w:rPr>
        <w:t>6</w:t>
      </w:r>
      <w:r w:rsidR="00424D55" w:rsidRPr="00B71E89">
        <w:rPr>
          <w:rFonts w:cs="Huawei Sans" w:hint="eastAsia"/>
        </w:rPr>
        <w:t>轴角度值</w:t>
      </w:r>
      <w:r w:rsidR="00424D55" w:rsidRPr="00B71E89">
        <w:rPr>
          <w:rFonts w:cs="Huawei Sans" w:hint="eastAsia"/>
        </w:rPr>
        <w:t>[</w:t>
      </w:r>
      <w:r w:rsidR="00424D55" w:rsidRPr="00B71E89">
        <w:rPr>
          <w:rFonts w:cs="Huawei Sans" w:hint="eastAsia"/>
        </w:rPr>
        <w:t>基座</w:t>
      </w:r>
      <w:r w:rsidR="00424D55" w:rsidRPr="00B71E89">
        <w:rPr>
          <w:rFonts w:cs="Huawei Sans" w:hint="eastAsia"/>
        </w:rPr>
        <w:t>,</w:t>
      </w:r>
      <w:r w:rsidR="00424D55" w:rsidRPr="00B71E89">
        <w:rPr>
          <w:rFonts w:cs="Huawei Sans" w:hint="eastAsia"/>
        </w:rPr>
        <w:t>大臂</w:t>
      </w:r>
      <w:r w:rsidR="00424D55" w:rsidRPr="00B71E89">
        <w:rPr>
          <w:rFonts w:cs="Huawei Sans" w:hint="eastAsia"/>
        </w:rPr>
        <w:t>,</w:t>
      </w:r>
      <w:r w:rsidR="00424D55" w:rsidRPr="00B71E89">
        <w:rPr>
          <w:rFonts w:cs="Huawei Sans" w:hint="eastAsia"/>
        </w:rPr>
        <w:t>小臂</w:t>
      </w:r>
      <w:r w:rsidR="00424D55" w:rsidRPr="00B71E89">
        <w:rPr>
          <w:rFonts w:cs="Huawei Sans" w:hint="eastAsia"/>
        </w:rPr>
        <w:t>,</w:t>
      </w:r>
      <w:r w:rsidR="00424D55" w:rsidRPr="00B71E89">
        <w:rPr>
          <w:rFonts w:cs="Huawei Sans" w:hint="eastAsia"/>
        </w:rPr>
        <w:t>腕部</w:t>
      </w:r>
      <w:r w:rsidR="00424D55" w:rsidRPr="00B71E89">
        <w:rPr>
          <w:rFonts w:cs="Huawei Sans" w:hint="eastAsia"/>
        </w:rPr>
        <w:t>,</w:t>
      </w:r>
      <w:r w:rsidR="00424D55" w:rsidRPr="00B71E89">
        <w:rPr>
          <w:rFonts w:cs="Huawei Sans" w:hint="eastAsia"/>
        </w:rPr>
        <w:t>夹爪旋转</w:t>
      </w:r>
      <w:r w:rsidR="00424D55" w:rsidRPr="00B71E89">
        <w:rPr>
          <w:rFonts w:cs="Huawei Sans" w:hint="eastAsia"/>
        </w:rPr>
        <w:t>,</w:t>
      </w:r>
      <w:r w:rsidR="00424D55" w:rsidRPr="00B71E89">
        <w:rPr>
          <w:rFonts w:cs="Huawei Sans" w:hint="eastAsia"/>
        </w:rPr>
        <w:t>夹爪开合</w:t>
      </w:r>
      <w:r w:rsidR="00424D55" w:rsidRPr="00B71E89">
        <w:rPr>
          <w:rFonts w:cs="Huawei Sans" w:hint="eastAsia"/>
        </w:rPr>
        <w:t>]</w:t>
      </w:r>
    </w:p>
    <w:p w14:paraId="435A79EC" w14:textId="3A920127" w:rsidR="002F22B2" w:rsidRPr="00B71E89" w:rsidRDefault="002F22B2" w:rsidP="002F22B2">
      <w:pPr>
        <w:pStyle w:val="2f2"/>
        <w:rPr>
          <w:rFonts w:cs="Huawei Sans"/>
        </w:rPr>
      </w:pPr>
      <w:r w:rsidRPr="00B71E89">
        <w:rPr>
          <w:rFonts w:cs="Huawei Sans" w:hint="eastAsia"/>
        </w:rPr>
        <w:t xml:space="preserve">        :param joints_down: </w:t>
      </w:r>
      <w:r w:rsidRPr="00B71E89">
        <w:rPr>
          <w:rFonts w:cs="Huawei Sans" w:hint="eastAsia"/>
        </w:rPr>
        <w:t>垃圾桶投放位置的关节参数</w:t>
      </w:r>
      <w:r w:rsidR="00BE76E3" w:rsidRPr="00B71E89">
        <w:rPr>
          <w:rFonts w:cs="Huawei Sans" w:hint="eastAsia"/>
        </w:rPr>
        <w:t>[</w:t>
      </w:r>
      <w:r w:rsidR="00BE76E3" w:rsidRPr="00B71E89">
        <w:rPr>
          <w:rFonts w:cs="Huawei Sans" w:hint="eastAsia"/>
        </w:rPr>
        <w:t>基座</w:t>
      </w:r>
      <w:r w:rsidR="00BE76E3" w:rsidRPr="00B71E89">
        <w:rPr>
          <w:rFonts w:cs="Huawei Sans" w:hint="eastAsia"/>
        </w:rPr>
        <w:t>,</w:t>
      </w:r>
      <w:r w:rsidR="00BE76E3" w:rsidRPr="00B71E89">
        <w:rPr>
          <w:rFonts w:cs="Huawei Sans" w:hint="eastAsia"/>
        </w:rPr>
        <w:t>大臂</w:t>
      </w:r>
      <w:r w:rsidR="00BE76E3" w:rsidRPr="00B71E89">
        <w:rPr>
          <w:rFonts w:cs="Huawei Sans" w:hint="eastAsia"/>
        </w:rPr>
        <w:t>,</w:t>
      </w:r>
      <w:r w:rsidR="00BE76E3" w:rsidRPr="00B71E89">
        <w:rPr>
          <w:rFonts w:cs="Huawei Sans" w:hint="eastAsia"/>
        </w:rPr>
        <w:t>小臂</w:t>
      </w:r>
      <w:r w:rsidR="00BE76E3" w:rsidRPr="00B71E89">
        <w:rPr>
          <w:rFonts w:cs="Huawei Sans" w:hint="eastAsia"/>
        </w:rPr>
        <w:t>,</w:t>
      </w:r>
      <w:r w:rsidR="00BE76E3" w:rsidRPr="00B71E89">
        <w:rPr>
          <w:rFonts w:cs="Huawei Sans" w:hint="eastAsia"/>
        </w:rPr>
        <w:t>腕部</w:t>
      </w:r>
      <w:r w:rsidR="00BE76E3" w:rsidRPr="00B71E89">
        <w:rPr>
          <w:rFonts w:cs="Huawei Sans" w:hint="eastAsia"/>
        </w:rPr>
        <w:t>,</w:t>
      </w:r>
      <w:r w:rsidR="00BE76E3" w:rsidRPr="00B71E89">
        <w:rPr>
          <w:rFonts w:cs="Huawei Sans" w:hint="eastAsia"/>
        </w:rPr>
        <w:t>夹爪旋转</w:t>
      </w:r>
      <w:r w:rsidR="00BE76E3" w:rsidRPr="00B71E89">
        <w:rPr>
          <w:rFonts w:cs="Huawei Sans" w:hint="eastAsia"/>
        </w:rPr>
        <w:t>,</w:t>
      </w:r>
      <w:r w:rsidR="00BE76E3" w:rsidRPr="00B71E89">
        <w:rPr>
          <w:rFonts w:cs="Huawei Sans" w:hint="eastAsia"/>
        </w:rPr>
        <w:t>夹爪开合</w:t>
      </w:r>
      <w:r w:rsidR="00BE76E3" w:rsidRPr="00B71E89">
        <w:rPr>
          <w:rFonts w:cs="Huawei Sans" w:hint="eastAsia"/>
        </w:rPr>
        <w:t>]</w:t>
      </w:r>
    </w:p>
    <w:p w14:paraId="01043AE4" w14:textId="5FB93A37" w:rsidR="002F22B2" w:rsidRPr="00B71E89" w:rsidRDefault="002F22B2" w:rsidP="002F22B2">
      <w:pPr>
        <w:pStyle w:val="2f2"/>
        <w:rPr>
          <w:rFonts w:cs="Huawei Sans"/>
          <w:lang w:eastAsia="zh-CN"/>
        </w:rPr>
      </w:pPr>
      <w:r w:rsidRPr="00B71E89">
        <w:rPr>
          <w:rFonts w:cs="Huawei Sans" w:hint="eastAsia"/>
        </w:rPr>
        <w:t xml:space="preserve">        </w:t>
      </w:r>
      <w:r w:rsidRPr="00B71E89">
        <w:rPr>
          <w:rFonts w:cs="Huawei Sans" w:hint="eastAsia"/>
          <w:lang w:eastAsia="zh-CN"/>
        </w:rPr>
        <w:t>"""</w:t>
      </w:r>
    </w:p>
    <w:p w14:paraId="769C6CA5" w14:textId="6A00F5EB" w:rsidR="0019457C" w:rsidRPr="00B71E89" w:rsidRDefault="0019457C" w:rsidP="002F22B2">
      <w:pPr>
        <w:pStyle w:val="2f2"/>
        <w:rPr>
          <w:rFonts w:cs="Huawei Sans"/>
          <w:lang w:eastAsia="zh-CN"/>
        </w:rPr>
      </w:pPr>
    </w:p>
    <w:p w14:paraId="1A53DC60" w14:textId="72DACD4B" w:rsidR="002F22B2" w:rsidRPr="00B71E89" w:rsidRDefault="002F22B2" w:rsidP="002F22B2">
      <w:pPr>
        <w:pStyle w:val="2f2"/>
        <w:rPr>
          <w:rFonts w:cs="Huawei Sans"/>
          <w:lang w:eastAsia="zh-CN"/>
        </w:rPr>
      </w:pPr>
      <w:r w:rsidRPr="00B71E89">
        <w:rPr>
          <w:rFonts w:cs="Huawei Sans" w:hint="eastAsia"/>
          <w:lang w:eastAsia="zh-CN"/>
        </w:rPr>
        <w:t xml:space="preserve">        </w:t>
      </w:r>
      <w:r w:rsidR="00F424FE" w:rsidRPr="00B71E89">
        <w:rPr>
          <w:rFonts w:cs="Huawei Sans" w:hint="eastAsia"/>
          <w:lang w:eastAsia="zh-CN"/>
        </w:rPr>
        <w:t xml:space="preserve"># </w:t>
      </w:r>
      <w:r w:rsidR="00F424FE" w:rsidRPr="00B71E89">
        <w:rPr>
          <w:rFonts w:cs="Huawei Sans" w:hint="eastAsia"/>
          <w:lang w:eastAsia="zh-CN"/>
        </w:rPr>
        <w:t>预备姿态（基座</w:t>
      </w:r>
      <w:r w:rsidR="00F424FE" w:rsidRPr="00B71E89">
        <w:rPr>
          <w:rFonts w:cs="Huawei Sans" w:hint="eastAsia"/>
          <w:lang w:eastAsia="zh-CN"/>
        </w:rPr>
        <w:t>90</w:t>
      </w:r>
      <w:r w:rsidR="00F424FE" w:rsidRPr="00B71E89">
        <w:rPr>
          <w:rFonts w:cs="Huawei Sans" w:hint="eastAsia"/>
          <w:lang w:eastAsia="zh-CN"/>
        </w:rPr>
        <w:t>°中立位，夹爪闭合状态）</w:t>
      </w:r>
    </w:p>
    <w:p w14:paraId="1E3A1469" w14:textId="77777777" w:rsidR="002F22B2" w:rsidRPr="00B71E89" w:rsidRDefault="002F22B2" w:rsidP="002F22B2">
      <w:pPr>
        <w:pStyle w:val="2f2"/>
        <w:rPr>
          <w:rFonts w:cs="Huawei Sans"/>
        </w:rPr>
      </w:pPr>
      <w:r w:rsidRPr="00B71E89">
        <w:rPr>
          <w:rFonts w:cs="Huawei Sans" w:hint="eastAsia"/>
          <w:lang w:eastAsia="zh-CN"/>
        </w:rPr>
        <w:t xml:space="preserve">        </w:t>
      </w:r>
      <w:r w:rsidRPr="00B71E89">
        <w:rPr>
          <w:rFonts w:cs="Huawei Sans" w:hint="eastAsia"/>
        </w:rPr>
        <w:t xml:space="preserve">joints_uu = [90, 80, 50, 50, 265, self.grap_joint]  </w:t>
      </w:r>
    </w:p>
    <w:p w14:paraId="352DD4B4" w14:textId="0DE9D462" w:rsidR="002F22B2" w:rsidRPr="00B71E89" w:rsidRDefault="002F22B2" w:rsidP="002F22B2">
      <w:pPr>
        <w:pStyle w:val="2f2"/>
        <w:rPr>
          <w:rFonts w:cs="Huawei Sans"/>
          <w:lang w:eastAsia="zh-CN"/>
        </w:rPr>
      </w:pPr>
      <w:r w:rsidRPr="00B71E89">
        <w:rPr>
          <w:rFonts w:cs="Huawei Sans" w:hint="eastAsia"/>
          <w:lang w:eastAsia="zh-CN"/>
        </w:rPr>
        <w:t xml:space="preserve">        # </w:t>
      </w:r>
      <w:r w:rsidRPr="00B71E89">
        <w:rPr>
          <w:rFonts w:cs="Huawei Sans" w:hint="eastAsia"/>
          <w:lang w:eastAsia="zh-CN"/>
        </w:rPr>
        <w:t>抬升姿态（</w:t>
      </w:r>
      <w:r w:rsidR="00BD7308" w:rsidRPr="00B71E89">
        <w:rPr>
          <w:rFonts w:cs="Huawei Sans" w:hint="eastAsia"/>
          <w:lang w:eastAsia="zh-CN"/>
        </w:rPr>
        <w:t>基座</w:t>
      </w:r>
      <w:r w:rsidRPr="00B71E89">
        <w:rPr>
          <w:rFonts w:cs="Huawei Sans" w:hint="eastAsia"/>
          <w:lang w:eastAsia="zh-CN"/>
        </w:rPr>
        <w:t>与投放位置同步，夹爪开启</w:t>
      </w:r>
      <w:r w:rsidRPr="00B71E89">
        <w:rPr>
          <w:rFonts w:cs="Huawei Sans" w:hint="eastAsia"/>
          <w:lang w:eastAsia="zh-CN"/>
        </w:rPr>
        <w:t>30</w:t>
      </w:r>
      <w:r w:rsidRPr="00B71E89">
        <w:rPr>
          <w:rFonts w:cs="Huawei Sans" w:hint="eastAsia"/>
          <w:lang w:eastAsia="zh-CN"/>
        </w:rPr>
        <w:t>°）</w:t>
      </w:r>
    </w:p>
    <w:p w14:paraId="3A45C356" w14:textId="35FC3425" w:rsidR="002F22B2" w:rsidRPr="00B71E89" w:rsidRDefault="002F22B2" w:rsidP="002F22B2">
      <w:pPr>
        <w:pStyle w:val="2f2"/>
        <w:rPr>
          <w:rFonts w:cs="Huawei Sans"/>
        </w:rPr>
      </w:pPr>
      <w:r w:rsidRPr="00B71E89">
        <w:rPr>
          <w:rFonts w:cs="Huawei Sans" w:hint="eastAsia"/>
          <w:lang w:eastAsia="zh-CN"/>
        </w:rPr>
        <w:t xml:space="preserve">        </w:t>
      </w:r>
      <w:r w:rsidRPr="00B71E89">
        <w:rPr>
          <w:rFonts w:cs="Huawei Sans" w:hint="eastAsia"/>
        </w:rPr>
        <w:t xml:space="preserve">joints_up = [joints_down[0], 80, 50, 50, 265, 30]  </w:t>
      </w:r>
    </w:p>
    <w:p w14:paraId="21639672" w14:textId="77777777" w:rsidR="002F22B2" w:rsidRPr="00B71E89" w:rsidRDefault="002F22B2" w:rsidP="002F22B2">
      <w:pPr>
        <w:pStyle w:val="2f2"/>
        <w:rPr>
          <w:rFonts w:cs="Huawei Sans"/>
        </w:rPr>
      </w:pPr>
    </w:p>
    <w:p w14:paraId="048F4745" w14:textId="486E6BD6" w:rsidR="002F22B2" w:rsidRPr="00B71E89" w:rsidRDefault="002F22B2" w:rsidP="002F22B2">
      <w:pPr>
        <w:pStyle w:val="2f2"/>
        <w:rPr>
          <w:rFonts w:cs="Huawei Sans"/>
        </w:rPr>
      </w:pPr>
      <w:r w:rsidRPr="00B71E89">
        <w:rPr>
          <w:rFonts w:cs="Huawei Sans" w:hint="eastAsia"/>
        </w:rPr>
        <w:t xml:space="preserve">        # 1. </w:t>
      </w:r>
      <w:r w:rsidRPr="00B71E89">
        <w:rPr>
          <w:rFonts w:cs="Huawei Sans" w:hint="eastAsia"/>
        </w:rPr>
        <w:t>移动至目标上方（</w:t>
      </w:r>
      <w:r w:rsidRPr="00B71E89">
        <w:rPr>
          <w:rFonts w:cs="Huawei Sans" w:hint="eastAsia"/>
        </w:rPr>
        <w:t>1200ms</w:t>
      </w:r>
      <w:r w:rsidRPr="00B71E89">
        <w:rPr>
          <w:rFonts w:cs="Huawei Sans" w:hint="eastAsia"/>
        </w:rPr>
        <w:t>完成动作，较慢速确保定位精准）</w:t>
      </w:r>
    </w:p>
    <w:p w14:paraId="07ADC9DB" w14:textId="77777777" w:rsidR="002F22B2" w:rsidRPr="00B71E89" w:rsidRDefault="002F22B2" w:rsidP="002F22B2">
      <w:pPr>
        <w:pStyle w:val="2f2"/>
        <w:rPr>
          <w:rFonts w:cs="Huawei Sans"/>
        </w:rPr>
      </w:pPr>
      <w:r w:rsidRPr="00B71E89">
        <w:rPr>
          <w:rFonts w:cs="Huawei Sans" w:hint="eastAsia"/>
        </w:rPr>
        <w:t xml:space="preserve">        self.arm.Arm_serial_servo_write6_array(joints_uu, </w:t>
      </w:r>
      <w:r w:rsidRPr="00B71E89">
        <w:rPr>
          <w:rFonts w:cs="Huawei Sans" w:hint="eastAsia"/>
          <w:color w:val="FF0000"/>
        </w:rPr>
        <w:t>1200</w:t>
      </w:r>
      <w:r w:rsidRPr="00B71E89">
        <w:rPr>
          <w:rFonts w:cs="Huawei Sans" w:hint="eastAsia"/>
        </w:rPr>
        <w:t xml:space="preserve">)  </w:t>
      </w:r>
    </w:p>
    <w:p w14:paraId="31259B58" w14:textId="104ACFE2" w:rsidR="002F22B2" w:rsidRPr="00B71E89" w:rsidRDefault="002F22B2" w:rsidP="002F22B2">
      <w:pPr>
        <w:pStyle w:val="2f2"/>
        <w:rPr>
          <w:rFonts w:cs="Huawei Sans"/>
          <w:lang w:eastAsia="zh-CN"/>
        </w:rPr>
      </w:pPr>
      <w:r w:rsidRPr="00B71E89">
        <w:rPr>
          <w:rFonts w:cs="Huawei Sans" w:hint="eastAsia"/>
        </w:rPr>
        <w:t xml:space="preserve">        </w:t>
      </w:r>
      <w:r w:rsidRPr="00B71E89">
        <w:rPr>
          <w:rFonts w:cs="Huawei Sans" w:hint="eastAsia"/>
          <w:lang w:eastAsia="zh-CN"/>
        </w:rPr>
        <w:t>sleep(</w:t>
      </w:r>
      <w:r w:rsidRPr="00B71E89">
        <w:rPr>
          <w:rFonts w:cs="Huawei Sans" w:hint="eastAsia"/>
          <w:color w:val="FF0000"/>
          <w:lang w:eastAsia="zh-CN"/>
        </w:rPr>
        <w:t>1.2</w:t>
      </w:r>
      <w:r w:rsidRPr="00B71E89">
        <w:rPr>
          <w:rFonts w:cs="Huawei Sans" w:hint="eastAsia"/>
          <w:lang w:eastAsia="zh-CN"/>
        </w:rPr>
        <w:t xml:space="preserve">)  # </w:t>
      </w:r>
      <w:r w:rsidRPr="00B71E89">
        <w:rPr>
          <w:rFonts w:cs="Huawei Sans" w:hint="eastAsia"/>
          <w:lang w:eastAsia="zh-CN"/>
        </w:rPr>
        <w:t>等待动作完成</w:t>
      </w:r>
    </w:p>
    <w:p w14:paraId="0AC54F12" w14:textId="77777777" w:rsidR="002F22B2" w:rsidRPr="00B71E89" w:rsidRDefault="002F22B2" w:rsidP="002F22B2">
      <w:pPr>
        <w:pStyle w:val="2f2"/>
        <w:rPr>
          <w:rFonts w:cs="Huawei Sans"/>
          <w:lang w:eastAsia="zh-CN"/>
        </w:rPr>
      </w:pPr>
    </w:p>
    <w:p w14:paraId="4E771FAF" w14:textId="5E1E86C4" w:rsidR="002F22B2" w:rsidRPr="00B71E89" w:rsidRDefault="002F22B2" w:rsidP="002F22B2">
      <w:pPr>
        <w:pStyle w:val="2f2"/>
        <w:rPr>
          <w:rFonts w:cs="Huawei Sans"/>
          <w:lang w:eastAsia="zh-CN"/>
        </w:rPr>
      </w:pPr>
      <w:r w:rsidRPr="00B71E89">
        <w:rPr>
          <w:rFonts w:cs="Huawei Sans" w:hint="eastAsia"/>
          <w:lang w:eastAsia="zh-CN"/>
        </w:rPr>
        <w:t xml:space="preserve">        # 2. </w:t>
      </w:r>
      <w:r w:rsidRPr="00B71E89">
        <w:rPr>
          <w:rFonts w:cs="Huawei Sans" w:hint="eastAsia"/>
          <w:lang w:eastAsia="zh-CN"/>
        </w:rPr>
        <w:t>松开夹爪（第</w:t>
      </w:r>
      <w:r w:rsidRPr="00B71E89">
        <w:rPr>
          <w:rFonts w:cs="Huawei Sans" w:hint="eastAsia"/>
          <w:lang w:eastAsia="zh-CN"/>
        </w:rPr>
        <w:t>6</w:t>
      </w:r>
      <w:r w:rsidRPr="00B71E89">
        <w:rPr>
          <w:rFonts w:cs="Huawei Sans" w:hint="eastAsia"/>
          <w:lang w:eastAsia="zh-CN"/>
        </w:rPr>
        <w:t>轴开启到</w:t>
      </w:r>
      <w:r w:rsidRPr="00B71E89">
        <w:rPr>
          <w:rFonts w:cs="Huawei Sans" w:hint="eastAsia"/>
          <w:lang w:eastAsia="zh-CN"/>
        </w:rPr>
        <w:t>0</w:t>
      </w:r>
      <w:r w:rsidRPr="00B71E89">
        <w:rPr>
          <w:rFonts w:cs="Huawei Sans" w:hint="eastAsia"/>
          <w:lang w:eastAsia="zh-CN"/>
        </w:rPr>
        <w:t>°，</w:t>
      </w:r>
      <w:r w:rsidRPr="00B71E89">
        <w:rPr>
          <w:rFonts w:cs="Huawei Sans" w:hint="eastAsia"/>
          <w:lang w:eastAsia="zh-CN"/>
        </w:rPr>
        <w:t>800ms</w:t>
      </w:r>
      <w:r w:rsidRPr="00B71E89">
        <w:rPr>
          <w:rFonts w:cs="Huawei Sans" w:hint="eastAsia"/>
          <w:lang w:eastAsia="zh-CN"/>
        </w:rPr>
        <w:t>缓慢释放防止惯性晃动）</w:t>
      </w:r>
    </w:p>
    <w:p w14:paraId="4B07549D" w14:textId="77777777" w:rsidR="002F22B2" w:rsidRPr="00B71E89" w:rsidRDefault="002F22B2" w:rsidP="002F22B2">
      <w:pPr>
        <w:pStyle w:val="2f2"/>
        <w:rPr>
          <w:rFonts w:cs="Huawei Sans"/>
        </w:rPr>
      </w:pPr>
      <w:r w:rsidRPr="00B71E89">
        <w:rPr>
          <w:rFonts w:cs="Huawei Sans" w:hint="eastAsia"/>
          <w:lang w:eastAsia="zh-CN"/>
        </w:rPr>
        <w:t xml:space="preserve">        </w:t>
      </w:r>
      <w:r w:rsidRPr="00B71E89">
        <w:rPr>
          <w:rFonts w:cs="Huawei Sans" w:hint="eastAsia"/>
        </w:rPr>
        <w:t xml:space="preserve">self.arm.Arm_serial_servo_write(6, 0, </w:t>
      </w:r>
      <w:r w:rsidRPr="00B71E89">
        <w:rPr>
          <w:rFonts w:cs="Huawei Sans" w:hint="eastAsia"/>
          <w:color w:val="FF0000"/>
        </w:rPr>
        <w:t>800</w:t>
      </w:r>
      <w:r w:rsidRPr="00B71E89">
        <w:rPr>
          <w:rFonts w:cs="Huawei Sans" w:hint="eastAsia"/>
        </w:rPr>
        <w:t xml:space="preserve">)  </w:t>
      </w:r>
    </w:p>
    <w:p w14:paraId="7345F548" w14:textId="77777777" w:rsidR="002F22B2" w:rsidRPr="00B71E89" w:rsidRDefault="002F22B2" w:rsidP="002F22B2">
      <w:pPr>
        <w:pStyle w:val="2f2"/>
        <w:rPr>
          <w:rFonts w:cs="Huawei Sans"/>
        </w:rPr>
      </w:pPr>
      <w:r w:rsidRPr="00B71E89">
        <w:rPr>
          <w:rFonts w:cs="Huawei Sans" w:hint="eastAsia"/>
        </w:rPr>
        <w:t xml:space="preserve">        sleep(0.5)  # </w:t>
      </w:r>
      <w:r w:rsidRPr="00B71E89">
        <w:rPr>
          <w:rFonts w:cs="Huawei Sans" w:hint="eastAsia"/>
        </w:rPr>
        <w:t>稳定等待</w:t>
      </w:r>
    </w:p>
    <w:p w14:paraId="5DDFBAB9" w14:textId="77777777" w:rsidR="002F22B2" w:rsidRPr="00B71E89" w:rsidRDefault="002F22B2" w:rsidP="002F22B2">
      <w:pPr>
        <w:pStyle w:val="2f2"/>
        <w:rPr>
          <w:rFonts w:cs="Huawei Sans"/>
        </w:rPr>
      </w:pPr>
    </w:p>
    <w:p w14:paraId="6B0B36E0" w14:textId="5424EBFD" w:rsidR="002F22B2" w:rsidRPr="002F22B2" w:rsidRDefault="002F22B2" w:rsidP="002F22B2">
      <w:pPr>
        <w:pStyle w:val="2f2"/>
        <w:rPr>
          <w:rFonts w:cs="Huawei Sans"/>
        </w:rPr>
      </w:pPr>
      <w:r w:rsidRPr="00B71E89">
        <w:rPr>
          <w:rFonts w:cs="Huawei Sans" w:hint="eastAsia"/>
        </w:rPr>
        <w:t xml:space="preserve">        # 3. </w:t>
      </w:r>
      <w:r w:rsidRPr="00B71E89">
        <w:rPr>
          <w:rFonts w:cs="Huawei Sans" w:hint="eastAsia"/>
        </w:rPr>
        <w:t>下降至抓取位置（</w:t>
      </w:r>
      <w:r w:rsidRPr="00B71E89">
        <w:rPr>
          <w:rFonts w:cs="Huawei Sans" w:hint="eastAsia"/>
        </w:rPr>
        <w:t>800ms</w:t>
      </w:r>
      <w:r w:rsidRPr="00B71E89">
        <w:rPr>
          <w:rFonts w:cs="Huawei Sans" w:hint="eastAsia"/>
        </w:rPr>
        <w:t>快速到位提</w:t>
      </w:r>
      <w:r w:rsidRPr="002F22B2">
        <w:rPr>
          <w:rFonts w:cs="Huawei Sans" w:hint="eastAsia"/>
        </w:rPr>
        <w:t>升效率）</w:t>
      </w:r>
    </w:p>
    <w:p w14:paraId="28453041" w14:textId="77777777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</w:rPr>
        <w:t xml:space="preserve">        self.arm.Arm_serial_servo_write6_array(joints, </w:t>
      </w:r>
      <w:r w:rsidRPr="00543107">
        <w:rPr>
          <w:rFonts w:cs="Huawei Sans" w:hint="eastAsia"/>
          <w:color w:val="FF0000"/>
        </w:rPr>
        <w:t>800</w:t>
      </w:r>
      <w:r w:rsidRPr="002F22B2">
        <w:rPr>
          <w:rFonts w:cs="Huawei Sans" w:hint="eastAsia"/>
        </w:rPr>
        <w:t>)</w:t>
      </w:r>
    </w:p>
    <w:p w14:paraId="0158F147" w14:textId="77777777" w:rsidR="002F22B2" w:rsidRPr="002F22B2" w:rsidRDefault="002F22B2" w:rsidP="002F22B2">
      <w:pPr>
        <w:pStyle w:val="2f2"/>
        <w:rPr>
          <w:rFonts w:cs="Huawei Sans"/>
          <w:lang w:eastAsia="zh-CN"/>
        </w:rPr>
      </w:pPr>
      <w:r w:rsidRPr="002F22B2">
        <w:rPr>
          <w:rFonts w:cs="Huawei Sans" w:hint="eastAsia"/>
        </w:rPr>
        <w:t xml:space="preserve">        </w:t>
      </w:r>
      <w:r w:rsidRPr="002F22B2">
        <w:rPr>
          <w:rFonts w:cs="Huawei Sans" w:hint="eastAsia"/>
          <w:lang w:eastAsia="zh-CN"/>
        </w:rPr>
        <w:t>sleep(</w:t>
      </w:r>
      <w:r w:rsidRPr="00543107">
        <w:rPr>
          <w:rFonts w:cs="Huawei Sans" w:hint="eastAsia"/>
          <w:color w:val="FF0000"/>
          <w:lang w:eastAsia="zh-CN"/>
        </w:rPr>
        <w:t>0.8</w:t>
      </w:r>
      <w:r w:rsidRPr="002F22B2">
        <w:rPr>
          <w:rFonts w:cs="Huawei Sans" w:hint="eastAsia"/>
          <w:lang w:eastAsia="zh-CN"/>
        </w:rPr>
        <w:t>)</w:t>
      </w:r>
    </w:p>
    <w:p w14:paraId="4C2CE518" w14:textId="77777777" w:rsidR="002F22B2" w:rsidRPr="002F22B2" w:rsidRDefault="002F22B2" w:rsidP="002F22B2">
      <w:pPr>
        <w:pStyle w:val="2f2"/>
        <w:rPr>
          <w:rFonts w:cs="Huawei Sans"/>
          <w:lang w:eastAsia="zh-CN"/>
        </w:rPr>
      </w:pPr>
    </w:p>
    <w:p w14:paraId="715D9B50" w14:textId="277E1A22" w:rsidR="002F22B2" w:rsidRPr="002F22B2" w:rsidRDefault="002F22B2" w:rsidP="002F22B2">
      <w:pPr>
        <w:pStyle w:val="2f2"/>
        <w:rPr>
          <w:rFonts w:cs="Huawei Sans"/>
          <w:lang w:eastAsia="zh-CN"/>
        </w:rPr>
      </w:pPr>
      <w:r w:rsidRPr="002F22B2">
        <w:rPr>
          <w:rFonts w:cs="Huawei Sans" w:hint="eastAsia"/>
          <w:lang w:eastAsia="zh-CN"/>
        </w:rPr>
        <w:t xml:space="preserve">        # 4. </w:t>
      </w:r>
      <w:r w:rsidRPr="002F22B2">
        <w:rPr>
          <w:rFonts w:cs="Huawei Sans" w:hint="eastAsia"/>
          <w:lang w:eastAsia="zh-CN"/>
        </w:rPr>
        <w:t>夹紧物体（闭合到预设角度，</w:t>
      </w:r>
      <w:r w:rsidRPr="002F22B2">
        <w:rPr>
          <w:rFonts w:cs="Huawei Sans" w:hint="eastAsia"/>
          <w:lang w:eastAsia="zh-CN"/>
        </w:rPr>
        <w:t>800ms</w:t>
      </w:r>
      <w:r w:rsidRPr="002F22B2">
        <w:rPr>
          <w:rFonts w:cs="Huawei Sans" w:hint="eastAsia"/>
          <w:lang w:eastAsia="zh-CN"/>
        </w:rPr>
        <w:t>平稳施压）</w:t>
      </w:r>
    </w:p>
    <w:p w14:paraId="2F1C5050" w14:textId="77777777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  <w:lang w:eastAsia="zh-CN"/>
        </w:rPr>
        <w:t xml:space="preserve">        </w:t>
      </w:r>
      <w:r w:rsidRPr="002F22B2">
        <w:rPr>
          <w:rFonts w:cs="Huawei Sans" w:hint="eastAsia"/>
        </w:rPr>
        <w:t xml:space="preserve">self.arm.Arm_serial_servo_write(6, self.grap_joint, </w:t>
      </w:r>
      <w:r w:rsidRPr="00543107">
        <w:rPr>
          <w:rFonts w:cs="Huawei Sans" w:hint="eastAsia"/>
          <w:color w:val="FF0000"/>
        </w:rPr>
        <w:t>800</w:t>
      </w:r>
      <w:r w:rsidRPr="002F22B2">
        <w:rPr>
          <w:rFonts w:cs="Huawei Sans" w:hint="eastAsia"/>
        </w:rPr>
        <w:t>)</w:t>
      </w:r>
    </w:p>
    <w:p w14:paraId="6C41D777" w14:textId="77777777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</w:rPr>
        <w:t xml:space="preserve">        sleep(</w:t>
      </w:r>
      <w:r w:rsidRPr="00543107">
        <w:rPr>
          <w:rFonts w:cs="Huawei Sans" w:hint="eastAsia"/>
          <w:color w:val="FF0000"/>
        </w:rPr>
        <w:t>0.8</w:t>
      </w:r>
      <w:r w:rsidRPr="002F22B2">
        <w:rPr>
          <w:rFonts w:cs="Huawei Sans" w:hint="eastAsia"/>
        </w:rPr>
        <w:t>)</w:t>
      </w:r>
    </w:p>
    <w:p w14:paraId="34F3D83B" w14:textId="77777777" w:rsidR="002F22B2" w:rsidRPr="002F22B2" w:rsidRDefault="002F22B2" w:rsidP="002F22B2">
      <w:pPr>
        <w:pStyle w:val="2f2"/>
        <w:rPr>
          <w:rFonts w:cs="Huawei Sans"/>
        </w:rPr>
      </w:pPr>
    </w:p>
    <w:p w14:paraId="09BB2DC6" w14:textId="2BBD604C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</w:rPr>
        <w:t xml:space="preserve">        # 5. </w:t>
      </w:r>
      <w:r w:rsidRPr="002F22B2">
        <w:rPr>
          <w:rFonts w:cs="Huawei Sans" w:hint="eastAsia"/>
        </w:rPr>
        <w:t>抬升至安全高度（</w:t>
      </w:r>
      <w:r w:rsidRPr="002F22B2">
        <w:rPr>
          <w:rFonts w:cs="Huawei Sans" w:hint="eastAsia"/>
        </w:rPr>
        <w:t>1000ms</w:t>
      </w:r>
      <w:r w:rsidRPr="002F22B2">
        <w:rPr>
          <w:rFonts w:cs="Huawei Sans" w:hint="eastAsia"/>
        </w:rPr>
        <w:t>中等速度防止晃动）</w:t>
      </w:r>
    </w:p>
    <w:p w14:paraId="6CD7AC57" w14:textId="77777777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</w:rPr>
        <w:t xml:space="preserve">        self.arm.Arm_serial_servo_write6_array(joints_uu, 1000)</w:t>
      </w:r>
    </w:p>
    <w:p w14:paraId="28FB7447" w14:textId="77777777" w:rsidR="002F22B2" w:rsidRPr="002F22B2" w:rsidRDefault="002F22B2" w:rsidP="002F22B2">
      <w:pPr>
        <w:pStyle w:val="2f2"/>
        <w:rPr>
          <w:rFonts w:cs="Huawei Sans"/>
          <w:lang w:eastAsia="zh-CN"/>
        </w:rPr>
      </w:pPr>
      <w:r w:rsidRPr="002F22B2">
        <w:rPr>
          <w:rFonts w:cs="Huawei Sans" w:hint="eastAsia"/>
        </w:rPr>
        <w:t xml:space="preserve">        </w:t>
      </w:r>
      <w:r w:rsidRPr="002F22B2">
        <w:rPr>
          <w:rFonts w:cs="Huawei Sans" w:hint="eastAsia"/>
          <w:lang w:eastAsia="zh-CN"/>
        </w:rPr>
        <w:t>sleep(1)</w:t>
      </w:r>
    </w:p>
    <w:p w14:paraId="51A88635" w14:textId="77777777" w:rsidR="002F22B2" w:rsidRPr="002F22B2" w:rsidRDefault="002F22B2" w:rsidP="002F22B2">
      <w:pPr>
        <w:pStyle w:val="2f2"/>
        <w:rPr>
          <w:rFonts w:cs="Huawei Sans"/>
          <w:lang w:eastAsia="zh-CN"/>
        </w:rPr>
      </w:pPr>
    </w:p>
    <w:p w14:paraId="493184DB" w14:textId="1B240433" w:rsidR="002F22B2" w:rsidRPr="002F22B2" w:rsidRDefault="002F22B2" w:rsidP="002F22B2">
      <w:pPr>
        <w:pStyle w:val="2f2"/>
        <w:rPr>
          <w:rFonts w:cs="Huawei Sans"/>
          <w:lang w:eastAsia="zh-CN"/>
        </w:rPr>
      </w:pPr>
      <w:r w:rsidRPr="002F22B2">
        <w:rPr>
          <w:rFonts w:cs="Huawei Sans" w:hint="eastAsia"/>
          <w:lang w:eastAsia="zh-CN"/>
        </w:rPr>
        <w:t xml:space="preserve">        # 6. </w:t>
      </w:r>
      <w:r w:rsidRPr="002F22B2">
        <w:rPr>
          <w:rFonts w:cs="Huawei Sans" w:hint="eastAsia"/>
          <w:lang w:eastAsia="zh-CN"/>
        </w:rPr>
        <w:t>调整基座转向垃圾桶（单独控制第</w:t>
      </w:r>
      <w:r w:rsidRPr="002F22B2">
        <w:rPr>
          <w:rFonts w:cs="Huawei Sans" w:hint="eastAsia"/>
          <w:lang w:eastAsia="zh-CN"/>
        </w:rPr>
        <w:t>1</w:t>
      </w:r>
      <w:r w:rsidRPr="002F22B2">
        <w:rPr>
          <w:rFonts w:cs="Huawei Sans" w:hint="eastAsia"/>
          <w:lang w:eastAsia="zh-CN"/>
        </w:rPr>
        <w:t>轴，</w:t>
      </w:r>
      <w:r w:rsidRPr="002F22B2">
        <w:rPr>
          <w:rFonts w:cs="Huawei Sans" w:hint="eastAsia"/>
          <w:lang w:eastAsia="zh-CN"/>
        </w:rPr>
        <w:t>800ms</w:t>
      </w:r>
      <w:r w:rsidRPr="002F22B2">
        <w:rPr>
          <w:rFonts w:cs="Huawei Sans" w:hint="eastAsia"/>
          <w:lang w:eastAsia="zh-CN"/>
        </w:rPr>
        <w:t>精准转向）</w:t>
      </w:r>
    </w:p>
    <w:p w14:paraId="0BC2AB17" w14:textId="2303B9BC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  <w:lang w:eastAsia="zh-CN"/>
        </w:rPr>
        <w:t xml:space="preserve">        </w:t>
      </w:r>
      <w:r w:rsidRPr="002F22B2">
        <w:rPr>
          <w:rFonts w:cs="Huawei Sans" w:hint="eastAsia"/>
        </w:rPr>
        <w:t xml:space="preserve">self.arm.Arm_serial_servo_write(1, joints_down[0], </w:t>
      </w:r>
      <w:r w:rsidRPr="00096D2F">
        <w:rPr>
          <w:rFonts w:cs="Huawei Sans" w:hint="eastAsia"/>
          <w:color w:val="FF0000"/>
        </w:rPr>
        <w:t>800</w:t>
      </w:r>
      <w:r w:rsidRPr="002F22B2">
        <w:rPr>
          <w:rFonts w:cs="Huawei Sans" w:hint="eastAsia"/>
        </w:rPr>
        <w:t>)</w:t>
      </w:r>
    </w:p>
    <w:p w14:paraId="462A498D" w14:textId="77777777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</w:rPr>
        <w:t xml:space="preserve">        sleep(</w:t>
      </w:r>
      <w:r w:rsidRPr="00096D2F">
        <w:rPr>
          <w:rFonts w:cs="Huawei Sans" w:hint="eastAsia"/>
          <w:color w:val="FF0000"/>
        </w:rPr>
        <w:t>0.8</w:t>
      </w:r>
      <w:r w:rsidRPr="002F22B2">
        <w:rPr>
          <w:rFonts w:cs="Huawei Sans" w:hint="eastAsia"/>
        </w:rPr>
        <w:t>)</w:t>
      </w:r>
    </w:p>
    <w:p w14:paraId="5F5488E7" w14:textId="77777777" w:rsidR="002F22B2" w:rsidRPr="002F22B2" w:rsidRDefault="002F22B2" w:rsidP="002F22B2">
      <w:pPr>
        <w:pStyle w:val="2f2"/>
        <w:rPr>
          <w:rFonts w:cs="Huawei Sans"/>
        </w:rPr>
      </w:pPr>
    </w:p>
    <w:p w14:paraId="4914E839" w14:textId="4FC1E208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</w:rPr>
        <w:t xml:space="preserve">        # 7. </w:t>
      </w:r>
      <w:r w:rsidRPr="002F22B2">
        <w:rPr>
          <w:rFonts w:cs="Huawei Sans" w:hint="eastAsia"/>
        </w:rPr>
        <w:t>下降至投放位置（</w:t>
      </w:r>
      <w:r w:rsidRPr="002F22B2">
        <w:rPr>
          <w:rFonts w:cs="Huawei Sans" w:hint="eastAsia"/>
        </w:rPr>
        <w:t>1000ms</w:t>
      </w:r>
      <w:r w:rsidRPr="002F22B2">
        <w:rPr>
          <w:rFonts w:cs="Huawei Sans" w:hint="eastAsia"/>
        </w:rPr>
        <w:t>缓降确保稳定性）</w:t>
      </w:r>
    </w:p>
    <w:p w14:paraId="421DB889" w14:textId="77777777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</w:rPr>
        <w:t xml:space="preserve">        self.arm.Arm_serial_servo_write6_array(joints_down, 1000)</w:t>
      </w:r>
    </w:p>
    <w:p w14:paraId="093D33D8" w14:textId="77777777" w:rsidR="002F22B2" w:rsidRPr="002F22B2" w:rsidRDefault="002F22B2" w:rsidP="002F22B2">
      <w:pPr>
        <w:pStyle w:val="2f2"/>
        <w:rPr>
          <w:rFonts w:cs="Huawei Sans"/>
          <w:lang w:eastAsia="zh-CN"/>
        </w:rPr>
      </w:pPr>
      <w:r w:rsidRPr="002F22B2">
        <w:rPr>
          <w:rFonts w:cs="Huawei Sans" w:hint="eastAsia"/>
        </w:rPr>
        <w:t xml:space="preserve">        </w:t>
      </w:r>
      <w:r w:rsidRPr="002F22B2">
        <w:rPr>
          <w:rFonts w:cs="Huawei Sans" w:hint="eastAsia"/>
          <w:lang w:eastAsia="zh-CN"/>
        </w:rPr>
        <w:t>sleep(1)</w:t>
      </w:r>
    </w:p>
    <w:p w14:paraId="0BFA914E" w14:textId="77777777" w:rsidR="002F22B2" w:rsidRPr="002F22B2" w:rsidRDefault="002F22B2" w:rsidP="002F22B2">
      <w:pPr>
        <w:pStyle w:val="2f2"/>
        <w:rPr>
          <w:rFonts w:cs="Huawei Sans"/>
          <w:lang w:eastAsia="zh-CN"/>
        </w:rPr>
      </w:pPr>
    </w:p>
    <w:p w14:paraId="26A51AC7" w14:textId="5C092E03" w:rsidR="002F22B2" w:rsidRPr="002F22B2" w:rsidRDefault="002F22B2" w:rsidP="002F22B2">
      <w:pPr>
        <w:pStyle w:val="2f2"/>
        <w:rPr>
          <w:rFonts w:cs="Huawei Sans"/>
          <w:lang w:eastAsia="zh-CN"/>
        </w:rPr>
      </w:pPr>
      <w:r w:rsidRPr="002F22B2">
        <w:rPr>
          <w:rFonts w:cs="Huawei Sans" w:hint="eastAsia"/>
          <w:lang w:eastAsia="zh-CN"/>
        </w:rPr>
        <w:t xml:space="preserve">        # 8. </w:t>
      </w:r>
      <w:r w:rsidRPr="002F22B2">
        <w:rPr>
          <w:rFonts w:cs="Huawei Sans" w:hint="eastAsia"/>
          <w:lang w:eastAsia="zh-CN"/>
        </w:rPr>
        <w:t>释放物体（夹爪开启</w:t>
      </w:r>
      <w:r w:rsidRPr="002F22B2">
        <w:rPr>
          <w:rFonts w:cs="Huawei Sans" w:hint="eastAsia"/>
          <w:lang w:eastAsia="zh-CN"/>
        </w:rPr>
        <w:t>30</w:t>
      </w:r>
      <w:r w:rsidRPr="002F22B2">
        <w:rPr>
          <w:rFonts w:cs="Huawei Sans" w:hint="eastAsia"/>
          <w:lang w:eastAsia="zh-CN"/>
        </w:rPr>
        <w:t>°，</w:t>
      </w:r>
      <w:r w:rsidRPr="002F22B2">
        <w:rPr>
          <w:rFonts w:cs="Huawei Sans" w:hint="eastAsia"/>
          <w:lang w:eastAsia="zh-CN"/>
        </w:rPr>
        <w:t>500ms</w:t>
      </w:r>
      <w:r w:rsidRPr="002F22B2">
        <w:rPr>
          <w:rFonts w:cs="Huawei Sans" w:hint="eastAsia"/>
          <w:lang w:eastAsia="zh-CN"/>
        </w:rPr>
        <w:t>快速释放）</w:t>
      </w:r>
    </w:p>
    <w:p w14:paraId="27011C09" w14:textId="77777777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  <w:lang w:eastAsia="zh-CN"/>
        </w:rPr>
        <w:t xml:space="preserve">        </w:t>
      </w:r>
      <w:r w:rsidRPr="002F22B2">
        <w:rPr>
          <w:rFonts w:cs="Huawei Sans" w:hint="eastAsia"/>
        </w:rPr>
        <w:t>self.arm.Arm_serial_servo_write(6, 30, 500)</w:t>
      </w:r>
    </w:p>
    <w:p w14:paraId="709D53A4" w14:textId="77777777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</w:rPr>
        <w:t xml:space="preserve">        sleep(0.5)</w:t>
      </w:r>
    </w:p>
    <w:p w14:paraId="5E9EBAA1" w14:textId="77777777" w:rsidR="002F22B2" w:rsidRPr="002F22B2" w:rsidRDefault="002F22B2" w:rsidP="002F22B2">
      <w:pPr>
        <w:pStyle w:val="2f2"/>
        <w:rPr>
          <w:rFonts w:cs="Huawei Sans"/>
        </w:rPr>
      </w:pPr>
    </w:p>
    <w:p w14:paraId="0A6A9CAA" w14:textId="67371283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</w:rPr>
        <w:t xml:space="preserve">        # 9. </w:t>
      </w:r>
      <w:r w:rsidRPr="002F22B2">
        <w:rPr>
          <w:rFonts w:cs="Huawei Sans" w:hint="eastAsia"/>
        </w:rPr>
        <w:t>返回待命位置（</w:t>
      </w:r>
      <w:r w:rsidRPr="002F22B2">
        <w:rPr>
          <w:rFonts w:cs="Huawei Sans" w:hint="eastAsia"/>
        </w:rPr>
        <w:t>1000ms</w:t>
      </w:r>
      <w:r w:rsidRPr="002F22B2">
        <w:rPr>
          <w:rFonts w:cs="Huawei Sans" w:hint="eastAsia"/>
        </w:rPr>
        <w:t>完成抬升动作）</w:t>
      </w:r>
    </w:p>
    <w:p w14:paraId="3708E7FF" w14:textId="77777777" w:rsidR="002F22B2" w:rsidRPr="002F22B2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</w:rPr>
        <w:t xml:space="preserve">        self.arm.Arm_serial_servo_write6_array(joints_up, 1000)</w:t>
      </w:r>
    </w:p>
    <w:p w14:paraId="3D466B9E" w14:textId="6BB8EAFD" w:rsidR="00791E4D" w:rsidRDefault="002F22B2" w:rsidP="002F22B2">
      <w:pPr>
        <w:pStyle w:val="2f2"/>
        <w:rPr>
          <w:rFonts w:cs="Huawei Sans"/>
        </w:rPr>
      </w:pPr>
      <w:r w:rsidRPr="002F22B2">
        <w:rPr>
          <w:rFonts w:cs="Huawei Sans" w:hint="eastAsia"/>
        </w:rPr>
        <w:t xml:space="preserve">        sleep(1)</w:t>
      </w:r>
    </w:p>
    <w:p w14:paraId="66E601F4" w14:textId="27AD7326" w:rsidR="0035152E" w:rsidRDefault="0035152E" w:rsidP="0035152E">
      <w:pPr>
        <w:pStyle w:val="30"/>
      </w:pPr>
      <w:r>
        <w:rPr>
          <w:rFonts w:hint="eastAsia"/>
        </w:rPr>
        <w:t>同理，修改积木堆叠的夹爪</w:t>
      </w:r>
      <w:r w:rsidR="000B62C4">
        <w:rPr>
          <w:rFonts w:hint="eastAsia"/>
        </w:rPr>
        <w:t>动作</w:t>
      </w:r>
    </w:p>
    <w:p w14:paraId="2FF0A87F" w14:textId="288487A2" w:rsidR="0035152E" w:rsidRDefault="0035152E" w:rsidP="00492730">
      <w:pPr>
        <w:pStyle w:val="1e"/>
      </w:pPr>
      <w:r>
        <w:rPr>
          <w:rFonts w:hint="eastAsia"/>
        </w:rPr>
        <w:t>打开</w:t>
      </w:r>
      <w:r w:rsidRPr="00EC24D0">
        <w:rPr>
          <w:rFonts w:hint="eastAsia"/>
        </w:rPr>
        <w:t>/root/ros2_robot_arm/ros2_ws/src/</w:t>
      </w:r>
      <w:r w:rsidR="00570330" w:rsidRPr="00570330">
        <w:rPr>
          <w:rFonts w:hint="eastAsia"/>
        </w:rPr>
        <w:t>robot_arm_color_stacking</w:t>
      </w:r>
      <w:r w:rsidR="00570330">
        <w:rPr>
          <w:rFonts w:hint="eastAsia"/>
        </w:rPr>
        <w:t>/</w:t>
      </w:r>
      <w:r w:rsidR="00570330" w:rsidRPr="00570330">
        <w:rPr>
          <w:rFonts w:hint="eastAsia"/>
        </w:rPr>
        <w:t>robot_arm_color_stacking</w:t>
      </w:r>
      <w:r w:rsidR="00570330">
        <w:rPr>
          <w:rFonts w:hint="eastAsia"/>
        </w:rPr>
        <w:t>/</w:t>
      </w:r>
      <w:r w:rsidR="00570330" w:rsidRPr="00570330">
        <w:rPr>
          <w:rFonts w:hint="eastAsia"/>
        </w:rPr>
        <w:t>utils</w:t>
      </w:r>
      <w:r w:rsidR="00570330">
        <w:t>/</w:t>
      </w:r>
      <w:r w:rsidR="009954F9" w:rsidRPr="009954F9">
        <w:rPr>
          <w:rFonts w:hint="eastAsia"/>
        </w:rPr>
        <w:t>stacking_grap.py</w:t>
      </w:r>
      <w:r>
        <w:rPr>
          <w:rFonts w:hint="eastAsia"/>
        </w:rPr>
        <w:t>，</w:t>
      </w:r>
    </w:p>
    <w:p w14:paraId="3CB96C42" w14:textId="77777777" w:rsidR="006522FC" w:rsidRDefault="006522FC" w:rsidP="00492730">
      <w:pPr>
        <w:pStyle w:val="1e"/>
      </w:pPr>
      <w:r>
        <w:rPr>
          <w:rFonts w:hint="eastAsia"/>
        </w:rPr>
        <w:t>参照下方代码的红色部分，修改实际代码的对应参数：</w:t>
      </w:r>
    </w:p>
    <w:p w14:paraId="2096D8C4" w14:textId="77777777" w:rsidR="002C1F5E" w:rsidRDefault="002C1F5E" w:rsidP="002C1F5E">
      <w:pPr>
        <w:pStyle w:val="2f2"/>
      </w:pPr>
      <w:r>
        <w:rPr>
          <w:rFonts w:hint="eastAsia"/>
        </w:rPr>
        <w:t>class stacking_grap:</w:t>
      </w:r>
    </w:p>
    <w:p w14:paraId="5606AAAC" w14:textId="77777777" w:rsidR="002C1F5E" w:rsidRDefault="002C1F5E" w:rsidP="002C1F5E">
      <w:pPr>
        <w:pStyle w:val="2f2"/>
      </w:pPr>
      <w:r>
        <w:rPr>
          <w:rFonts w:hint="eastAsia"/>
        </w:rPr>
        <w:t xml:space="preserve">    def __init__(self):</w:t>
      </w:r>
    </w:p>
    <w:p w14:paraId="3058B39D" w14:textId="77777777" w:rsidR="00821CD6" w:rsidRPr="00791E4D" w:rsidRDefault="00821CD6" w:rsidP="00821CD6">
      <w:pPr>
        <w:pStyle w:val="2f2"/>
        <w:rPr>
          <w:rFonts w:cs="Huawei Sans"/>
          <w:lang w:eastAsia="zh-CN"/>
        </w:rPr>
      </w:pPr>
      <w:r w:rsidRPr="00791E4D">
        <w:rPr>
          <w:rFonts w:cs="Huawei Sans" w:hint="eastAsia"/>
          <w:lang w:eastAsia="zh-CN"/>
        </w:rPr>
        <w:t xml:space="preserve">        # </w:t>
      </w:r>
      <w:r w:rsidRPr="00791E4D">
        <w:rPr>
          <w:rFonts w:cs="Huawei Sans" w:hint="eastAsia"/>
          <w:lang w:eastAsia="zh-CN"/>
        </w:rPr>
        <w:t>设置移动状态锁，防止多线程操作冲突</w:t>
      </w:r>
    </w:p>
    <w:p w14:paraId="55EF4974" w14:textId="77777777" w:rsidR="00821CD6" w:rsidRPr="00791E4D" w:rsidRDefault="00821CD6" w:rsidP="00821CD6">
      <w:pPr>
        <w:pStyle w:val="2f2"/>
        <w:rPr>
          <w:rFonts w:cs="Huawei Sans"/>
        </w:rPr>
      </w:pPr>
      <w:r w:rsidRPr="00791E4D">
        <w:rPr>
          <w:rFonts w:cs="Huawei Sans" w:hint="eastAsia"/>
          <w:lang w:eastAsia="zh-CN"/>
        </w:rPr>
        <w:t xml:space="preserve">        </w:t>
      </w:r>
      <w:r w:rsidRPr="00791E4D">
        <w:rPr>
          <w:rFonts w:cs="Huawei Sans" w:hint="eastAsia"/>
        </w:rPr>
        <w:t xml:space="preserve">self.move_status = True  </w:t>
      </w:r>
    </w:p>
    <w:p w14:paraId="57E1C28D" w14:textId="77777777" w:rsidR="00821CD6" w:rsidRPr="00791E4D" w:rsidRDefault="00821CD6" w:rsidP="00821CD6">
      <w:pPr>
        <w:pStyle w:val="2f2"/>
        <w:rPr>
          <w:rFonts w:cs="Huawei Sans"/>
        </w:rPr>
      </w:pPr>
      <w:r w:rsidRPr="00791E4D">
        <w:rPr>
          <w:rFonts w:cs="Huawei Sans" w:hint="eastAsia"/>
        </w:rPr>
        <w:t xml:space="preserve">        # </w:t>
      </w:r>
      <w:r w:rsidRPr="00791E4D">
        <w:rPr>
          <w:rFonts w:cs="Huawei Sans" w:hint="eastAsia"/>
        </w:rPr>
        <w:t>初始化机械臂硬件连接，创建控制实例</w:t>
      </w:r>
    </w:p>
    <w:p w14:paraId="0AF18C25" w14:textId="77777777" w:rsidR="00821CD6" w:rsidRPr="00791E4D" w:rsidRDefault="00821CD6" w:rsidP="00821CD6">
      <w:pPr>
        <w:pStyle w:val="2f2"/>
        <w:rPr>
          <w:rFonts w:cs="Huawei Sans"/>
        </w:rPr>
      </w:pPr>
      <w:r w:rsidRPr="00791E4D">
        <w:rPr>
          <w:rFonts w:cs="Huawei Sans" w:hint="eastAsia"/>
        </w:rPr>
        <w:t xml:space="preserve">        self.arm = Arm_Lib.Arm_Device()  </w:t>
      </w:r>
    </w:p>
    <w:p w14:paraId="6F9A10A6" w14:textId="77777777" w:rsidR="00821CD6" w:rsidRPr="00791E4D" w:rsidRDefault="00821CD6" w:rsidP="00821CD6">
      <w:pPr>
        <w:pStyle w:val="2f2"/>
        <w:rPr>
          <w:rFonts w:cs="Huawei Sans"/>
          <w:lang w:eastAsia="zh-CN"/>
        </w:rPr>
      </w:pPr>
      <w:r w:rsidRPr="00791E4D">
        <w:rPr>
          <w:rFonts w:cs="Huawei Sans" w:hint="eastAsia"/>
        </w:rPr>
        <w:t xml:space="preserve">        </w:t>
      </w:r>
      <w:r w:rsidRPr="00791E4D">
        <w:rPr>
          <w:rFonts w:cs="Huawei Sans" w:hint="eastAsia"/>
          <w:lang w:eastAsia="zh-CN"/>
        </w:rPr>
        <w:t xml:space="preserve"># </w:t>
      </w:r>
      <w:r w:rsidRPr="00791E4D">
        <w:rPr>
          <w:rFonts w:cs="Huawei Sans" w:hint="eastAsia"/>
          <w:lang w:eastAsia="zh-CN"/>
        </w:rPr>
        <w:t>定义夹爪闭合角度（超过</w:t>
      </w:r>
      <w:r w:rsidRPr="00791E4D">
        <w:rPr>
          <w:rFonts w:cs="Huawei Sans" w:hint="eastAsia"/>
          <w:lang w:eastAsia="zh-CN"/>
        </w:rPr>
        <w:t>120</w:t>
      </w:r>
      <w:r w:rsidRPr="00791E4D">
        <w:rPr>
          <w:rFonts w:cs="Huawei Sans" w:hint="eastAsia"/>
          <w:lang w:eastAsia="zh-CN"/>
        </w:rPr>
        <w:t>°可能触发硬件过载保护）</w:t>
      </w:r>
    </w:p>
    <w:p w14:paraId="047DACC4" w14:textId="77777777" w:rsidR="00821CD6" w:rsidRDefault="00821CD6" w:rsidP="00821CD6">
      <w:pPr>
        <w:pStyle w:val="2f2"/>
        <w:rPr>
          <w:rFonts w:cs="Huawei Sans"/>
        </w:rPr>
      </w:pPr>
      <w:r w:rsidRPr="00791E4D">
        <w:rPr>
          <w:rFonts w:cs="Huawei Sans" w:hint="eastAsia"/>
          <w:lang w:eastAsia="zh-CN"/>
        </w:rPr>
        <w:t xml:space="preserve">        </w:t>
      </w:r>
      <w:r w:rsidRPr="00791E4D">
        <w:rPr>
          <w:rFonts w:cs="Huawei Sans" w:hint="eastAsia"/>
          <w:color w:val="FF0000"/>
        </w:rPr>
        <w:t>self.grap_joint = 120</w:t>
      </w:r>
      <w:r w:rsidRPr="00791E4D">
        <w:rPr>
          <w:rFonts w:cs="Huawei Sans" w:hint="eastAsia"/>
        </w:rPr>
        <w:t xml:space="preserve">  </w:t>
      </w:r>
    </w:p>
    <w:p w14:paraId="4CAC659B" w14:textId="0CC2D868" w:rsidR="00821CD6" w:rsidRDefault="00821CD6" w:rsidP="002C1F5E">
      <w:pPr>
        <w:pStyle w:val="2f2"/>
      </w:pPr>
    </w:p>
    <w:p w14:paraId="73CCE210" w14:textId="77777777" w:rsidR="00ED0672" w:rsidRPr="00711B9F" w:rsidRDefault="00ED0672" w:rsidP="00ED0672">
      <w:pPr>
        <w:pStyle w:val="2f2"/>
      </w:pPr>
      <w:r w:rsidRPr="00ED0672">
        <w:rPr>
          <w:rFonts w:hint="eastAsia"/>
          <w:color w:val="FF0000"/>
        </w:rPr>
        <w:t xml:space="preserve">   </w:t>
      </w:r>
      <w:r w:rsidRPr="00711B9F">
        <w:rPr>
          <w:rFonts w:hint="eastAsia"/>
        </w:rPr>
        <w:t xml:space="preserve"> def move(self, joints, joints_down):</w:t>
      </w:r>
    </w:p>
    <w:p w14:paraId="16096977" w14:textId="77777777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</w:rPr>
        <w:t xml:space="preserve">        </w:t>
      </w:r>
      <w:r w:rsidRPr="00711B9F">
        <w:rPr>
          <w:rFonts w:hint="eastAsia"/>
          <w:lang w:eastAsia="zh-CN"/>
        </w:rPr>
        <w:t>"""</w:t>
      </w:r>
    </w:p>
    <w:p w14:paraId="021FB235" w14:textId="77777777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  <w:lang w:eastAsia="zh-CN"/>
        </w:rPr>
        <w:t xml:space="preserve">        </w:t>
      </w:r>
      <w:r w:rsidRPr="00711B9F">
        <w:rPr>
          <w:rFonts w:hint="eastAsia"/>
          <w:lang w:eastAsia="zh-CN"/>
        </w:rPr>
        <w:t>完成物体抓取、抬升、堆叠的完整动作链</w:t>
      </w:r>
    </w:p>
    <w:p w14:paraId="150442AB" w14:textId="77777777" w:rsidR="00ED0672" w:rsidRPr="00711B9F" w:rsidRDefault="00ED0672" w:rsidP="00ED0672">
      <w:pPr>
        <w:pStyle w:val="2f2"/>
      </w:pPr>
      <w:r w:rsidRPr="00711B9F">
        <w:rPr>
          <w:rFonts w:hint="eastAsia"/>
          <w:lang w:eastAsia="zh-CN"/>
        </w:rPr>
        <w:t xml:space="preserve">        </w:t>
      </w:r>
      <w:r w:rsidRPr="00711B9F">
        <w:rPr>
          <w:rFonts w:hint="eastAsia"/>
        </w:rPr>
        <w:t xml:space="preserve">:param joints: </w:t>
      </w:r>
      <w:r w:rsidRPr="00711B9F">
        <w:rPr>
          <w:rFonts w:hint="eastAsia"/>
        </w:rPr>
        <w:t>抓取位姿的</w:t>
      </w:r>
      <w:r w:rsidRPr="00711B9F">
        <w:rPr>
          <w:rFonts w:hint="eastAsia"/>
        </w:rPr>
        <w:t>6</w:t>
      </w:r>
      <w:r w:rsidRPr="00711B9F">
        <w:rPr>
          <w:rFonts w:hint="eastAsia"/>
        </w:rPr>
        <w:t>轴角度值</w:t>
      </w:r>
      <w:r w:rsidRPr="00711B9F">
        <w:rPr>
          <w:rFonts w:hint="eastAsia"/>
        </w:rPr>
        <w:t>[</w:t>
      </w:r>
      <w:r w:rsidRPr="00711B9F">
        <w:rPr>
          <w:rFonts w:hint="eastAsia"/>
        </w:rPr>
        <w:t>基座</w:t>
      </w:r>
      <w:r w:rsidRPr="00711B9F">
        <w:rPr>
          <w:rFonts w:hint="eastAsia"/>
        </w:rPr>
        <w:t>,</w:t>
      </w:r>
      <w:r w:rsidRPr="00711B9F">
        <w:rPr>
          <w:rFonts w:hint="eastAsia"/>
        </w:rPr>
        <w:t>大臂</w:t>
      </w:r>
      <w:r w:rsidRPr="00711B9F">
        <w:rPr>
          <w:rFonts w:hint="eastAsia"/>
        </w:rPr>
        <w:t>,</w:t>
      </w:r>
      <w:r w:rsidRPr="00711B9F">
        <w:rPr>
          <w:rFonts w:hint="eastAsia"/>
        </w:rPr>
        <w:t>小臂</w:t>
      </w:r>
      <w:r w:rsidRPr="00711B9F">
        <w:rPr>
          <w:rFonts w:hint="eastAsia"/>
        </w:rPr>
        <w:t>,</w:t>
      </w:r>
      <w:r w:rsidRPr="00711B9F">
        <w:rPr>
          <w:rFonts w:hint="eastAsia"/>
        </w:rPr>
        <w:t>腕部</w:t>
      </w:r>
      <w:r w:rsidRPr="00711B9F">
        <w:rPr>
          <w:rFonts w:hint="eastAsia"/>
        </w:rPr>
        <w:t>,</w:t>
      </w:r>
      <w:r w:rsidRPr="00711B9F">
        <w:rPr>
          <w:rFonts w:hint="eastAsia"/>
        </w:rPr>
        <w:t>夹爪旋转</w:t>
      </w:r>
      <w:r w:rsidRPr="00711B9F">
        <w:rPr>
          <w:rFonts w:hint="eastAsia"/>
        </w:rPr>
        <w:t>,</w:t>
      </w:r>
      <w:r w:rsidRPr="00711B9F">
        <w:rPr>
          <w:rFonts w:hint="eastAsia"/>
        </w:rPr>
        <w:t>夹爪开合</w:t>
      </w:r>
      <w:r w:rsidRPr="00711B9F">
        <w:rPr>
          <w:rFonts w:hint="eastAsia"/>
        </w:rPr>
        <w:t>]</w:t>
      </w:r>
    </w:p>
    <w:p w14:paraId="5F7E626D" w14:textId="77777777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:param joints_down: </w:t>
      </w:r>
      <w:r w:rsidRPr="00711B9F">
        <w:rPr>
          <w:rFonts w:hint="eastAsia"/>
        </w:rPr>
        <w:t>堆叠位置的关节参数</w:t>
      </w:r>
      <w:r w:rsidRPr="00711B9F">
        <w:rPr>
          <w:rFonts w:hint="eastAsia"/>
        </w:rPr>
        <w:t>[</w:t>
      </w:r>
      <w:r w:rsidRPr="00711B9F">
        <w:rPr>
          <w:rFonts w:hint="eastAsia"/>
        </w:rPr>
        <w:t>基座</w:t>
      </w:r>
      <w:r w:rsidRPr="00711B9F">
        <w:rPr>
          <w:rFonts w:hint="eastAsia"/>
        </w:rPr>
        <w:t>,</w:t>
      </w:r>
      <w:r w:rsidRPr="00711B9F">
        <w:rPr>
          <w:rFonts w:hint="eastAsia"/>
        </w:rPr>
        <w:t>大臂</w:t>
      </w:r>
      <w:r w:rsidRPr="00711B9F">
        <w:rPr>
          <w:rFonts w:hint="eastAsia"/>
        </w:rPr>
        <w:t>,</w:t>
      </w:r>
      <w:r w:rsidRPr="00711B9F">
        <w:rPr>
          <w:rFonts w:hint="eastAsia"/>
        </w:rPr>
        <w:t>小臂</w:t>
      </w:r>
      <w:r w:rsidRPr="00711B9F">
        <w:rPr>
          <w:rFonts w:hint="eastAsia"/>
        </w:rPr>
        <w:t>,</w:t>
      </w:r>
      <w:r w:rsidRPr="00711B9F">
        <w:rPr>
          <w:rFonts w:hint="eastAsia"/>
        </w:rPr>
        <w:t>腕部</w:t>
      </w:r>
      <w:r w:rsidRPr="00711B9F">
        <w:rPr>
          <w:rFonts w:hint="eastAsia"/>
        </w:rPr>
        <w:t>,</w:t>
      </w:r>
      <w:r w:rsidRPr="00711B9F">
        <w:rPr>
          <w:rFonts w:hint="eastAsia"/>
        </w:rPr>
        <w:t>夹爪旋转</w:t>
      </w:r>
      <w:r w:rsidRPr="00711B9F">
        <w:rPr>
          <w:rFonts w:hint="eastAsia"/>
        </w:rPr>
        <w:t>,</w:t>
      </w:r>
      <w:r w:rsidRPr="00711B9F">
        <w:rPr>
          <w:rFonts w:hint="eastAsia"/>
        </w:rPr>
        <w:t>夹爪开合</w:t>
      </w:r>
      <w:r w:rsidRPr="00711B9F">
        <w:rPr>
          <w:rFonts w:hint="eastAsia"/>
        </w:rPr>
        <w:t>]</w:t>
      </w:r>
    </w:p>
    <w:p w14:paraId="0E92EB4F" w14:textId="77777777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</w:rPr>
        <w:t xml:space="preserve">        </w:t>
      </w:r>
      <w:r w:rsidRPr="00711B9F">
        <w:rPr>
          <w:rFonts w:hint="eastAsia"/>
          <w:lang w:eastAsia="zh-CN"/>
        </w:rPr>
        <w:t>"""</w:t>
      </w:r>
    </w:p>
    <w:p w14:paraId="3559E4E8" w14:textId="77777777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  <w:lang w:eastAsia="zh-CN"/>
        </w:rPr>
        <w:t xml:space="preserve">        # </w:t>
      </w:r>
      <w:r w:rsidRPr="00711B9F">
        <w:rPr>
          <w:rFonts w:hint="eastAsia"/>
          <w:lang w:eastAsia="zh-CN"/>
        </w:rPr>
        <w:t>预备姿态（基座</w:t>
      </w:r>
      <w:r w:rsidRPr="00711B9F">
        <w:rPr>
          <w:rFonts w:hint="eastAsia"/>
          <w:lang w:eastAsia="zh-CN"/>
        </w:rPr>
        <w:t>90</w:t>
      </w:r>
      <w:r w:rsidRPr="00711B9F">
        <w:rPr>
          <w:rFonts w:hint="eastAsia"/>
          <w:lang w:eastAsia="zh-CN"/>
        </w:rPr>
        <w:t>°中立位，夹爪闭合状态）</w:t>
      </w:r>
    </w:p>
    <w:p w14:paraId="54AF5C64" w14:textId="55084C98" w:rsidR="00ED0672" w:rsidRPr="00711B9F" w:rsidRDefault="00ED0672" w:rsidP="00ED0672">
      <w:pPr>
        <w:pStyle w:val="2f2"/>
      </w:pPr>
      <w:r w:rsidRPr="00711B9F">
        <w:rPr>
          <w:rFonts w:hint="eastAsia"/>
          <w:lang w:eastAsia="zh-CN"/>
        </w:rPr>
        <w:t xml:space="preserve">        </w:t>
      </w:r>
      <w:r w:rsidRPr="00711B9F">
        <w:rPr>
          <w:rFonts w:hint="eastAsia"/>
        </w:rPr>
        <w:t xml:space="preserve">joints_00 = [90, 80, 50, 50, 265, self.grap_joint]  </w:t>
      </w:r>
    </w:p>
    <w:p w14:paraId="66784670" w14:textId="77777777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  <w:lang w:eastAsia="zh-CN"/>
        </w:rPr>
        <w:t xml:space="preserve">        # </w:t>
      </w:r>
      <w:r w:rsidRPr="00711B9F">
        <w:rPr>
          <w:rFonts w:hint="eastAsia"/>
          <w:lang w:eastAsia="zh-CN"/>
        </w:rPr>
        <w:t>抬升姿态（基座</w:t>
      </w:r>
      <w:r w:rsidRPr="00711B9F">
        <w:rPr>
          <w:rFonts w:hint="eastAsia"/>
          <w:lang w:eastAsia="zh-CN"/>
        </w:rPr>
        <w:t>135</w:t>
      </w:r>
      <w:r w:rsidRPr="00711B9F">
        <w:rPr>
          <w:rFonts w:hint="eastAsia"/>
          <w:lang w:eastAsia="zh-CN"/>
        </w:rPr>
        <w:t>°偏移，夹爪开启</w:t>
      </w:r>
      <w:r w:rsidRPr="00711B9F">
        <w:rPr>
          <w:rFonts w:hint="eastAsia"/>
          <w:lang w:eastAsia="zh-CN"/>
        </w:rPr>
        <w:t>30</w:t>
      </w:r>
      <w:r w:rsidRPr="00711B9F">
        <w:rPr>
          <w:rFonts w:hint="eastAsia"/>
          <w:lang w:eastAsia="zh-CN"/>
        </w:rPr>
        <w:t>°避免碰撞）</w:t>
      </w:r>
    </w:p>
    <w:p w14:paraId="2F3315EC" w14:textId="3D374FD0" w:rsidR="00ED0672" w:rsidRPr="00711B9F" w:rsidRDefault="00ED0672" w:rsidP="00ED0672">
      <w:pPr>
        <w:pStyle w:val="2f2"/>
      </w:pPr>
      <w:r w:rsidRPr="00711B9F">
        <w:rPr>
          <w:rFonts w:hint="eastAsia"/>
          <w:lang w:eastAsia="zh-CN"/>
        </w:rPr>
        <w:t xml:space="preserve">        </w:t>
      </w:r>
      <w:r w:rsidRPr="00711B9F">
        <w:rPr>
          <w:rFonts w:hint="eastAsia"/>
        </w:rPr>
        <w:t xml:space="preserve">joints_up = [135, 80, 50, 50, 265, 30]  </w:t>
      </w:r>
    </w:p>
    <w:p w14:paraId="55DCD367" w14:textId="77777777" w:rsidR="00ED0672" w:rsidRPr="00711B9F" w:rsidRDefault="00ED0672" w:rsidP="00ED0672">
      <w:pPr>
        <w:pStyle w:val="2f2"/>
      </w:pPr>
    </w:p>
    <w:p w14:paraId="13A6FA00" w14:textId="77777777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</w:rPr>
        <w:t xml:space="preserve">        </w:t>
      </w:r>
      <w:r w:rsidRPr="00711B9F">
        <w:rPr>
          <w:rFonts w:hint="eastAsia"/>
          <w:lang w:eastAsia="zh-CN"/>
        </w:rPr>
        <w:t># 1.</w:t>
      </w:r>
      <w:r w:rsidRPr="00711B9F">
        <w:rPr>
          <w:rFonts w:hint="eastAsia"/>
          <w:lang w:eastAsia="zh-CN"/>
        </w:rPr>
        <w:t>进入预备位置（</w:t>
      </w:r>
      <w:r w:rsidRPr="00711B9F">
        <w:rPr>
          <w:rFonts w:hint="eastAsia"/>
          <w:lang w:eastAsia="zh-CN"/>
        </w:rPr>
        <w:t>1000ms</w:t>
      </w:r>
      <w:r w:rsidRPr="00711B9F">
        <w:rPr>
          <w:rFonts w:hint="eastAsia"/>
          <w:lang w:eastAsia="zh-CN"/>
        </w:rPr>
        <w:t>完成动作，确保初始定位精度）</w:t>
      </w:r>
    </w:p>
    <w:p w14:paraId="07D194D7" w14:textId="3A6F47C6" w:rsidR="00ED0672" w:rsidRPr="00711B9F" w:rsidRDefault="00ED0672" w:rsidP="00ED0672">
      <w:pPr>
        <w:pStyle w:val="2f2"/>
      </w:pPr>
      <w:r w:rsidRPr="00711B9F">
        <w:rPr>
          <w:rFonts w:hint="eastAsia"/>
          <w:lang w:eastAsia="zh-CN"/>
        </w:rPr>
        <w:t xml:space="preserve">        </w:t>
      </w:r>
      <w:r w:rsidRPr="00711B9F">
        <w:rPr>
          <w:rFonts w:hint="eastAsia"/>
        </w:rPr>
        <w:t xml:space="preserve">self.arm.Arm_serial_servo_write6_array(joints_00, 1000) </w:t>
      </w:r>
    </w:p>
    <w:p w14:paraId="0E47B07C" w14:textId="5A2147A0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  <w:lang w:eastAsia="zh-CN"/>
        </w:rPr>
        <w:t xml:space="preserve">        sleep(1)  # </w:t>
      </w:r>
      <w:r w:rsidRPr="00711B9F">
        <w:rPr>
          <w:rFonts w:hint="eastAsia"/>
          <w:lang w:eastAsia="zh-CN"/>
        </w:rPr>
        <w:t>等待动作完成</w:t>
      </w:r>
    </w:p>
    <w:p w14:paraId="6F4A373F" w14:textId="77777777" w:rsidR="00ED0672" w:rsidRPr="00711B9F" w:rsidRDefault="00ED0672" w:rsidP="00ED0672">
      <w:pPr>
        <w:pStyle w:val="2f2"/>
        <w:rPr>
          <w:lang w:eastAsia="zh-CN"/>
        </w:rPr>
      </w:pPr>
    </w:p>
    <w:p w14:paraId="0D36608E" w14:textId="30A02FF3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  <w:lang w:eastAsia="zh-CN"/>
        </w:rPr>
        <w:t xml:space="preserve">        # 2.</w:t>
      </w:r>
      <w:r w:rsidRPr="00711B9F">
        <w:rPr>
          <w:rFonts w:hint="eastAsia"/>
          <w:lang w:eastAsia="zh-CN"/>
        </w:rPr>
        <w:t>完全松开夹爪（第</w:t>
      </w:r>
      <w:r w:rsidRPr="00711B9F">
        <w:rPr>
          <w:rFonts w:hint="eastAsia"/>
          <w:lang w:eastAsia="zh-CN"/>
        </w:rPr>
        <w:t>6</w:t>
      </w:r>
      <w:r w:rsidRPr="00711B9F">
        <w:rPr>
          <w:rFonts w:hint="eastAsia"/>
          <w:lang w:eastAsia="zh-CN"/>
        </w:rPr>
        <w:t>轴开启到</w:t>
      </w:r>
      <w:r w:rsidRPr="00711B9F">
        <w:rPr>
          <w:rFonts w:hint="eastAsia"/>
          <w:lang w:eastAsia="zh-CN"/>
        </w:rPr>
        <w:t>0</w:t>
      </w:r>
      <w:r w:rsidRPr="00711B9F">
        <w:rPr>
          <w:rFonts w:hint="eastAsia"/>
          <w:lang w:eastAsia="zh-CN"/>
        </w:rPr>
        <w:t>°，</w:t>
      </w:r>
      <w:r w:rsidR="007F2FAE">
        <w:rPr>
          <w:lang w:eastAsia="zh-CN"/>
        </w:rPr>
        <w:t>8</w:t>
      </w:r>
      <w:r w:rsidRPr="00711B9F">
        <w:rPr>
          <w:rFonts w:hint="eastAsia"/>
          <w:lang w:eastAsia="zh-CN"/>
        </w:rPr>
        <w:t>00ms</w:t>
      </w:r>
      <w:r w:rsidRPr="00711B9F">
        <w:rPr>
          <w:rFonts w:hint="eastAsia"/>
          <w:lang w:eastAsia="zh-CN"/>
        </w:rPr>
        <w:t>快速释放）</w:t>
      </w:r>
    </w:p>
    <w:p w14:paraId="7A22D404" w14:textId="11914906" w:rsidR="00ED0672" w:rsidRPr="00711B9F" w:rsidRDefault="00ED0672" w:rsidP="00ED0672">
      <w:pPr>
        <w:pStyle w:val="2f2"/>
      </w:pPr>
      <w:r w:rsidRPr="00711B9F">
        <w:rPr>
          <w:rFonts w:hint="eastAsia"/>
          <w:lang w:eastAsia="zh-CN"/>
        </w:rPr>
        <w:t xml:space="preserve">        </w:t>
      </w:r>
      <w:r w:rsidRPr="00711B9F">
        <w:rPr>
          <w:rFonts w:hint="eastAsia"/>
        </w:rPr>
        <w:t xml:space="preserve">self.arm.Arm_serial_servo_write(6, 0, </w:t>
      </w:r>
      <w:r w:rsidR="007F2FAE" w:rsidRPr="00C203CD">
        <w:rPr>
          <w:color w:val="FF0000"/>
        </w:rPr>
        <w:t>8</w:t>
      </w:r>
      <w:r w:rsidRPr="00C203CD">
        <w:rPr>
          <w:rFonts w:hint="eastAsia"/>
          <w:color w:val="FF0000"/>
        </w:rPr>
        <w:t>00</w:t>
      </w:r>
      <w:r w:rsidRPr="00711B9F">
        <w:rPr>
          <w:rFonts w:hint="eastAsia"/>
        </w:rPr>
        <w:t>)  #</w:t>
      </w:r>
      <w:r w:rsidR="009F04DC">
        <w:t xml:space="preserve"> </w:t>
      </w:r>
      <w:r w:rsidRPr="00711B9F">
        <w:rPr>
          <w:rFonts w:hint="eastAsia"/>
        </w:rPr>
        <w:t>关节控制指令</w:t>
      </w:r>
    </w:p>
    <w:p w14:paraId="252C92A5" w14:textId="4F2DBE10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sleep(</w:t>
      </w:r>
      <w:r w:rsidRPr="00C203CD">
        <w:rPr>
          <w:rFonts w:hint="eastAsia"/>
          <w:color w:val="FF0000"/>
        </w:rPr>
        <w:t>0.</w:t>
      </w:r>
      <w:r w:rsidR="00C203CD" w:rsidRPr="00C203CD">
        <w:rPr>
          <w:color w:val="FF0000"/>
        </w:rPr>
        <w:t>8</w:t>
      </w:r>
      <w:r w:rsidRPr="00711B9F">
        <w:rPr>
          <w:rFonts w:hint="eastAsia"/>
        </w:rPr>
        <w:t xml:space="preserve">)  # </w:t>
      </w:r>
      <w:r w:rsidRPr="00711B9F">
        <w:rPr>
          <w:rFonts w:hint="eastAsia"/>
        </w:rPr>
        <w:t>稳定等待</w:t>
      </w:r>
    </w:p>
    <w:p w14:paraId="3A027AB7" w14:textId="77777777" w:rsidR="00ED0672" w:rsidRPr="00711B9F" w:rsidRDefault="00ED0672" w:rsidP="00ED0672">
      <w:pPr>
        <w:pStyle w:val="2f2"/>
      </w:pPr>
    </w:p>
    <w:p w14:paraId="0C2A8FDB" w14:textId="77777777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# 3.</w:t>
      </w:r>
      <w:r w:rsidRPr="00711B9F">
        <w:rPr>
          <w:rFonts w:hint="eastAsia"/>
        </w:rPr>
        <w:t>移动到抓取点位（</w:t>
      </w:r>
      <w:r w:rsidRPr="00711B9F">
        <w:rPr>
          <w:rFonts w:hint="eastAsia"/>
        </w:rPr>
        <w:t>1000ms</w:t>
      </w:r>
      <w:r w:rsidRPr="00711B9F">
        <w:rPr>
          <w:rFonts w:hint="eastAsia"/>
        </w:rPr>
        <w:t>中等速度平衡效率）</w:t>
      </w:r>
    </w:p>
    <w:p w14:paraId="57DD8213" w14:textId="41D38729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self.arm.Arm_serial_servo_write6_array(joints, 1000)  #</w:t>
      </w:r>
      <w:r w:rsidR="006173B6">
        <w:t xml:space="preserve"> </w:t>
      </w:r>
      <w:r w:rsidRPr="00711B9F">
        <w:rPr>
          <w:rFonts w:hint="eastAsia"/>
        </w:rPr>
        <w:t>正运动学应用</w:t>
      </w:r>
    </w:p>
    <w:p w14:paraId="67D3F19C" w14:textId="5EE63D89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</w:rPr>
        <w:t xml:space="preserve">        </w:t>
      </w:r>
      <w:r w:rsidRPr="00711B9F">
        <w:rPr>
          <w:rFonts w:hint="eastAsia"/>
          <w:lang w:eastAsia="zh-CN"/>
        </w:rPr>
        <w:t xml:space="preserve">sleep(1)  # </w:t>
      </w:r>
      <w:r w:rsidRPr="00711B9F">
        <w:rPr>
          <w:rFonts w:hint="eastAsia"/>
          <w:lang w:eastAsia="zh-CN"/>
        </w:rPr>
        <w:t>确保到位</w:t>
      </w:r>
    </w:p>
    <w:p w14:paraId="48E8DE4A" w14:textId="77777777" w:rsidR="00ED0672" w:rsidRPr="00711B9F" w:rsidRDefault="00ED0672" w:rsidP="00ED0672">
      <w:pPr>
        <w:pStyle w:val="2f2"/>
        <w:rPr>
          <w:lang w:eastAsia="zh-CN"/>
        </w:rPr>
      </w:pPr>
    </w:p>
    <w:p w14:paraId="28A496F3" w14:textId="04FDAE89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  <w:lang w:eastAsia="zh-CN"/>
        </w:rPr>
        <w:t xml:space="preserve">        # 4.</w:t>
      </w:r>
      <w:r w:rsidRPr="00711B9F">
        <w:rPr>
          <w:rFonts w:hint="eastAsia"/>
          <w:lang w:eastAsia="zh-CN"/>
        </w:rPr>
        <w:t>执行抓取动作（闭合至预设角度，</w:t>
      </w:r>
      <w:r w:rsidR="007B62EA">
        <w:rPr>
          <w:lang w:eastAsia="zh-CN"/>
        </w:rPr>
        <w:t>8</w:t>
      </w:r>
      <w:r w:rsidRPr="00711B9F">
        <w:rPr>
          <w:rFonts w:hint="eastAsia"/>
          <w:lang w:eastAsia="zh-CN"/>
        </w:rPr>
        <w:t>00ms</w:t>
      </w:r>
      <w:r w:rsidRPr="00711B9F">
        <w:rPr>
          <w:rFonts w:hint="eastAsia"/>
          <w:lang w:eastAsia="zh-CN"/>
        </w:rPr>
        <w:t>快速施压）</w:t>
      </w:r>
    </w:p>
    <w:p w14:paraId="4D3FA87E" w14:textId="1FEBC93B" w:rsidR="00ED0672" w:rsidRPr="00711B9F" w:rsidRDefault="00ED0672" w:rsidP="00ED0672">
      <w:pPr>
        <w:pStyle w:val="2f2"/>
      </w:pPr>
      <w:r w:rsidRPr="00711B9F">
        <w:rPr>
          <w:rFonts w:hint="eastAsia"/>
          <w:lang w:eastAsia="zh-CN"/>
        </w:rPr>
        <w:t xml:space="preserve">        </w:t>
      </w:r>
      <w:r w:rsidRPr="00711B9F">
        <w:rPr>
          <w:rFonts w:hint="eastAsia"/>
        </w:rPr>
        <w:t xml:space="preserve">self.arm.Arm_serial_servo_write(6, self.grap_joint, </w:t>
      </w:r>
      <w:r w:rsidR="007B62EA" w:rsidRPr="007B62EA">
        <w:rPr>
          <w:color w:val="FF0000"/>
        </w:rPr>
        <w:t>8</w:t>
      </w:r>
      <w:r w:rsidRPr="007B62EA">
        <w:rPr>
          <w:rFonts w:hint="eastAsia"/>
          <w:color w:val="FF0000"/>
        </w:rPr>
        <w:t>00</w:t>
      </w:r>
      <w:r w:rsidRPr="00711B9F">
        <w:rPr>
          <w:rFonts w:hint="eastAsia"/>
        </w:rPr>
        <w:t>)  #</w:t>
      </w:r>
      <w:r w:rsidR="00900FA5">
        <w:rPr>
          <w:rFonts w:hint="eastAsia"/>
          <w:lang w:eastAsia="zh-CN"/>
        </w:rPr>
        <w:t xml:space="preserve"> </w:t>
      </w:r>
      <w:r w:rsidRPr="00711B9F">
        <w:rPr>
          <w:rFonts w:hint="eastAsia"/>
        </w:rPr>
        <w:t>夹爪参数限制</w:t>
      </w:r>
    </w:p>
    <w:p w14:paraId="1E2FB6CD" w14:textId="151BC3B7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sleep(</w:t>
      </w:r>
      <w:r w:rsidRPr="007B62EA">
        <w:rPr>
          <w:rFonts w:hint="eastAsia"/>
          <w:color w:val="FF0000"/>
        </w:rPr>
        <w:t>0.</w:t>
      </w:r>
      <w:r w:rsidR="007B62EA" w:rsidRPr="007B62EA">
        <w:rPr>
          <w:color w:val="FF0000"/>
        </w:rPr>
        <w:t>8</w:t>
      </w:r>
      <w:r w:rsidRPr="00711B9F">
        <w:rPr>
          <w:rFonts w:hint="eastAsia"/>
        </w:rPr>
        <w:t xml:space="preserve">)  # </w:t>
      </w:r>
      <w:r w:rsidRPr="00711B9F">
        <w:rPr>
          <w:rFonts w:hint="eastAsia"/>
        </w:rPr>
        <w:t>抓取稳定时间（防滑落）</w:t>
      </w:r>
    </w:p>
    <w:p w14:paraId="2784A5D3" w14:textId="77777777" w:rsidR="00ED0672" w:rsidRPr="00711B9F" w:rsidRDefault="00ED0672" w:rsidP="00ED0672">
      <w:pPr>
        <w:pStyle w:val="2f2"/>
      </w:pPr>
    </w:p>
    <w:p w14:paraId="26DA50D8" w14:textId="77777777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# 5.</w:t>
      </w:r>
      <w:r w:rsidRPr="00711B9F">
        <w:rPr>
          <w:rFonts w:hint="eastAsia"/>
        </w:rPr>
        <w:t>返回预备高度（</w:t>
      </w:r>
      <w:r w:rsidRPr="00711B9F">
        <w:rPr>
          <w:rFonts w:hint="eastAsia"/>
        </w:rPr>
        <w:t>1000ms</w:t>
      </w:r>
      <w:r w:rsidRPr="00711B9F">
        <w:rPr>
          <w:rFonts w:hint="eastAsia"/>
        </w:rPr>
        <w:t>防止负载晃动）</w:t>
      </w:r>
    </w:p>
    <w:p w14:paraId="205C22FF" w14:textId="77777777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self.arm.Arm_serial_servo_write6_array(joints_00, 1000)</w:t>
      </w:r>
    </w:p>
    <w:p w14:paraId="09B750C7" w14:textId="77777777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</w:rPr>
        <w:t xml:space="preserve">        </w:t>
      </w:r>
      <w:r w:rsidRPr="00711B9F">
        <w:rPr>
          <w:rFonts w:hint="eastAsia"/>
          <w:lang w:eastAsia="zh-CN"/>
        </w:rPr>
        <w:t>sleep(1)</w:t>
      </w:r>
    </w:p>
    <w:p w14:paraId="58A2A85A" w14:textId="77777777" w:rsidR="00ED0672" w:rsidRPr="00711B9F" w:rsidRDefault="00ED0672" w:rsidP="00ED0672">
      <w:pPr>
        <w:pStyle w:val="2f2"/>
        <w:rPr>
          <w:lang w:eastAsia="zh-CN"/>
        </w:rPr>
      </w:pPr>
    </w:p>
    <w:p w14:paraId="7321582A" w14:textId="77777777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  <w:lang w:eastAsia="zh-CN"/>
        </w:rPr>
        <w:t xml:space="preserve">        # 6.</w:t>
      </w:r>
      <w:r w:rsidRPr="00711B9F">
        <w:rPr>
          <w:rFonts w:hint="eastAsia"/>
          <w:lang w:eastAsia="zh-CN"/>
        </w:rPr>
        <w:t>调整基座转向堆叠区（单独控制第</w:t>
      </w:r>
      <w:r w:rsidRPr="00711B9F">
        <w:rPr>
          <w:rFonts w:hint="eastAsia"/>
          <w:lang w:eastAsia="zh-CN"/>
        </w:rPr>
        <w:t>1</w:t>
      </w:r>
      <w:r w:rsidRPr="00711B9F">
        <w:rPr>
          <w:rFonts w:hint="eastAsia"/>
          <w:lang w:eastAsia="zh-CN"/>
        </w:rPr>
        <w:t>轴，</w:t>
      </w:r>
      <w:r w:rsidRPr="00711B9F">
        <w:rPr>
          <w:rFonts w:hint="eastAsia"/>
          <w:lang w:eastAsia="zh-CN"/>
        </w:rPr>
        <w:t>1000ms</w:t>
      </w:r>
      <w:r w:rsidRPr="00711B9F">
        <w:rPr>
          <w:rFonts w:hint="eastAsia"/>
          <w:lang w:eastAsia="zh-CN"/>
        </w:rPr>
        <w:t>精准定位）</w:t>
      </w:r>
    </w:p>
    <w:p w14:paraId="61402A6F" w14:textId="52D4E2AC" w:rsidR="00ED0672" w:rsidRPr="00711B9F" w:rsidRDefault="00ED0672" w:rsidP="00ED0672">
      <w:pPr>
        <w:pStyle w:val="2f2"/>
      </w:pPr>
      <w:r w:rsidRPr="00711B9F">
        <w:rPr>
          <w:rFonts w:hint="eastAsia"/>
          <w:lang w:eastAsia="zh-CN"/>
        </w:rPr>
        <w:t xml:space="preserve">        </w:t>
      </w:r>
      <w:r w:rsidRPr="00711B9F">
        <w:rPr>
          <w:rFonts w:hint="eastAsia"/>
        </w:rPr>
        <w:t>self.arm.Arm_serial_servo_write(1, joints_down[0], 1000)  #</w:t>
      </w:r>
      <w:r w:rsidR="00853CAC">
        <w:t xml:space="preserve"> </w:t>
      </w:r>
      <w:r w:rsidRPr="00711B9F">
        <w:rPr>
          <w:rFonts w:hint="eastAsia"/>
        </w:rPr>
        <w:t>笛卡尔空间控制</w:t>
      </w:r>
    </w:p>
    <w:p w14:paraId="75A8C2CE" w14:textId="77777777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sleep(1)</w:t>
      </w:r>
    </w:p>
    <w:p w14:paraId="66465AE9" w14:textId="77777777" w:rsidR="00ED0672" w:rsidRPr="00711B9F" w:rsidRDefault="00ED0672" w:rsidP="00ED0672">
      <w:pPr>
        <w:pStyle w:val="2f2"/>
      </w:pPr>
    </w:p>
    <w:p w14:paraId="341A8313" w14:textId="77777777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# 7.</w:t>
      </w:r>
      <w:r w:rsidRPr="00711B9F">
        <w:rPr>
          <w:rFonts w:hint="eastAsia"/>
        </w:rPr>
        <w:t>下降至堆叠位置（</w:t>
      </w:r>
      <w:r w:rsidRPr="00711B9F">
        <w:rPr>
          <w:rFonts w:hint="eastAsia"/>
        </w:rPr>
        <w:t>1000ms</w:t>
      </w:r>
      <w:r w:rsidRPr="00711B9F">
        <w:rPr>
          <w:rFonts w:hint="eastAsia"/>
        </w:rPr>
        <w:t>缓降保障稳定性）</w:t>
      </w:r>
    </w:p>
    <w:p w14:paraId="78232EFD" w14:textId="4C08C1E4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self.arm.Arm_serial_servo_write6_array(joints_down, 1000)  #</w:t>
      </w:r>
      <w:r w:rsidR="00853CAC">
        <w:t xml:space="preserve"> </w:t>
      </w:r>
      <w:r w:rsidRPr="00711B9F">
        <w:rPr>
          <w:rFonts w:hint="eastAsia"/>
        </w:rPr>
        <w:t>轨迹规划</w:t>
      </w:r>
    </w:p>
    <w:p w14:paraId="78CE9DDD" w14:textId="5DA1BD53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</w:rPr>
        <w:t xml:space="preserve">        </w:t>
      </w:r>
      <w:r w:rsidRPr="00711B9F">
        <w:rPr>
          <w:rFonts w:hint="eastAsia"/>
          <w:lang w:eastAsia="zh-CN"/>
        </w:rPr>
        <w:t xml:space="preserve">sleep(1.5)  # </w:t>
      </w:r>
      <w:r w:rsidRPr="00711B9F">
        <w:rPr>
          <w:rFonts w:hint="eastAsia"/>
          <w:lang w:eastAsia="zh-CN"/>
        </w:rPr>
        <w:t>延长等待（防倾倒策略）</w:t>
      </w:r>
    </w:p>
    <w:p w14:paraId="298B0E2A" w14:textId="77777777" w:rsidR="00ED0672" w:rsidRPr="00711B9F" w:rsidRDefault="00ED0672" w:rsidP="00ED0672">
      <w:pPr>
        <w:pStyle w:val="2f2"/>
        <w:rPr>
          <w:lang w:eastAsia="zh-CN"/>
        </w:rPr>
      </w:pPr>
    </w:p>
    <w:p w14:paraId="56AB23DE" w14:textId="2A27C8EA" w:rsidR="00ED0672" w:rsidRPr="00711B9F" w:rsidRDefault="00ED0672" w:rsidP="00ED0672">
      <w:pPr>
        <w:pStyle w:val="2f2"/>
        <w:rPr>
          <w:lang w:eastAsia="zh-CN"/>
        </w:rPr>
      </w:pPr>
      <w:r w:rsidRPr="00711B9F">
        <w:rPr>
          <w:rFonts w:hint="eastAsia"/>
          <w:lang w:eastAsia="zh-CN"/>
        </w:rPr>
        <w:t xml:space="preserve">        # 8.</w:t>
      </w:r>
      <w:r w:rsidRPr="00711B9F">
        <w:rPr>
          <w:rFonts w:hint="eastAsia"/>
          <w:lang w:eastAsia="zh-CN"/>
        </w:rPr>
        <w:t>释放物体</w:t>
      </w:r>
    </w:p>
    <w:p w14:paraId="7E8BE7D7" w14:textId="6ED3A412" w:rsidR="00ED0672" w:rsidRPr="00711B9F" w:rsidRDefault="00ED0672" w:rsidP="00ED0672">
      <w:pPr>
        <w:pStyle w:val="2f2"/>
      </w:pPr>
      <w:r w:rsidRPr="00711B9F">
        <w:rPr>
          <w:rFonts w:hint="eastAsia"/>
          <w:lang w:eastAsia="zh-CN"/>
        </w:rPr>
        <w:t xml:space="preserve">        </w:t>
      </w:r>
      <w:r w:rsidRPr="00711B9F">
        <w:rPr>
          <w:rFonts w:hint="eastAsia"/>
        </w:rPr>
        <w:t xml:space="preserve">self.arm.Arm_serial_servo_write(6, 0, </w:t>
      </w:r>
      <w:r w:rsidR="00D44E7C" w:rsidRPr="00BC21A7">
        <w:rPr>
          <w:color w:val="FF0000"/>
        </w:rPr>
        <w:t>10</w:t>
      </w:r>
      <w:r w:rsidRPr="00BC21A7">
        <w:rPr>
          <w:rFonts w:hint="eastAsia"/>
          <w:color w:val="FF0000"/>
        </w:rPr>
        <w:t>00</w:t>
      </w:r>
      <w:r w:rsidRPr="00711B9F">
        <w:rPr>
          <w:rFonts w:hint="eastAsia"/>
        </w:rPr>
        <w:t>)</w:t>
      </w:r>
    </w:p>
    <w:p w14:paraId="584A2E65" w14:textId="68466F11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sleep(</w:t>
      </w:r>
      <w:r w:rsidR="00BC21A7">
        <w:rPr>
          <w:color w:val="FF0000"/>
        </w:rPr>
        <w:t>1</w:t>
      </w:r>
      <w:r w:rsidRPr="00711B9F">
        <w:rPr>
          <w:rFonts w:hint="eastAsia"/>
        </w:rPr>
        <w:t>)</w:t>
      </w:r>
    </w:p>
    <w:p w14:paraId="30E2CC4F" w14:textId="77777777" w:rsidR="00ED0672" w:rsidRPr="00711B9F" w:rsidRDefault="00ED0672" w:rsidP="00ED0672">
      <w:pPr>
        <w:pStyle w:val="2f2"/>
      </w:pPr>
    </w:p>
    <w:p w14:paraId="07C4B098" w14:textId="77777777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# 9.</w:t>
      </w:r>
      <w:r w:rsidRPr="00711B9F">
        <w:rPr>
          <w:rFonts w:hint="eastAsia"/>
        </w:rPr>
        <w:t>返回安全高度（基座</w:t>
      </w:r>
      <w:r w:rsidRPr="00711B9F">
        <w:rPr>
          <w:rFonts w:hint="eastAsia"/>
        </w:rPr>
        <w:t>135</w:t>
      </w:r>
      <w:r w:rsidRPr="00711B9F">
        <w:rPr>
          <w:rFonts w:hint="eastAsia"/>
        </w:rPr>
        <w:t>°偏移避开工作区）</w:t>
      </w:r>
    </w:p>
    <w:p w14:paraId="1FB76C0C" w14:textId="01003B38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self.arm.Arm_serial_servo_write6_array(joints_up, 1000)  </w:t>
      </w:r>
    </w:p>
    <w:p w14:paraId="5AB8BE02" w14:textId="77777777" w:rsidR="00ED0672" w:rsidRPr="00711B9F" w:rsidRDefault="00ED0672" w:rsidP="00ED0672">
      <w:pPr>
        <w:pStyle w:val="2f2"/>
      </w:pPr>
      <w:r w:rsidRPr="00711B9F">
        <w:rPr>
          <w:rFonts w:hint="eastAsia"/>
        </w:rPr>
        <w:t xml:space="preserve">        sleep(1)</w:t>
      </w:r>
    </w:p>
    <w:p w14:paraId="7C80B8BD" w14:textId="77777777" w:rsidR="0035152E" w:rsidRDefault="0035152E" w:rsidP="0035152E">
      <w:pPr>
        <w:pStyle w:val="30"/>
      </w:pPr>
      <w:r>
        <w:rPr>
          <w:rFonts w:hint="eastAsia"/>
        </w:rPr>
        <w:t>重新编译</w:t>
      </w:r>
    </w:p>
    <w:p w14:paraId="292EB586" w14:textId="77777777" w:rsidR="0035152E" w:rsidRPr="003E4A90" w:rsidRDefault="0035152E" w:rsidP="0035152E">
      <w:pPr>
        <w:pStyle w:val="2f2"/>
        <w:rPr>
          <w:rFonts w:cs="Huawei Sans"/>
        </w:rPr>
      </w:pPr>
      <w:r w:rsidRPr="003E4A90">
        <w:rPr>
          <w:rFonts w:cs="Huawei Sans"/>
          <w:lang w:eastAsia="zh-CN"/>
        </w:rPr>
        <w:t>cd</w:t>
      </w:r>
      <w:r w:rsidRPr="003E4A90">
        <w:rPr>
          <w:rFonts w:cs="Huawei Sans"/>
        </w:rPr>
        <w:t xml:space="preserve"> /root/ros2_robot_arm</w:t>
      </w:r>
      <w:r>
        <w:rPr>
          <w:rFonts w:cs="Huawei Sans"/>
        </w:rPr>
        <w:t>/</w:t>
      </w:r>
    </w:p>
    <w:p w14:paraId="7FF69D88" w14:textId="77777777" w:rsidR="0035152E" w:rsidRPr="003E4A90" w:rsidRDefault="0035152E" w:rsidP="0035152E">
      <w:pPr>
        <w:pStyle w:val="2f2"/>
        <w:rPr>
          <w:rFonts w:cs="Huawei Sans"/>
        </w:rPr>
      </w:pPr>
      <w:r w:rsidRPr="003E4A90">
        <w:rPr>
          <w:rFonts w:cs="Huawei Sans"/>
        </w:rPr>
        <w:t>source setenv.sh</w:t>
      </w:r>
    </w:p>
    <w:p w14:paraId="33067207" w14:textId="77777777" w:rsidR="0035152E" w:rsidRPr="00DD329E" w:rsidRDefault="0035152E" w:rsidP="0035152E">
      <w:pPr>
        <w:pStyle w:val="2f2"/>
        <w:rPr>
          <w:rFonts w:cs="Huawei Sans"/>
        </w:rPr>
      </w:pPr>
      <w:r w:rsidRPr="00DD329E">
        <w:rPr>
          <w:rFonts w:cs="Huawei Sans"/>
        </w:rPr>
        <w:t>cd ros2_ws/</w:t>
      </w:r>
    </w:p>
    <w:p w14:paraId="195147B1" w14:textId="77777777" w:rsidR="0035152E" w:rsidRPr="00DD329E" w:rsidRDefault="0035152E" w:rsidP="0035152E">
      <w:pPr>
        <w:pStyle w:val="2f2"/>
        <w:rPr>
          <w:rFonts w:cs="Huawei Sans"/>
        </w:rPr>
      </w:pPr>
      <w:r w:rsidRPr="00DD329E">
        <w:rPr>
          <w:rFonts w:cs="Huawei Sans"/>
        </w:rPr>
        <w:t>colcon build</w:t>
      </w:r>
    </w:p>
    <w:p w14:paraId="5E382046" w14:textId="4DAE7882" w:rsidR="0035152E" w:rsidRDefault="007D71A4" w:rsidP="007D71A4">
      <w:pPr>
        <w:pStyle w:val="30"/>
      </w:pPr>
      <w:r>
        <w:rPr>
          <w:rFonts w:hint="eastAsia"/>
        </w:rPr>
        <w:t>再次启动</w:t>
      </w:r>
      <w:r>
        <w:rPr>
          <w:rFonts w:hint="eastAsia"/>
        </w:rPr>
        <w:t>5</w:t>
      </w:r>
      <w:r>
        <w:t>.</w:t>
      </w:r>
      <w:r w:rsidR="006A5003">
        <w:t>4</w:t>
      </w:r>
      <w:r>
        <w:rPr>
          <w:rFonts w:hint="eastAsia"/>
        </w:rPr>
        <w:t>积木分拣</w:t>
      </w:r>
      <w:r w:rsidR="00BD2002">
        <w:rPr>
          <w:rFonts w:hint="eastAsia"/>
        </w:rPr>
        <w:t>/</w:t>
      </w:r>
      <w:r w:rsidR="00BD2002">
        <w:rPr>
          <w:rFonts w:hint="eastAsia"/>
        </w:rPr>
        <w:t>堆叠</w:t>
      </w:r>
      <w:r>
        <w:rPr>
          <w:rFonts w:hint="eastAsia"/>
        </w:rPr>
        <w:t>程序查看效果</w:t>
      </w:r>
    </w:p>
    <w:p w14:paraId="4605830B" w14:textId="2DDC7230" w:rsidR="005444D3" w:rsidRDefault="005444D3" w:rsidP="00492730">
      <w:pPr>
        <w:pStyle w:val="1e"/>
      </w:pPr>
      <w:r>
        <w:rPr>
          <w:rFonts w:hint="eastAsia"/>
        </w:rPr>
        <w:t>跳转至</w:t>
      </w:r>
      <w:hyperlink w:anchor="_启动机械臂积木分拣/堆叠程序" w:history="1">
        <w:r w:rsidR="001E3D21">
          <w:rPr>
            <w:rStyle w:val="af0"/>
            <w:rFonts w:hint="eastAsia"/>
          </w:rPr>
          <w:t xml:space="preserve">5.4 </w:t>
        </w:r>
        <w:r w:rsidR="001E3D21">
          <w:rPr>
            <w:rStyle w:val="af0"/>
            <w:rFonts w:hint="eastAsia"/>
          </w:rPr>
          <w:t>启动机械臂积木分拣</w:t>
        </w:r>
        <w:r w:rsidR="001E3D21">
          <w:rPr>
            <w:rStyle w:val="af0"/>
            <w:rFonts w:hint="eastAsia"/>
          </w:rPr>
          <w:t>/</w:t>
        </w:r>
        <w:r w:rsidR="001E3D21">
          <w:rPr>
            <w:rStyle w:val="af0"/>
            <w:rFonts w:hint="eastAsia"/>
          </w:rPr>
          <w:t>堆叠程序</w:t>
        </w:r>
      </w:hyperlink>
      <w:r w:rsidR="00A025BB">
        <w:rPr>
          <w:rFonts w:hint="eastAsia"/>
        </w:rPr>
        <w:t>，再次执行，</w:t>
      </w:r>
      <w:r w:rsidR="00F8408B">
        <w:rPr>
          <w:rFonts w:hint="eastAsia"/>
        </w:rPr>
        <w:t>观察</w:t>
      </w:r>
      <w:r w:rsidR="00A025BB">
        <w:rPr>
          <w:rFonts w:hint="eastAsia"/>
        </w:rPr>
        <w:t>调整后的夹取效果，</w:t>
      </w:r>
      <w:r w:rsidR="000D2611">
        <w:rPr>
          <w:rFonts w:hint="eastAsia"/>
        </w:rPr>
        <w:t>若噪音</w:t>
      </w:r>
      <w:r w:rsidR="00CF790D">
        <w:rPr>
          <w:rFonts w:hint="eastAsia"/>
        </w:rPr>
        <w:t>问题</w:t>
      </w:r>
      <w:r w:rsidR="00573774">
        <w:rPr>
          <w:rFonts w:hint="eastAsia"/>
        </w:rPr>
        <w:t>未解决，可自行调整</w:t>
      </w:r>
      <w:r w:rsidR="00573774" w:rsidRPr="00EC24D0">
        <w:rPr>
          <w:rFonts w:hint="eastAsia"/>
        </w:rPr>
        <w:t>self.grap_joint</w:t>
      </w:r>
      <w:r w:rsidR="00573774">
        <w:rPr>
          <w:rFonts w:hint="eastAsia"/>
        </w:rPr>
        <w:t>参数。</w:t>
      </w:r>
    </w:p>
    <w:p w14:paraId="7C55AC8F" w14:textId="0715978F" w:rsidR="00D956E8" w:rsidRPr="00DD329E" w:rsidRDefault="00D03C1A" w:rsidP="00C06F9F">
      <w:pPr>
        <w:pStyle w:val="2"/>
        <w:rPr>
          <w:rFonts w:cs="Huawei Sans"/>
        </w:rPr>
      </w:pPr>
      <w:bookmarkStart w:id="56" w:name="_Toc196640339"/>
      <w:r w:rsidRPr="00DD329E">
        <w:rPr>
          <w:rFonts w:cs="Huawei Sans"/>
          <w:lang w:eastAsia="zh-CN"/>
        </w:rPr>
        <w:t>调整</w:t>
      </w:r>
      <w:r w:rsidR="00BA219F">
        <w:rPr>
          <w:rFonts w:cs="Huawei Sans" w:hint="eastAsia"/>
          <w:lang w:eastAsia="zh-CN"/>
        </w:rPr>
        <w:t>机械臂</w:t>
      </w:r>
      <w:r w:rsidR="00960C8F">
        <w:rPr>
          <w:rFonts w:cs="Huawei Sans" w:hint="eastAsia"/>
          <w:lang w:eastAsia="zh-CN"/>
        </w:rPr>
        <w:t>的</w:t>
      </w:r>
      <w:r w:rsidR="00BA219F">
        <w:rPr>
          <w:rFonts w:cs="Huawei Sans" w:hint="eastAsia"/>
          <w:lang w:eastAsia="zh-CN"/>
        </w:rPr>
        <w:t>补偿量</w:t>
      </w:r>
      <w:bookmarkEnd w:id="56"/>
    </w:p>
    <w:p w14:paraId="578A1E76" w14:textId="1F76D002" w:rsidR="00E24E94" w:rsidRDefault="005F278C" w:rsidP="00492730">
      <w:pPr>
        <w:pStyle w:val="1e"/>
      </w:pPr>
      <w:r w:rsidRPr="00DD329E">
        <w:t>经过对比不同机械臂发现，即使是相同商家生产的机械臂，每一款产品在出厂时也存在硬件上的规格差异</w:t>
      </w:r>
      <w:r w:rsidR="00280094" w:rsidRPr="00DD329E">
        <w:t>。</w:t>
      </w:r>
      <w:r w:rsidR="001528F5">
        <w:rPr>
          <w:rFonts w:hint="eastAsia"/>
        </w:rPr>
        <w:t>针对</w:t>
      </w:r>
      <w:r w:rsidR="00227532" w:rsidRPr="00DD329E">
        <w:t>机械臂因硬件规格差异导致的首次抓取失败问题，</w:t>
      </w:r>
      <w:r w:rsidR="006E5B48">
        <w:rPr>
          <w:rFonts w:hint="eastAsia"/>
        </w:rPr>
        <w:t>需要</w:t>
      </w:r>
      <w:r w:rsidR="00227532" w:rsidRPr="00DD329E">
        <w:t>手工校准</w:t>
      </w:r>
      <w:r w:rsidR="006E5B48">
        <w:rPr>
          <w:rFonts w:hint="eastAsia"/>
        </w:rPr>
        <w:t>机械臂的补偿量，来</w:t>
      </w:r>
      <w:r w:rsidR="00227532" w:rsidRPr="00DD329E">
        <w:t>优化程序控制。</w:t>
      </w:r>
    </w:p>
    <w:p w14:paraId="44DF4DA5" w14:textId="288AB728" w:rsidR="00775BF0" w:rsidRPr="00DD329E" w:rsidRDefault="00775BF0" w:rsidP="00492730">
      <w:pPr>
        <w:pStyle w:val="1e"/>
      </w:pPr>
      <w:r w:rsidRPr="00775BF0">
        <w:rPr>
          <w:rFonts w:hint="eastAsia"/>
        </w:rPr>
        <w:t>在机械臂控制中，</w:t>
      </w:r>
      <w:r w:rsidRPr="00775BF0">
        <w:rPr>
          <w:rFonts w:ascii="MS Gothic" w:eastAsia="MS Gothic" w:hAnsi="MS Gothic" w:cs="MS Gothic" w:hint="eastAsia"/>
        </w:rPr>
        <w:t>​</w:t>
      </w:r>
      <w:r w:rsidRPr="00936AA0">
        <w:rPr>
          <w:rFonts w:ascii="方正兰亭黑简体" w:hAnsi="方正兰亭黑简体" w:cs="方正兰亭黑简体" w:hint="eastAsia"/>
          <w:b/>
          <w:bCs/>
        </w:rPr>
        <w:t>补偿量</w:t>
      </w:r>
      <w:r w:rsidRPr="00775BF0">
        <w:rPr>
          <w:rFonts w:ascii="方正兰亭黑简体" w:hAnsi="方正兰亭黑简体" w:cs="方正兰亭黑简体" w:hint="eastAsia"/>
        </w:rPr>
        <w:t>是用于修正机械臂实际运动位置与理论目标位置之间偏差的参数。</w:t>
      </w:r>
      <w:r w:rsidR="00192F0C">
        <w:rPr>
          <w:rFonts w:ascii="方正兰亭黑简体" w:hAnsi="方正兰亭黑简体" w:cs="方正兰亭黑简体" w:hint="eastAsia"/>
        </w:rPr>
        <w:t>在</w:t>
      </w:r>
      <w:r w:rsidRPr="00775BF0">
        <w:t>offset.txt</w:t>
      </w:r>
      <w:r w:rsidRPr="00775BF0">
        <w:rPr>
          <w:rFonts w:hint="eastAsia"/>
        </w:rPr>
        <w:t>文件中的两个参数分别对应</w:t>
      </w:r>
      <w:r w:rsidRPr="00775BF0">
        <w:t xml:space="preserve"> ​Y</w:t>
      </w:r>
      <w:r w:rsidRPr="00775BF0">
        <w:rPr>
          <w:rFonts w:hint="eastAsia"/>
        </w:rPr>
        <w:t>轴（前后方向）</w:t>
      </w:r>
      <w:r w:rsidRPr="00775BF0">
        <w:rPr>
          <w:rFonts w:ascii="MS Gothic" w:eastAsia="MS Gothic" w:hAnsi="MS Gothic" w:cs="MS Gothic" w:hint="eastAsia"/>
        </w:rPr>
        <w:t>​</w:t>
      </w:r>
      <w:r w:rsidRPr="00775BF0">
        <w:t xml:space="preserve"> </w:t>
      </w:r>
      <w:r w:rsidRPr="00775BF0">
        <w:rPr>
          <w:rFonts w:hint="eastAsia"/>
        </w:rPr>
        <w:t>和</w:t>
      </w:r>
      <w:r w:rsidRPr="00775BF0">
        <w:t xml:space="preserve"> ​X</w:t>
      </w:r>
      <w:r w:rsidRPr="00775BF0">
        <w:rPr>
          <w:rFonts w:hint="eastAsia"/>
        </w:rPr>
        <w:t>轴（左右方向）</w:t>
      </w:r>
      <w:r w:rsidRPr="00775BF0">
        <w:rPr>
          <w:rFonts w:ascii="MS Gothic" w:eastAsia="MS Gothic" w:hAnsi="MS Gothic" w:cs="MS Gothic" w:hint="eastAsia"/>
        </w:rPr>
        <w:t>​</w:t>
      </w:r>
      <w:r w:rsidRPr="00775BF0">
        <w:t xml:space="preserve"> </w:t>
      </w:r>
      <w:r w:rsidRPr="00775BF0">
        <w:rPr>
          <w:rFonts w:hint="eastAsia"/>
        </w:rPr>
        <w:t>的补偿量。调整这些参数的目的是通过微调机械臂的</w:t>
      </w:r>
      <w:r w:rsidR="00483F6C">
        <w:rPr>
          <w:rFonts w:hint="eastAsia"/>
        </w:rPr>
        <w:t>夹爪</w:t>
      </w:r>
      <w:r w:rsidRPr="00775BF0">
        <w:rPr>
          <w:rFonts w:hint="eastAsia"/>
        </w:rPr>
        <w:t>位置，使其更精准地抓取</w:t>
      </w:r>
      <w:r w:rsidR="0074769E">
        <w:rPr>
          <w:rFonts w:hint="eastAsia"/>
        </w:rPr>
        <w:t>积木</w:t>
      </w:r>
      <w:r w:rsidRPr="00775BF0">
        <w:rPr>
          <w:rFonts w:hint="eastAsia"/>
        </w:rPr>
        <w:t>。</w:t>
      </w:r>
    </w:p>
    <w:p w14:paraId="6B37A16F" w14:textId="78B7598F" w:rsidR="00793250" w:rsidRDefault="00F769AF" w:rsidP="00DE54C6">
      <w:pPr>
        <w:pStyle w:val="30"/>
        <w:rPr>
          <w:rFonts w:cs="Huawei Sans"/>
        </w:rPr>
      </w:pPr>
      <w:r>
        <w:rPr>
          <w:rFonts w:cs="Huawei Sans" w:hint="eastAsia"/>
        </w:rPr>
        <w:t>调整</w:t>
      </w:r>
      <w:r w:rsidR="00793250">
        <w:rPr>
          <w:rFonts w:cs="Huawei Sans" w:hint="eastAsia"/>
        </w:rPr>
        <w:t>积木堆叠程序的机械臂补偿量</w:t>
      </w:r>
    </w:p>
    <w:p w14:paraId="461D2C6F" w14:textId="636A85ED" w:rsidR="00D956E8" w:rsidRDefault="00944C5D" w:rsidP="00492730">
      <w:pPr>
        <w:pStyle w:val="1e"/>
      </w:pPr>
      <w:r w:rsidRPr="002C3AED">
        <w:rPr>
          <w:rFonts w:hint="eastAsia"/>
        </w:rPr>
        <w:t>进入</w:t>
      </w:r>
      <w:r w:rsidR="00E128C8" w:rsidRPr="00DD329E">
        <w:t>/root/ros2_robot_arm/ros2_ws/src/dofbot_garbage_yolov5/dofbot_garbage_yolov5/config</w:t>
      </w:r>
      <w:r>
        <w:rPr>
          <w:rFonts w:hint="eastAsia"/>
        </w:rPr>
        <w:t>目录，打开</w:t>
      </w:r>
      <w:r w:rsidR="00E24E94" w:rsidRPr="00DD329E">
        <w:t>offset.txt</w:t>
      </w:r>
      <w:r w:rsidR="00E24E94" w:rsidRPr="00DD329E">
        <w:t>文件，</w:t>
      </w:r>
      <w:r w:rsidR="003A2ED9">
        <w:rPr>
          <w:rFonts w:hint="eastAsia"/>
        </w:rPr>
        <w:t>显示</w:t>
      </w:r>
      <w:r w:rsidR="00A154CC">
        <w:rPr>
          <w:rFonts w:hint="eastAsia"/>
        </w:rPr>
        <w:t>以下两个参数：</w:t>
      </w:r>
    </w:p>
    <w:p w14:paraId="703668AC" w14:textId="7010B06A" w:rsidR="00976216" w:rsidRDefault="00976216" w:rsidP="00976216">
      <w:pPr>
        <w:pStyle w:val="2f2"/>
        <w:rPr>
          <w:lang w:eastAsia="zh-CN"/>
        </w:rPr>
      </w:pPr>
      <w:r>
        <w:rPr>
          <w:rFonts w:hint="eastAsia"/>
          <w:lang w:eastAsia="zh-CN"/>
        </w:rPr>
        <w:t>0</w:t>
      </w:r>
      <w:r>
        <w:rPr>
          <w:lang w:eastAsia="zh-CN"/>
        </w:rPr>
        <w:t>.016</w:t>
      </w:r>
    </w:p>
    <w:p w14:paraId="4B4CCBE4" w14:textId="696700B4" w:rsidR="00976216" w:rsidRDefault="00976216" w:rsidP="00976216">
      <w:pPr>
        <w:pStyle w:val="2f2"/>
        <w:rPr>
          <w:lang w:eastAsia="zh-CN"/>
        </w:rPr>
      </w:pPr>
      <w:r>
        <w:rPr>
          <w:rFonts w:hint="eastAsia"/>
          <w:lang w:eastAsia="zh-CN"/>
        </w:rPr>
        <w:t>0</w:t>
      </w:r>
      <w:r>
        <w:rPr>
          <w:lang w:eastAsia="zh-CN"/>
        </w:rPr>
        <w:t>.01</w:t>
      </w:r>
    </w:p>
    <w:p w14:paraId="37864FB8" w14:textId="47BA9A0E" w:rsidR="00EF6B41" w:rsidRDefault="00EF6B41" w:rsidP="00133B9E">
      <w:pPr>
        <w:pStyle w:val="41"/>
      </w:pPr>
      <w:r w:rsidRPr="00EF6B41">
        <w:rPr>
          <w:rFonts w:hint="eastAsia"/>
        </w:rPr>
        <w:t>第一个参数：控制机械臂沿</w:t>
      </w:r>
      <w:r w:rsidRPr="00EF6B41">
        <w:rPr>
          <w:rFonts w:hint="eastAsia"/>
        </w:rPr>
        <w:t>Y</w:t>
      </w:r>
      <w:r w:rsidRPr="00EF6B41">
        <w:rPr>
          <w:rFonts w:hint="eastAsia"/>
        </w:rPr>
        <w:t>轴（前后方向）的补偿量。</w:t>
      </w:r>
    </w:p>
    <w:p w14:paraId="234363D3" w14:textId="2A8EE5C4" w:rsidR="00133B9E" w:rsidRPr="00EF6B41" w:rsidRDefault="00133B9E" w:rsidP="00492730">
      <w:pPr>
        <w:pStyle w:val="1e"/>
      </w:pPr>
      <w:r w:rsidRPr="00EF6B41">
        <w:rPr>
          <w:rFonts w:hint="eastAsia"/>
        </w:rPr>
        <w:t>若抓取靠后（色块后方），需增大该值（如从</w:t>
      </w:r>
      <w:r w:rsidRPr="00EF6B41">
        <w:rPr>
          <w:rFonts w:hint="eastAsia"/>
        </w:rPr>
        <w:t>0.008</w:t>
      </w:r>
      <w:r w:rsidRPr="00EF6B41">
        <w:rPr>
          <w:rFonts w:hint="eastAsia"/>
        </w:rPr>
        <w:t>→</w:t>
      </w:r>
      <w:r w:rsidRPr="00EF6B41">
        <w:rPr>
          <w:rFonts w:hint="eastAsia"/>
        </w:rPr>
        <w:t>0.01</w:t>
      </w:r>
      <w:r w:rsidRPr="00EF6B41">
        <w:rPr>
          <w:rFonts w:hint="eastAsia"/>
        </w:rPr>
        <w:t>），使机械臂前伸更远。</w:t>
      </w:r>
    </w:p>
    <w:p w14:paraId="6B594AED" w14:textId="7EB420FB" w:rsidR="00133B9E" w:rsidRPr="00EF6B41" w:rsidRDefault="00133B9E" w:rsidP="00492730">
      <w:pPr>
        <w:pStyle w:val="1e"/>
      </w:pPr>
      <w:r w:rsidRPr="00EF6B41">
        <w:rPr>
          <w:rFonts w:hint="eastAsia"/>
        </w:rPr>
        <w:t>若抓取靠前（色块前方），需减小该值（如</w:t>
      </w:r>
      <w:r w:rsidRPr="00EF6B41">
        <w:rPr>
          <w:rFonts w:hint="eastAsia"/>
        </w:rPr>
        <w:t>0.008</w:t>
      </w:r>
      <w:r w:rsidRPr="00EF6B41">
        <w:rPr>
          <w:rFonts w:hint="eastAsia"/>
        </w:rPr>
        <w:t>→</w:t>
      </w:r>
      <w:r w:rsidRPr="00EF6B41">
        <w:rPr>
          <w:rFonts w:hint="eastAsia"/>
        </w:rPr>
        <w:t>0.006</w:t>
      </w:r>
      <w:r w:rsidRPr="00EF6B41">
        <w:rPr>
          <w:rFonts w:hint="eastAsia"/>
        </w:rPr>
        <w:t>），减少前伸距离。</w:t>
      </w:r>
    </w:p>
    <w:p w14:paraId="6FA61D4F" w14:textId="5E601DC8" w:rsidR="00EF6B41" w:rsidRDefault="00EF6B41" w:rsidP="00133B9E">
      <w:pPr>
        <w:pStyle w:val="41"/>
      </w:pPr>
      <w:r w:rsidRPr="00EF6B41">
        <w:rPr>
          <w:rFonts w:ascii="MS Gothic" w:eastAsia="MS Gothic" w:hAnsi="MS Gothic" w:cs="MS Gothic" w:hint="eastAsia"/>
        </w:rPr>
        <w:t>​</w:t>
      </w:r>
      <w:r w:rsidRPr="00EF6B41">
        <w:rPr>
          <w:rFonts w:hint="eastAsia"/>
        </w:rPr>
        <w:t>第二个参数：控制</w:t>
      </w:r>
      <w:r w:rsidRPr="00EF6B41">
        <w:t>X</w:t>
      </w:r>
      <w:r w:rsidRPr="00EF6B41">
        <w:rPr>
          <w:rFonts w:hint="eastAsia"/>
        </w:rPr>
        <w:t>轴（左右方向）补偿量</w:t>
      </w:r>
      <w:r w:rsidR="003C251B">
        <w:rPr>
          <w:rFonts w:hint="eastAsia"/>
        </w:rPr>
        <w:t>，</w:t>
      </w:r>
      <w:r w:rsidR="003C251B">
        <w:rPr>
          <w:rFonts w:ascii="Segoe UI" w:hAnsi="Segoe UI" w:cs="Segoe UI"/>
          <w:shd w:val="clear" w:color="auto" w:fill="FCFCFC"/>
        </w:rPr>
        <w:t>调整逻辑类似</w:t>
      </w:r>
      <w:r w:rsidR="00133B9E">
        <w:rPr>
          <w:rFonts w:hint="eastAsia"/>
        </w:rPr>
        <w:t>。</w:t>
      </w:r>
    </w:p>
    <w:p w14:paraId="7C2B05D2" w14:textId="6122CCA3" w:rsidR="00564C4E" w:rsidRDefault="004A3700" w:rsidP="00492730">
      <w:pPr>
        <w:pStyle w:val="1e"/>
      </w:pPr>
      <w:r>
        <w:rPr>
          <w:rFonts w:hint="eastAsia"/>
        </w:rPr>
        <w:t>建议</w:t>
      </w:r>
      <w:r w:rsidR="00E46D49">
        <w:rPr>
          <w:rFonts w:hint="eastAsia"/>
        </w:rPr>
        <w:t>重复试验，</w:t>
      </w:r>
      <w:r w:rsidR="00564C4E" w:rsidRPr="00564C4E">
        <w:rPr>
          <w:rFonts w:hint="eastAsia"/>
        </w:rPr>
        <w:t>增量式调整</w:t>
      </w:r>
      <w:r>
        <w:rPr>
          <w:rFonts w:hint="eastAsia"/>
        </w:rPr>
        <w:t>，</w:t>
      </w:r>
      <w:r w:rsidR="00564C4E" w:rsidRPr="00564C4E">
        <w:rPr>
          <w:rFonts w:hint="eastAsia"/>
        </w:rPr>
        <w:t>每次调整以±</w:t>
      </w:r>
      <w:r w:rsidR="00564C4E" w:rsidRPr="00564C4E">
        <w:rPr>
          <w:rFonts w:hint="eastAsia"/>
        </w:rPr>
        <w:t>0.002</w:t>
      </w:r>
      <w:r w:rsidR="00564C4E" w:rsidRPr="00564C4E">
        <w:rPr>
          <w:rFonts w:hint="eastAsia"/>
        </w:rPr>
        <w:t>为步长，</w:t>
      </w:r>
      <w:r w:rsidR="000E1094" w:rsidRPr="00DD329E">
        <w:t>直到机械臂能抓取成功</w:t>
      </w:r>
      <w:r w:rsidR="0036425C">
        <w:rPr>
          <w:rFonts w:hint="eastAsia"/>
        </w:rPr>
        <w:t>。</w:t>
      </w:r>
    </w:p>
    <w:p w14:paraId="0FE091CF" w14:textId="64E4CB60" w:rsidR="0036425C" w:rsidRDefault="0036425C" w:rsidP="00492730">
      <w:pPr>
        <w:pStyle w:val="1e"/>
      </w:pPr>
      <w:r>
        <w:rPr>
          <w:rFonts w:hint="eastAsia"/>
        </w:rPr>
        <w:t>这里改为了</w:t>
      </w:r>
      <w:r w:rsidR="009E1CC2">
        <w:rPr>
          <w:rFonts w:hint="eastAsia"/>
        </w:rPr>
        <w:t>：</w:t>
      </w:r>
    </w:p>
    <w:p w14:paraId="07A651BC" w14:textId="77777777" w:rsidR="0036425C" w:rsidRDefault="0036425C" w:rsidP="0036425C">
      <w:pPr>
        <w:pStyle w:val="2f2"/>
      </w:pPr>
      <w:r>
        <w:rPr>
          <w:rFonts w:hint="eastAsia"/>
        </w:rPr>
        <w:t>0.02</w:t>
      </w:r>
    </w:p>
    <w:p w14:paraId="638F303E" w14:textId="129A52C5" w:rsidR="0036425C" w:rsidRPr="00DD329E" w:rsidRDefault="0036425C" w:rsidP="0036425C">
      <w:pPr>
        <w:pStyle w:val="2f2"/>
      </w:pPr>
      <w:r>
        <w:rPr>
          <w:rFonts w:hint="eastAsia"/>
        </w:rPr>
        <w:t>0.016</w:t>
      </w:r>
    </w:p>
    <w:p w14:paraId="12CFCC5D" w14:textId="1A865A10" w:rsidR="00FE5CCF" w:rsidRDefault="00C00217" w:rsidP="008007B1">
      <w:pPr>
        <w:pStyle w:val="30"/>
        <w:rPr>
          <w:rFonts w:cs="Huawei Sans"/>
        </w:rPr>
      </w:pPr>
      <w:r>
        <w:rPr>
          <w:rFonts w:cs="Huawei Sans" w:hint="eastAsia"/>
        </w:rPr>
        <w:t>同理，</w:t>
      </w:r>
      <w:r w:rsidR="008000F9">
        <w:rPr>
          <w:rFonts w:cs="Huawei Sans" w:hint="eastAsia"/>
        </w:rPr>
        <w:t>调整</w:t>
      </w:r>
      <w:r>
        <w:rPr>
          <w:rFonts w:cs="Huawei Sans" w:hint="eastAsia"/>
        </w:rPr>
        <w:t>积木堆叠程序</w:t>
      </w:r>
      <w:r w:rsidR="00F325AE">
        <w:rPr>
          <w:rFonts w:cs="Huawei Sans" w:hint="eastAsia"/>
        </w:rPr>
        <w:t>的补偿量</w:t>
      </w:r>
    </w:p>
    <w:p w14:paraId="25CE3595" w14:textId="33D5D044" w:rsidR="009E3AF8" w:rsidRPr="00F17C56" w:rsidRDefault="00F17C56" w:rsidP="00492730">
      <w:pPr>
        <w:pStyle w:val="1e"/>
      </w:pPr>
      <w:r w:rsidRPr="002C3AED">
        <w:rPr>
          <w:rFonts w:hint="eastAsia"/>
        </w:rPr>
        <w:t>进入</w:t>
      </w:r>
      <w:r w:rsidRPr="00F17C56">
        <w:t xml:space="preserve"> </w:t>
      </w:r>
    </w:p>
    <w:p w14:paraId="420927F7" w14:textId="661DB9FF" w:rsidR="0006290D" w:rsidRPr="00DD329E" w:rsidRDefault="007D0BEF" w:rsidP="00492730">
      <w:pPr>
        <w:pStyle w:val="1e"/>
      </w:pPr>
      <w:r w:rsidRPr="00DD329E">
        <w:t>/root/ros2_robot_arm/ros2_ws/src/robot_arm_color_stacking/robot_arm_color_stacking/config</w:t>
      </w:r>
      <w:r w:rsidR="00F17C56">
        <w:rPr>
          <w:rFonts w:hint="eastAsia"/>
        </w:rPr>
        <w:t>目录，打开</w:t>
      </w:r>
      <w:r w:rsidR="00F17C56" w:rsidRPr="00DD329E">
        <w:t>offset.txt</w:t>
      </w:r>
      <w:r w:rsidR="00F17C56" w:rsidRPr="00DD329E">
        <w:t>文件，</w:t>
      </w:r>
      <w:r w:rsidR="002E7A24">
        <w:rPr>
          <w:rFonts w:hint="eastAsia"/>
        </w:rPr>
        <w:t>将上述参数复制进来</w:t>
      </w:r>
      <w:r w:rsidR="00CA2121">
        <w:rPr>
          <w:rFonts w:hint="eastAsia"/>
        </w:rPr>
        <w:t>并保存</w:t>
      </w:r>
      <w:r w:rsidR="00F17C56">
        <w:rPr>
          <w:rFonts w:hint="eastAsia"/>
        </w:rPr>
        <w:t>。</w:t>
      </w:r>
    </w:p>
    <w:p w14:paraId="29072E73" w14:textId="77777777" w:rsidR="005D2595" w:rsidRPr="005D2595" w:rsidRDefault="005D2595" w:rsidP="006E3C5F">
      <w:pPr>
        <w:pStyle w:val="30"/>
      </w:pPr>
      <w:r w:rsidRPr="005D2595">
        <w:rPr>
          <w:rFonts w:hint="eastAsia"/>
        </w:rPr>
        <w:t>重新编译</w:t>
      </w:r>
    </w:p>
    <w:p w14:paraId="138DB0B8" w14:textId="77777777" w:rsidR="005D2595" w:rsidRPr="003E4A90" w:rsidRDefault="005D2595" w:rsidP="005D2595">
      <w:pPr>
        <w:pStyle w:val="2f2"/>
        <w:rPr>
          <w:rFonts w:cs="Huawei Sans"/>
        </w:rPr>
      </w:pPr>
      <w:r w:rsidRPr="003E4A90">
        <w:rPr>
          <w:rFonts w:cs="Huawei Sans"/>
          <w:lang w:eastAsia="zh-CN"/>
        </w:rPr>
        <w:t>cd</w:t>
      </w:r>
      <w:r w:rsidRPr="003E4A90">
        <w:rPr>
          <w:rFonts w:cs="Huawei Sans"/>
        </w:rPr>
        <w:t xml:space="preserve"> /root/ros2_robot_arm</w:t>
      </w:r>
      <w:r>
        <w:rPr>
          <w:rFonts w:cs="Huawei Sans"/>
        </w:rPr>
        <w:t>/</w:t>
      </w:r>
    </w:p>
    <w:p w14:paraId="3DC14C80" w14:textId="77777777" w:rsidR="005D2595" w:rsidRPr="003E4A90" w:rsidRDefault="005D2595" w:rsidP="005D2595">
      <w:pPr>
        <w:pStyle w:val="2f2"/>
        <w:rPr>
          <w:rFonts w:cs="Huawei Sans"/>
        </w:rPr>
      </w:pPr>
      <w:r w:rsidRPr="003E4A90">
        <w:rPr>
          <w:rFonts w:cs="Huawei Sans"/>
        </w:rPr>
        <w:t>source setenv.sh</w:t>
      </w:r>
    </w:p>
    <w:p w14:paraId="3BA0932E" w14:textId="77777777" w:rsidR="005D2595" w:rsidRPr="00DD329E" w:rsidRDefault="005D2595" w:rsidP="005D2595">
      <w:pPr>
        <w:pStyle w:val="2f2"/>
        <w:rPr>
          <w:rFonts w:cs="Huawei Sans"/>
        </w:rPr>
      </w:pPr>
      <w:r w:rsidRPr="00DD329E">
        <w:rPr>
          <w:rFonts w:cs="Huawei Sans"/>
        </w:rPr>
        <w:t>cd ros2_ws/</w:t>
      </w:r>
    </w:p>
    <w:p w14:paraId="1A3B2CE5" w14:textId="59056C3E" w:rsidR="005D2595" w:rsidRDefault="005D2595" w:rsidP="005D2595">
      <w:pPr>
        <w:pStyle w:val="2f2"/>
        <w:rPr>
          <w:rFonts w:cs="Huawei Sans"/>
        </w:rPr>
      </w:pPr>
      <w:r w:rsidRPr="00DD329E">
        <w:rPr>
          <w:rFonts w:cs="Huawei Sans"/>
        </w:rPr>
        <w:t>colcon build</w:t>
      </w:r>
    </w:p>
    <w:p w14:paraId="29141260" w14:textId="0EF53F0F" w:rsidR="00016033" w:rsidRDefault="00016033" w:rsidP="00016033">
      <w:pPr>
        <w:pStyle w:val="30"/>
      </w:pPr>
      <w:r>
        <w:rPr>
          <w:rFonts w:hint="eastAsia"/>
        </w:rPr>
        <w:t>再次启动</w:t>
      </w:r>
      <w:r>
        <w:rPr>
          <w:rFonts w:hint="eastAsia"/>
        </w:rPr>
        <w:t>5</w:t>
      </w:r>
      <w:r>
        <w:t>.</w:t>
      </w:r>
      <w:r w:rsidR="00E1712B">
        <w:t>4</w:t>
      </w:r>
      <w:r>
        <w:rPr>
          <w:rFonts w:hint="eastAsia"/>
        </w:rPr>
        <w:t>积木分拣</w:t>
      </w:r>
      <w:r w:rsidR="00E1712B">
        <w:rPr>
          <w:rFonts w:hint="eastAsia"/>
        </w:rPr>
        <w:t>/</w:t>
      </w:r>
      <w:r w:rsidR="00E1712B">
        <w:rPr>
          <w:rFonts w:hint="eastAsia"/>
        </w:rPr>
        <w:t>堆叠</w:t>
      </w:r>
      <w:r>
        <w:rPr>
          <w:rFonts w:hint="eastAsia"/>
        </w:rPr>
        <w:t>程序查看效果</w:t>
      </w:r>
    </w:p>
    <w:p w14:paraId="0211C72B" w14:textId="140785F0" w:rsidR="00016033" w:rsidRDefault="00761B4E" w:rsidP="00492730">
      <w:pPr>
        <w:pStyle w:val="1e"/>
      </w:pPr>
      <w:r>
        <w:rPr>
          <w:rFonts w:hint="eastAsia"/>
        </w:rPr>
        <w:t>跳转至</w:t>
      </w:r>
      <w:hyperlink w:anchor="_启动机械臂积木分拣/堆叠程序" w:history="1">
        <w:r>
          <w:rPr>
            <w:rStyle w:val="af0"/>
            <w:rFonts w:hint="eastAsia"/>
          </w:rPr>
          <w:t xml:space="preserve">5.4 </w:t>
        </w:r>
        <w:r>
          <w:rPr>
            <w:rStyle w:val="af0"/>
            <w:rFonts w:hint="eastAsia"/>
          </w:rPr>
          <w:t>启动机械臂积木分拣</w:t>
        </w:r>
        <w:r>
          <w:rPr>
            <w:rStyle w:val="af0"/>
            <w:rFonts w:hint="eastAsia"/>
          </w:rPr>
          <w:t>/</w:t>
        </w:r>
        <w:r>
          <w:rPr>
            <w:rStyle w:val="af0"/>
            <w:rFonts w:hint="eastAsia"/>
          </w:rPr>
          <w:t>堆叠程序</w:t>
        </w:r>
      </w:hyperlink>
      <w:r>
        <w:rPr>
          <w:rFonts w:hint="eastAsia"/>
        </w:rPr>
        <w:t>，再次执行</w:t>
      </w:r>
      <w:r w:rsidR="00016033">
        <w:rPr>
          <w:rFonts w:hint="eastAsia"/>
        </w:rPr>
        <w:t>，观察调整后的夹取效果，若</w:t>
      </w:r>
      <w:r w:rsidR="008A4C1F">
        <w:rPr>
          <w:rFonts w:hint="eastAsia"/>
        </w:rPr>
        <w:t>夹取</w:t>
      </w:r>
      <w:r w:rsidR="00016033">
        <w:rPr>
          <w:rFonts w:hint="eastAsia"/>
        </w:rPr>
        <w:t>问题未解决，可自行调整</w:t>
      </w:r>
      <w:r w:rsidR="00320F53" w:rsidRPr="00DD329E">
        <w:t>offset.txt</w:t>
      </w:r>
      <w:r w:rsidR="00016033">
        <w:rPr>
          <w:rFonts w:hint="eastAsia"/>
        </w:rPr>
        <w:t>参数。</w:t>
      </w:r>
    </w:p>
    <w:p w14:paraId="100757A3" w14:textId="1E087D79" w:rsidR="00C30378" w:rsidRPr="00B71E89" w:rsidRDefault="00C30378" w:rsidP="00C30378">
      <w:pPr>
        <w:pStyle w:val="2"/>
        <w:rPr>
          <w:rFonts w:cs="Huawei Sans"/>
          <w:lang w:eastAsia="zh-CN"/>
        </w:rPr>
      </w:pPr>
      <w:bookmarkStart w:id="57" w:name="_Toc196640340"/>
      <w:r w:rsidRPr="00B71E89">
        <w:rPr>
          <w:rFonts w:cs="Huawei Sans"/>
          <w:lang w:eastAsia="zh-CN"/>
        </w:rPr>
        <w:t>启动机械臂积木</w:t>
      </w:r>
      <w:r w:rsidRPr="00B71E89">
        <w:rPr>
          <w:rFonts w:cs="Huawei Sans" w:hint="eastAsia"/>
          <w:lang w:eastAsia="zh-CN"/>
        </w:rPr>
        <w:t>堆叠</w:t>
      </w:r>
      <w:r w:rsidRPr="00B71E89">
        <w:rPr>
          <w:rFonts w:cs="Huawei Sans"/>
          <w:lang w:eastAsia="zh-CN"/>
        </w:rPr>
        <w:t>程序</w:t>
      </w:r>
      <w:bookmarkEnd w:id="57"/>
    </w:p>
    <w:p w14:paraId="584CFE6C" w14:textId="77777777" w:rsidR="00C30378" w:rsidRPr="00B71E89" w:rsidRDefault="00C30378" w:rsidP="00C30378">
      <w:pPr>
        <w:pStyle w:val="1e"/>
      </w:pPr>
      <w:r w:rsidRPr="00B71E89">
        <w:rPr>
          <w:rFonts w:hint="eastAsia"/>
        </w:rPr>
        <w:t>重新开启</w:t>
      </w:r>
      <w:r w:rsidRPr="00B71E89">
        <w:rPr>
          <w:rFonts w:hint="eastAsia"/>
        </w:rPr>
        <w:t>2</w:t>
      </w:r>
      <w:r w:rsidRPr="00B71E89">
        <w:rPr>
          <w:rFonts w:hint="eastAsia"/>
        </w:rPr>
        <w:t>个终端窗口，分别进入对应目录执行命令。</w:t>
      </w:r>
    </w:p>
    <w:p w14:paraId="1CC95585" w14:textId="77777777" w:rsidR="00C30378" w:rsidRPr="00B71E89" w:rsidRDefault="00C30378" w:rsidP="00C30378">
      <w:pPr>
        <w:pStyle w:val="1e"/>
      </w:pPr>
      <w:r w:rsidRPr="00B71E89">
        <w:rPr>
          <w:rFonts w:hint="eastAsia"/>
        </w:rPr>
        <w:t>1</w:t>
      </w:r>
      <w:r w:rsidRPr="00B71E89">
        <w:rPr>
          <w:rFonts w:hint="eastAsia"/>
        </w:rPr>
        <w:t>号终端输入：</w:t>
      </w:r>
    </w:p>
    <w:p w14:paraId="72E29273" w14:textId="77777777" w:rsidR="00C30378" w:rsidRPr="00B71E89" w:rsidRDefault="00C30378" w:rsidP="00C30378">
      <w:pPr>
        <w:pStyle w:val="2f2"/>
      </w:pPr>
      <w:r w:rsidRPr="00B71E89">
        <w:rPr>
          <w:rFonts w:hint="eastAsia"/>
        </w:rPr>
        <w:t>cd /root/ros2_robot_arm</w:t>
      </w:r>
    </w:p>
    <w:p w14:paraId="79193C63" w14:textId="77777777" w:rsidR="00C30378" w:rsidRPr="00B71E89" w:rsidRDefault="00C30378" w:rsidP="00C30378">
      <w:pPr>
        <w:pStyle w:val="2f2"/>
      </w:pPr>
      <w:r w:rsidRPr="00B71E89">
        <w:rPr>
          <w:rFonts w:hint="eastAsia"/>
        </w:rPr>
        <w:t>source setenv.sh</w:t>
      </w:r>
    </w:p>
    <w:p w14:paraId="582E907C" w14:textId="77777777" w:rsidR="00C30378" w:rsidRPr="00B71E89" w:rsidRDefault="00C30378" w:rsidP="00C30378">
      <w:pPr>
        <w:pStyle w:val="2f2"/>
      </w:pPr>
      <w:r w:rsidRPr="00B71E89">
        <w:rPr>
          <w:rFonts w:hint="eastAsia"/>
        </w:rPr>
        <w:t>ros2 run dofbot_moveit dofbot_server</w:t>
      </w:r>
    </w:p>
    <w:p w14:paraId="0D69BBE4" w14:textId="77777777" w:rsidR="00C30378" w:rsidRPr="00B71E89" w:rsidRDefault="00C30378" w:rsidP="00C30378">
      <w:pPr>
        <w:pStyle w:val="1e"/>
      </w:pPr>
      <w:r w:rsidRPr="00B71E89">
        <w:rPr>
          <w:rFonts w:hint="eastAsia"/>
        </w:rPr>
        <w:t>2</w:t>
      </w:r>
      <w:r w:rsidRPr="00B71E89">
        <w:rPr>
          <w:rFonts w:hint="eastAsia"/>
        </w:rPr>
        <w:t>号终端输入：</w:t>
      </w:r>
    </w:p>
    <w:p w14:paraId="2C59E150" w14:textId="77777777" w:rsidR="00C30378" w:rsidRPr="00B71E89" w:rsidRDefault="00C30378" w:rsidP="00C30378">
      <w:pPr>
        <w:pStyle w:val="2f2"/>
        <w:rPr>
          <w:rFonts w:cs="Huawei Sans"/>
        </w:rPr>
      </w:pPr>
      <w:r w:rsidRPr="00B71E89">
        <w:rPr>
          <w:rFonts w:cs="Huawei Sans"/>
        </w:rPr>
        <w:t>cd /root/ros2_robot_arm</w:t>
      </w:r>
    </w:p>
    <w:p w14:paraId="0F25787B" w14:textId="77777777" w:rsidR="00C30378" w:rsidRPr="00B71E89" w:rsidRDefault="00C30378" w:rsidP="00C30378">
      <w:pPr>
        <w:pStyle w:val="2f2"/>
        <w:rPr>
          <w:rFonts w:cs="Huawei Sans"/>
        </w:rPr>
      </w:pPr>
      <w:r w:rsidRPr="00B71E89">
        <w:rPr>
          <w:rFonts w:cs="Huawei Sans"/>
        </w:rPr>
        <w:t>source setenv.sh</w:t>
      </w:r>
    </w:p>
    <w:p w14:paraId="2B8BC5ED" w14:textId="77777777" w:rsidR="00C30378" w:rsidRPr="00B71E89" w:rsidRDefault="00C30378" w:rsidP="00C30378">
      <w:pPr>
        <w:pStyle w:val="2f2"/>
        <w:rPr>
          <w:rFonts w:cs="Huawei Sans"/>
        </w:rPr>
      </w:pPr>
      <w:r w:rsidRPr="00B71E89">
        <w:rPr>
          <w:rFonts w:cs="Huawei Sans"/>
        </w:rPr>
        <w:t>ros2 run robot_arm_color_stacking color_stacking</w:t>
      </w:r>
    </w:p>
    <w:p w14:paraId="2C34D444" w14:textId="77777777" w:rsidR="00C30378" w:rsidRPr="00B71E89" w:rsidRDefault="00C30378" w:rsidP="00C30378">
      <w:pPr>
        <w:pStyle w:val="1e"/>
      </w:pPr>
      <w:r w:rsidRPr="00B71E89">
        <w:rPr>
          <w:rFonts w:hint="eastAsia"/>
        </w:rPr>
        <w:t>按“</w:t>
      </w:r>
      <w:r w:rsidRPr="00B71E89">
        <w:rPr>
          <w:rFonts w:hint="eastAsia"/>
        </w:rPr>
        <w:t>Ctrl</w:t>
      </w:r>
      <w:r w:rsidRPr="00B71E89">
        <w:t>+</w:t>
      </w:r>
      <w:r w:rsidRPr="00B71E89">
        <w:rPr>
          <w:rFonts w:hint="eastAsia"/>
        </w:rPr>
        <w:t>C</w:t>
      </w:r>
      <w:r w:rsidRPr="00B71E89">
        <w:rPr>
          <w:rFonts w:hint="eastAsia"/>
        </w:rPr>
        <w:t>”键终止</w:t>
      </w:r>
      <w:r>
        <w:rPr>
          <w:rFonts w:hint="eastAsia"/>
        </w:rPr>
        <w:t>程序</w:t>
      </w:r>
      <w:r w:rsidRPr="00B71E89">
        <w:rPr>
          <w:rFonts w:hint="eastAsia"/>
        </w:rPr>
        <w:t>。</w:t>
      </w:r>
    </w:p>
    <w:p w14:paraId="0763B172" w14:textId="77777777" w:rsidR="00621B96" w:rsidRPr="00DD329E" w:rsidRDefault="00621B96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  <w:b/>
          <w:bCs/>
          <w:noProof/>
          <w:sz w:val="44"/>
          <w:szCs w:val="44"/>
        </w:rPr>
      </w:pPr>
      <w:r w:rsidRPr="00DD329E">
        <w:rPr>
          <w:rFonts w:ascii="Huawei Sans" w:hAnsi="Huawei Sans" w:cs="Huawei Sans"/>
        </w:rPr>
        <w:br w:type="page"/>
      </w:r>
    </w:p>
    <w:p w14:paraId="44B2E341" w14:textId="0DB582B2" w:rsidR="00BC12F7" w:rsidRPr="00DD329E" w:rsidRDefault="00B02DFE" w:rsidP="00200B83">
      <w:pPr>
        <w:pStyle w:val="1"/>
      </w:pPr>
      <w:bookmarkStart w:id="58" w:name="_Toc196640341"/>
      <w:r w:rsidRPr="00DD329E">
        <w:t>实验</w:t>
      </w:r>
      <w:r w:rsidR="00200B83" w:rsidRPr="00DD329E">
        <w:t>总结</w:t>
      </w:r>
      <w:bookmarkEnd w:id="58"/>
    </w:p>
    <w:p w14:paraId="678347FE" w14:textId="40F8FFDE" w:rsidR="00724927" w:rsidRPr="00DD329E" w:rsidRDefault="009A779B" w:rsidP="00492730">
      <w:pPr>
        <w:pStyle w:val="1e"/>
      </w:pPr>
      <w:r w:rsidRPr="009A779B">
        <w:rPr>
          <w:rFonts w:hint="eastAsia"/>
        </w:rPr>
        <w:t>本实验基于香橙派</w:t>
      </w:r>
      <w:r w:rsidRPr="009A779B">
        <w:rPr>
          <w:rFonts w:hint="eastAsia"/>
        </w:rPr>
        <w:t>AIpro</w:t>
      </w:r>
      <w:r w:rsidRPr="009A779B">
        <w:rPr>
          <w:rFonts w:hint="eastAsia"/>
        </w:rPr>
        <w:t>，通过硬件组装、环境配置、设备</w:t>
      </w:r>
      <w:r w:rsidR="005F6D1C">
        <w:rPr>
          <w:rFonts w:hint="eastAsia"/>
        </w:rPr>
        <w:t>连接</w:t>
      </w:r>
      <w:r w:rsidRPr="009A779B">
        <w:rPr>
          <w:rFonts w:hint="eastAsia"/>
        </w:rPr>
        <w:t>、项目</w:t>
      </w:r>
      <w:r w:rsidR="000C6E43">
        <w:rPr>
          <w:rFonts w:hint="eastAsia"/>
        </w:rPr>
        <w:t>编译</w:t>
      </w:r>
      <w:r w:rsidRPr="009A779B">
        <w:rPr>
          <w:rFonts w:hint="eastAsia"/>
        </w:rPr>
        <w:t>四步流程，指导学生从零构建机械臂分拣</w:t>
      </w:r>
      <w:r w:rsidR="00B36ECB">
        <w:rPr>
          <w:rFonts w:hint="eastAsia"/>
        </w:rPr>
        <w:t>和</w:t>
      </w:r>
      <w:r w:rsidRPr="009A779B">
        <w:rPr>
          <w:rFonts w:hint="eastAsia"/>
        </w:rPr>
        <w:t>堆叠系统。实践过程中完成机械臂控制、视觉识别和动作编程，强化理论与实践融合，提升</w:t>
      </w:r>
      <w:r w:rsidRPr="009A779B">
        <w:rPr>
          <w:rFonts w:hint="eastAsia"/>
        </w:rPr>
        <w:t>AIoT</w:t>
      </w:r>
      <w:r w:rsidRPr="009A779B">
        <w:rPr>
          <w:rFonts w:hint="eastAsia"/>
        </w:rPr>
        <w:t>综合应用能力。</w:t>
      </w:r>
    </w:p>
    <w:sectPr w:rsidR="00724927" w:rsidRPr="00DD329E" w:rsidSect="001F35F9">
      <w:headerReference w:type="default" r:id="rId65"/>
      <w:footerReference w:type="default" r:id="rId66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7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22"/>
    </wne:keymap>
    <wne:keymap wne:kcmPrimary="0473">
      <wne:acd wne:acdName="acd23"/>
    </wne:keymap>
    <wne:keymap wne:kcmPrimary="0474">
      <wne:acd wne:acdName="acd24"/>
    </wne:keymap>
    <wne:keymap wne:kcmPrimary="0475">
      <wne:acd wne:acdName="acd25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rgValue="AgA1AC4AaIg8aAdomJg="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rgValue="AgAxAC4AY2uHZQ==" wne:acdName="acd13" wne:fciIndexBasedOn="0065"/>
    <wne:acd wne:argValue="AgAyAC4AfVTkTg=="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zAC4AZWukmg==" wne:acdName="acd22" wne:fciIndexBasedOn="0065"/>
    <wne:acd wne:argValue="AgA0AC4A+06hUg==" wne:acdName="acd23" wne:fciIndexBasedOn="0065"/>
    <wne:acd wne:argValue="AgA1AC4AaIg8aIdlV1s=" wne:acdName="acd24" wne:fciIndexBasedOn="0065"/>
    <wne:acd wne:argValue="AgA2AC4ATVIAig==" wne:acdName="acd25" wne:fciIndexBasedOn="0065"/>
    <wne:acd wne:acdName="acd26" wne:fciIndexBasedOn="0065"/>
    <wne:acd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55ADE6" w14:textId="77777777" w:rsidR="00A863E1" w:rsidRDefault="00A863E1" w:rsidP="00940D2A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78490C" w14:textId="77777777" w:rsidR="00A863E1" w:rsidRDefault="00A863E1" w:rsidP="00940D2A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Aria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004097" w:rsidRPr="00404D2E" w14:paraId="43759C22" w14:textId="77777777">
      <w:trPr>
        <w:trHeight w:val="468"/>
      </w:trPr>
      <w:tc>
        <w:tcPr>
          <w:tcW w:w="3224" w:type="dxa"/>
        </w:tcPr>
        <w:p w14:paraId="718ECA14" w14:textId="77777777" w:rsidR="00004097" w:rsidRPr="00404D2E" w:rsidRDefault="00004097" w:rsidP="00790CE5">
          <w:pPr>
            <w:pStyle w:val="HeadingLeft"/>
            <w:jc w:val="both"/>
            <w:rPr>
              <w:rFonts w:hint="eastAsia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rPr>
              <w:noProof/>
            </w:rPr>
            <w:fldChar w:fldCharType="end"/>
          </w:r>
        </w:p>
      </w:tc>
      <w:tc>
        <w:tcPr>
          <w:tcW w:w="3224" w:type="dxa"/>
        </w:tcPr>
        <w:p w14:paraId="012F80A4" w14:textId="77777777" w:rsidR="00004097" w:rsidRDefault="00004097" w:rsidP="00790CE5">
          <w:pPr>
            <w:pStyle w:val="HeadingMiddle"/>
            <w:rPr>
              <w:rFonts w:hint="eastAsia"/>
            </w:rPr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Pr="00107072">
            <w:rPr>
              <w:rFonts w:hint="eastAsia"/>
              <w:bCs/>
            </w:rPr>
            <w:t>华为专有和保密信息</w:t>
          </w:r>
        </w:p>
        <w:p w14:paraId="158EFDD1" w14:textId="77777777" w:rsidR="00004097" w:rsidRPr="00404D2E" w:rsidRDefault="00004097" w:rsidP="00790CE5">
          <w:pPr>
            <w:pStyle w:val="HeadingMiddle"/>
            <w:rPr>
              <w:rFonts w:hint="eastAsia"/>
            </w:rPr>
          </w:pPr>
          <w:r>
            <w:rPr>
              <w:rFonts w:hint="eastAsia"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29ABEB7B" w14:textId="77777777" w:rsidR="00004097" w:rsidRPr="00404D2E" w:rsidRDefault="00004097" w:rsidP="00790CE5">
          <w:pPr>
            <w:pStyle w:val="HeadingRight"/>
            <w:wordWrap w:val="0"/>
            <w:rPr>
              <w:rFonts w:hint="eastAsia"/>
            </w:rPr>
          </w:pPr>
          <w:r>
            <w:rPr>
              <w:rFonts w:hint="eastAsia"/>
            </w:rPr>
            <w:t>文档版本</w:t>
          </w:r>
          <w:r>
            <w:rPr>
              <w:rFonts w:hint="eastAsia"/>
            </w:rPr>
            <w:t xml:space="preserve"> </w:t>
          </w:r>
          <w:fldSimple w:instr=" DOCPROPERTY  DocumentVersion ">
            <w:r>
              <w:t>01</w:t>
            </w:r>
          </w:fldSimple>
          <w:r>
            <w:t xml:space="preserve"> </w:t>
          </w:r>
          <w:r>
            <w:rPr>
              <w:rFonts w:hint="eastAsia"/>
            </w:rPr>
            <w:t>(</w:t>
          </w:r>
          <w:fldSimple w:instr=" DOCPROPERTY  ReleaseDate ">
            <w:r>
              <w:t>2015-12</w:t>
            </w:r>
          </w:fldSimple>
          <w:r>
            <w:rPr>
              <w:rFonts w:hint="eastAsia"/>
            </w:rPr>
            <w:t>)</w:t>
          </w:r>
        </w:p>
      </w:tc>
    </w:tr>
  </w:tbl>
  <w:p w14:paraId="11F3A503" w14:textId="77777777" w:rsidR="00004097" w:rsidRDefault="00004097" w:rsidP="00790CE5">
    <w:pPr>
      <w:pStyle w:val="HeadingRight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74965507"/>
      <w:docPartObj>
        <w:docPartGallery w:val="Page Numbers (Bottom of Page)"/>
        <w:docPartUnique/>
      </w:docPartObj>
    </w:sdtPr>
    <w:sdtEndPr/>
    <w:sdtContent>
      <w:p w14:paraId="787C9265" w14:textId="19A1AFC8" w:rsidR="00004097" w:rsidRDefault="00004097">
        <w:pPr>
          <w:pStyle w:val="ae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C2A1E">
          <w:rPr>
            <w:rFonts w:hint="eastAsia"/>
            <w:noProof/>
            <w:lang w:val="zh-CN"/>
          </w:rPr>
          <w:t>1</w:t>
        </w:r>
        <w:r>
          <w:fldChar w:fldCharType="end"/>
        </w:r>
      </w:p>
    </w:sdtContent>
  </w:sdt>
  <w:p w14:paraId="5E091D02" w14:textId="77777777" w:rsidR="00004097" w:rsidRDefault="00004097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13F3D7" w14:textId="71F94226" w:rsidR="00004097" w:rsidRDefault="00004097">
    <w:pPr>
      <w:pStyle w:val="ae"/>
      <w:rPr>
        <w:rFonts w:hint="eastAsia"/>
      </w:rPr>
    </w:pPr>
  </w:p>
  <w:p w14:paraId="2AF475E3" w14:textId="77777777" w:rsidR="00004097" w:rsidRDefault="00004097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8706BA" w14:textId="77777777" w:rsidR="00A863E1" w:rsidRDefault="00A863E1" w:rsidP="00940D2A">
      <w:pPr>
        <w:spacing w:before="0" w:after="0" w:line="240" w:lineRule="auto"/>
        <w:rPr>
          <w:rFonts w:hint="eastAsia"/>
        </w:rPr>
      </w:pPr>
      <w:r>
        <w:rPr>
          <w:rFonts w:hint="eastAsia"/>
        </w:rPr>
        <w:separator/>
      </w:r>
    </w:p>
  </w:footnote>
  <w:footnote w:type="continuationSeparator" w:id="0">
    <w:p w14:paraId="7716D320" w14:textId="77777777" w:rsidR="00A863E1" w:rsidRDefault="00A863E1" w:rsidP="00940D2A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20"/>
      <w:gridCol w:w="4840"/>
    </w:tblGrid>
    <w:tr w:rsidR="00004097" w:rsidRPr="00B75E83" w14:paraId="6BC568E8" w14:textId="77777777">
      <w:trPr>
        <w:trHeight w:val="851"/>
      </w:trPr>
      <w:tc>
        <w:tcPr>
          <w:tcW w:w="4820" w:type="dxa"/>
          <w:vAlign w:val="bottom"/>
        </w:tcPr>
        <w:p w14:paraId="07B63D85" w14:textId="77777777" w:rsidR="00004097" w:rsidRPr="00E031EC" w:rsidRDefault="00004097" w:rsidP="00790CE5">
          <w:pPr>
            <w:pStyle w:val="HeadingLeft"/>
            <w:rPr>
              <w:rFonts w:cs="Times New Roman" w:hint="eastAsia"/>
            </w:rPr>
          </w:pPr>
        </w:p>
      </w:tc>
      <w:tc>
        <w:tcPr>
          <w:tcW w:w="4840" w:type="dxa"/>
          <w:vAlign w:val="bottom"/>
        </w:tcPr>
        <w:p w14:paraId="7562C864" w14:textId="77777777" w:rsidR="00004097" w:rsidRDefault="00004097" w:rsidP="00790CE5">
          <w:pPr>
            <w:pStyle w:val="HeadingRight"/>
            <w:rPr>
              <w:rFonts w:hint="eastAsia"/>
            </w:rPr>
          </w:pPr>
          <w:r>
            <w:fldChar w:fldCharType="begin"/>
          </w:r>
          <w:r>
            <w:instrText xml:space="preserve"> DOCPROPERTY  "Product&amp;Project Name" </w:instrText>
          </w:r>
          <w:r>
            <w:fldChar w:fldCharType="end"/>
          </w:r>
        </w:p>
        <w:p w14:paraId="69AEA38E" w14:textId="77777777" w:rsidR="00004097" w:rsidRPr="00B75E83" w:rsidRDefault="00004097" w:rsidP="00790CE5">
          <w:pPr>
            <w:pStyle w:val="HeadingRight"/>
            <w:rPr>
              <w:rFonts w:cs="Times New Roman" w:hint="eastAsia"/>
            </w:rPr>
          </w:pPr>
          <w:r>
            <w:fldChar w:fldCharType="begin"/>
          </w:r>
          <w:r>
            <w:instrText xml:space="preserve"> DOCPROPERTY  DocumentName </w:instrText>
          </w:r>
          <w:r>
            <w:fldChar w:fldCharType="end"/>
          </w:r>
        </w:p>
      </w:tc>
    </w:tr>
  </w:tbl>
  <w:p w14:paraId="0F5682D2" w14:textId="77777777" w:rsidR="00004097" w:rsidRDefault="00004097" w:rsidP="00790CE5">
    <w:pPr>
      <w:pStyle w:val="HeadingRight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004097" w:rsidRPr="00B75E83" w14:paraId="241C0EA2" w14:textId="77777777">
      <w:trPr>
        <w:trHeight w:val="851"/>
      </w:trPr>
      <w:tc>
        <w:tcPr>
          <w:tcW w:w="5460" w:type="dxa"/>
          <w:vAlign w:val="bottom"/>
        </w:tcPr>
        <w:p w14:paraId="16BC0CBA" w14:textId="77777777" w:rsidR="00004097" w:rsidRPr="00E031EC" w:rsidRDefault="00004097" w:rsidP="00790CE5">
          <w:pPr>
            <w:pStyle w:val="HeadingLeft"/>
            <w:rPr>
              <w:rFonts w:cs="Times New Roman" w:hint="eastAsia"/>
            </w:rPr>
          </w:pPr>
        </w:p>
      </w:tc>
      <w:tc>
        <w:tcPr>
          <w:tcW w:w="4200" w:type="dxa"/>
          <w:vAlign w:val="bottom"/>
        </w:tcPr>
        <w:p w14:paraId="474102FA" w14:textId="77777777" w:rsidR="00004097" w:rsidRPr="00B75E83" w:rsidRDefault="00004097" w:rsidP="00790CE5">
          <w:pPr>
            <w:pStyle w:val="HeadingRight"/>
            <w:rPr>
              <w:rFonts w:cs="Times New Roman" w:hint="eastAsia"/>
            </w:rPr>
          </w:pPr>
        </w:p>
      </w:tc>
    </w:tr>
  </w:tbl>
  <w:p w14:paraId="636A2036" w14:textId="77777777" w:rsidR="00004097" w:rsidRPr="00204734" w:rsidRDefault="00004097" w:rsidP="00790CE5">
    <w:pPr>
      <w:pStyle w:val="HeadingRigh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55" w:type="dxa"/>
      <w:tblInd w:w="-15" w:type="dxa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27"/>
      <w:gridCol w:w="7394"/>
      <w:gridCol w:w="1134"/>
    </w:tblGrid>
    <w:tr w:rsidR="00004097" w:rsidRPr="00C25BE6" w14:paraId="646D441F" w14:textId="77777777" w:rsidTr="00CC7052">
      <w:trPr>
        <w:cantSplit/>
        <w:trHeight w:hRule="exact" w:val="738"/>
      </w:trPr>
      <w:tc>
        <w:tcPr>
          <w:tcW w:w="1127" w:type="dxa"/>
        </w:tcPr>
        <w:p w14:paraId="2A890887" w14:textId="2A3A1C86" w:rsidR="00004097" w:rsidRPr="00C25BE6" w:rsidRDefault="00004097" w:rsidP="00CC7052">
          <w:pPr>
            <w:pStyle w:val="afffe"/>
            <w:jc w:val="left"/>
            <w:rPr>
              <w:rFonts w:ascii="Huawei Sans" w:hAnsi="Huawei Sans"/>
            </w:rPr>
          </w:pPr>
          <w:r w:rsidRPr="00C25BE6">
            <w:rPr>
              <w:rFonts w:ascii="Huawei Sans" w:hAnsi="Huawei Sans"/>
              <w:noProof/>
            </w:rPr>
            <w:drawing>
              <wp:inline distT="0" distB="0" distL="0" distR="0" wp14:anchorId="12650AC9" wp14:editId="495B8D25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618FFE1" w14:textId="77777777" w:rsidR="00004097" w:rsidRPr="00C25BE6" w:rsidRDefault="00004097" w:rsidP="00DD12E4">
          <w:pPr>
            <w:spacing w:before="120"/>
            <w:rPr>
              <w:rFonts w:ascii="Huawei Sans" w:hAnsi="Huawei Sans"/>
            </w:rPr>
          </w:pPr>
        </w:p>
      </w:tc>
      <w:tc>
        <w:tcPr>
          <w:tcW w:w="7394" w:type="dxa"/>
          <w:vAlign w:val="bottom"/>
        </w:tcPr>
        <w:p w14:paraId="681D3699" w14:textId="143B16BA" w:rsidR="0000092F" w:rsidRPr="0000092F" w:rsidRDefault="00CE529E" w:rsidP="00C96A81">
          <w:pPr>
            <w:pStyle w:val="TableNote"/>
            <w:ind w:left="0"/>
            <w:jc w:val="center"/>
            <w:rPr>
              <w:rFonts w:ascii="Huawei Sans" w:hAnsi="Huawei Sans" w:cs="Huawei Sans"/>
              <w:noProof/>
            </w:rPr>
          </w:pPr>
          <w:r w:rsidRPr="00CE529E">
            <w:rPr>
              <w:rFonts w:ascii="Huawei Sans" w:hAnsi="Huawei Sans" w:cs="Huawei Sans" w:hint="eastAsia"/>
              <w:noProof/>
            </w:rPr>
            <w:t>香橙派</w:t>
          </w:r>
          <w:r w:rsidRPr="00CE529E">
            <w:rPr>
              <w:rFonts w:ascii="Huawei Sans" w:hAnsi="Huawei Sans" w:cs="Huawei Sans" w:hint="eastAsia"/>
              <w:noProof/>
            </w:rPr>
            <w:t>AIpro</w:t>
          </w:r>
          <w:r w:rsidR="008555C8">
            <w:rPr>
              <w:rFonts w:ascii="Huawei Sans" w:hAnsi="Huawei Sans" w:cs="Huawei Sans" w:hint="eastAsia"/>
              <w:noProof/>
            </w:rPr>
            <w:t>的</w:t>
          </w:r>
          <w:r w:rsidRPr="00CE529E">
            <w:rPr>
              <w:rFonts w:ascii="Huawei Sans" w:hAnsi="Huawei Sans" w:cs="Huawei Sans" w:hint="eastAsia"/>
              <w:noProof/>
            </w:rPr>
            <w:t>机械臂</w:t>
          </w:r>
          <w:r w:rsidR="00C96A81">
            <w:rPr>
              <w:rFonts w:ascii="Huawei Sans" w:hAnsi="Huawei Sans" w:cs="Huawei Sans" w:hint="eastAsia"/>
              <w:noProof/>
            </w:rPr>
            <w:t>垃圾分类</w:t>
          </w:r>
          <w:r w:rsidR="00987188">
            <w:rPr>
              <w:rFonts w:ascii="Huawei Sans" w:hAnsi="Huawei Sans" w:cs="Huawei Sans" w:hint="eastAsia"/>
              <w:noProof/>
            </w:rPr>
            <w:t>实验</w:t>
          </w:r>
        </w:p>
      </w:tc>
      <w:tc>
        <w:tcPr>
          <w:tcW w:w="1134" w:type="dxa"/>
          <w:vAlign w:val="bottom"/>
        </w:tcPr>
        <w:p w14:paraId="43C47FF2" w14:textId="1B5CB03C" w:rsidR="00004097" w:rsidRPr="00C25BE6" w:rsidRDefault="00004097" w:rsidP="009540D2">
          <w:pPr>
            <w:pStyle w:val="TableNote"/>
            <w:ind w:left="0"/>
            <w:jc w:val="right"/>
            <w:rPr>
              <w:rFonts w:ascii="Huawei Sans" w:hAnsi="Huawei Sans"/>
              <w:noProof/>
            </w:rPr>
          </w:pPr>
          <w:r w:rsidRPr="00C25BE6">
            <w:rPr>
              <w:rFonts w:ascii="Huawei Sans" w:hAnsi="Huawei Sans" w:hint="eastAsia"/>
            </w:rPr>
            <w:t>第</w:t>
          </w:r>
          <w:r w:rsidRPr="00C25BE6">
            <w:rPr>
              <w:rFonts w:ascii="Huawei Sans" w:hAnsi="Huawei Sans"/>
            </w:rPr>
            <w:fldChar w:fldCharType="begin"/>
          </w:r>
          <w:r w:rsidRPr="00C25BE6">
            <w:rPr>
              <w:rFonts w:ascii="Huawei Sans" w:hAnsi="Huawei Sans"/>
            </w:rPr>
            <w:instrText xml:space="preserve"> PAGE </w:instrText>
          </w:r>
          <w:r w:rsidRPr="00C25BE6">
            <w:rPr>
              <w:rFonts w:ascii="Huawei Sans" w:hAnsi="Huawei Sans"/>
            </w:rPr>
            <w:fldChar w:fldCharType="separate"/>
          </w:r>
          <w:r>
            <w:rPr>
              <w:rFonts w:ascii="Huawei Sans" w:hAnsi="Huawei Sans"/>
              <w:noProof/>
            </w:rPr>
            <w:t>14</w:t>
          </w:r>
          <w:r w:rsidRPr="00C25BE6">
            <w:rPr>
              <w:rFonts w:ascii="Huawei Sans" w:hAnsi="Huawei Sans"/>
              <w:noProof/>
            </w:rPr>
            <w:fldChar w:fldCharType="end"/>
          </w:r>
          <w:r w:rsidRPr="00C25BE6">
            <w:rPr>
              <w:rFonts w:ascii="Huawei Sans" w:hAnsi="Huawei Sans" w:hint="eastAsia"/>
              <w:noProof/>
            </w:rPr>
            <w:t>页</w:t>
          </w:r>
        </w:p>
      </w:tc>
    </w:tr>
  </w:tbl>
  <w:p w14:paraId="4EDB57F7" w14:textId="77777777" w:rsidR="00004097" w:rsidRPr="00C25BE6" w:rsidRDefault="00004097" w:rsidP="00DD12E4">
    <w:pPr>
      <w:pStyle w:val="a8"/>
      <w:rPr>
        <w:rFonts w:ascii="Huawei Sans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AAB8D8E4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sz w:val="21"/>
        <w:szCs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hybridMultilevel"/>
    <w:tmpl w:val="855A339E"/>
    <w:lvl w:ilvl="0" w:tplc="BF3281EA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DE93B5A"/>
    <w:multiLevelType w:val="hybridMultilevel"/>
    <w:tmpl w:val="0A524500"/>
    <w:lvl w:ilvl="0" w:tplc="7284D28C">
      <w:start w:val="1"/>
      <w:numFmt w:val="bullet"/>
      <w:pStyle w:val="a"/>
      <w:lvlText w:val=""/>
      <w:lvlJc w:val="left"/>
      <w:pPr>
        <w:ind w:left="157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42A046D5"/>
    <w:multiLevelType w:val="multilevel"/>
    <w:tmpl w:val="04090023"/>
    <w:styleLink w:val="a0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9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7DE040F"/>
    <w:multiLevelType w:val="hybridMultilevel"/>
    <w:tmpl w:val="A77CB840"/>
    <w:lvl w:ilvl="0" w:tplc="D4822188">
      <w:start w:val="1"/>
      <w:numFmt w:val="bullet"/>
      <w:pStyle w:val="a1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4" w15:restartNumberingAfterBreak="0">
    <w:nsid w:val="6D4A7AF0"/>
    <w:multiLevelType w:val="hybridMultilevel"/>
    <w:tmpl w:val="715413E6"/>
    <w:lvl w:ilvl="0" w:tplc="9B909348">
      <w:start w:val="1"/>
      <w:numFmt w:val="bullet"/>
      <w:pStyle w:val="41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2347E6A"/>
    <w:multiLevelType w:val="multilevel"/>
    <w:tmpl w:val="D95C4700"/>
    <w:lvl w:ilvl="0">
      <w:start w:val="1"/>
      <w:numFmt w:val="upperLetter"/>
      <w:pStyle w:val="a2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7"/>
  </w:num>
  <w:num w:numId="7">
    <w:abstractNumId w:val="11"/>
  </w:num>
  <w:num w:numId="8">
    <w:abstractNumId w:val="9"/>
  </w:num>
  <w:num w:numId="9">
    <w:abstractNumId w:val="12"/>
  </w:num>
  <w:num w:numId="10">
    <w:abstractNumId w:val="0"/>
  </w:num>
  <w:num w:numId="11">
    <w:abstractNumId w:val="3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3"/>
  </w:num>
  <w:num w:numId="16">
    <w:abstractNumId w:val="5"/>
  </w:num>
  <w:num w:numId="17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bordersDoNotSurroundHeader/>
  <w:bordersDoNotSurroundFooter/>
  <w:hideSpellingError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26A"/>
    <w:rsid w:val="0000029C"/>
    <w:rsid w:val="00000724"/>
    <w:rsid w:val="0000092F"/>
    <w:rsid w:val="00000B99"/>
    <w:rsid w:val="0000120B"/>
    <w:rsid w:val="000014A6"/>
    <w:rsid w:val="00001769"/>
    <w:rsid w:val="00001904"/>
    <w:rsid w:val="00001EB0"/>
    <w:rsid w:val="00002002"/>
    <w:rsid w:val="00004097"/>
    <w:rsid w:val="00005263"/>
    <w:rsid w:val="0000538C"/>
    <w:rsid w:val="00006CA5"/>
    <w:rsid w:val="00006DDE"/>
    <w:rsid w:val="00006E91"/>
    <w:rsid w:val="00007325"/>
    <w:rsid w:val="00007A68"/>
    <w:rsid w:val="00007B80"/>
    <w:rsid w:val="0001070A"/>
    <w:rsid w:val="000109D2"/>
    <w:rsid w:val="00010B3E"/>
    <w:rsid w:val="00010C0A"/>
    <w:rsid w:val="00011043"/>
    <w:rsid w:val="00011630"/>
    <w:rsid w:val="00011962"/>
    <w:rsid w:val="00011B50"/>
    <w:rsid w:val="00012509"/>
    <w:rsid w:val="000129AE"/>
    <w:rsid w:val="00013155"/>
    <w:rsid w:val="000134D0"/>
    <w:rsid w:val="00014276"/>
    <w:rsid w:val="000145D8"/>
    <w:rsid w:val="00014C0D"/>
    <w:rsid w:val="00016033"/>
    <w:rsid w:val="00017098"/>
    <w:rsid w:val="000171EC"/>
    <w:rsid w:val="00017C13"/>
    <w:rsid w:val="00017C40"/>
    <w:rsid w:val="000210D2"/>
    <w:rsid w:val="00021566"/>
    <w:rsid w:val="0002214D"/>
    <w:rsid w:val="00022622"/>
    <w:rsid w:val="0002276F"/>
    <w:rsid w:val="00023948"/>
    <w:rsid w:val="00024836"/>
    <w:rsid w:val="00024A60"/>
    <w:rsid w:val="00024CCF"/>
    <w:rsid w:val="0002558E"/>
    <w:rsid w:val="00026C54"/>
    <w:rsid w:val="00026EF8"/>
    <w:rsid w:val="00026F30"/>
    <w:rsid w:val="00027F46"/>
    <w:rsid w:val="00030293"/>
    <w:rsid w:val="000308CC"/>
    <w:rsid w:val="00030CC6"/>
    <w:rsid w:val="00030F56"/>
    <w:rsid w:val="00031B82"/>
    <w:rsid w:val="00031C26"/>
    <w:rsid w:val="000321CB"/>
    <w:rsid w:val="00033243"/>
    <w:rsid w:val="00033F71"/>
    <w:rsid w:val="00033F84"/>
    <w:rsid w:val="0003427D"/>
    <w:rsid w:val="0003558F"/>
    <w:rsid w:val="00036295"/>
    <w:rsid w:val="00036297"/>
    <w:rsid w:val="00036EE5"/>
    <w:rsid w:val="0003712D"/>
    <w:rsid w:val="000375E9"/>
    <w:rsid w:val="00037B7F"/>
    <w:rsid w:val="000405DF"/>
    <w:rsid w:val="0004092D"/>
    <w:rsid w:val="00040AC6"/>
    <w:rsid w:val="00041545"/>
    <w:rsid w:val="00041907"/>
    <w:rsid w:val="00043B1A"/>
    <w:rsid w:val="0004472E"/>
    <w:rsid w:val="00044A17"/>
    <w:rsid w:val="000456C3"/>
    <w:rsid w:val="00046172"/>
    <w:rsid w:val="000462B9"/>
    <w:rsid w:val="00046845"/>
    <w:rsid w:val="00046B09"/>
    <w:rsid w:val="00047912"/>
    <w:rsid w:val="00047E0D"/>
    <w:rsid w:val="00047E2C"/>
    <w:rsid w:val="000502C1"/>
    <w:rsid w:val="00050311"/>
    <w:rsid w:val="000504DB"/>
    <w:rsid w:val="0005157D"/>
    <w:rsid w:val="00051A7C"/>
    <w:rsid w:val="00051CA2"/>
    <w:rsid w:val="00052608"/>
    <w:rsid w:val="00052679"/>
    <w:rsid w:val="00052A26"/>
    <w:rsid w:val="00052A2F"/>
    <w:rsid w:val="000535E5"/>
    <w:rsid w:val="00054DE4"/>
    <w:rsid w:val="000556E5"/>
    <w:rsid w:val="00055D6C"/>
    <w:rsid w:val="00056AEA"/>
    <w:rsid w:val="000574B9"/>
    <w:rsid w:val="0005792E"/>
    <w:rsid w:val="00057AA7"/>
    <w:rsid w:val="00057FF9"/>
    <w:rsid w:val="00060187"/>
    <w:rsid w:val="00060352"/>
    <w:rsid w:val="0006067E"/>
    <w:rsid w:val="00061CDD"/>
    <w:rsid w:val="00061DF6"/>
    <w:rsid w:val="000620C1"/>
    <w:rsid w:val="00062503"/>
    <w:rsid w:val="0006290D"/>
    <w:rsid w:val="000639E1"/>
    <w:rsid w:val="00064F80"/>
    <w:rsid w:val="0006558B"/>
    <w:rsid w:val="0006678D"/>
    <w:rsid w:val="0006684D"/>
    <w:rsid w:val="00066A44"/>
    <w:rsid w:val="00066F4D"/>
    <w:rsid w:val="00067303"/>
    <w:rsid w:val="0006736A"/>
    <w:rsid w:val="00067E08"/>
    <w:rsid w:val="000701A0"/>
    <w:rsid w:val="00070957"/>
    <w:rsid w:val="00071368"/>
    <w:rsid w:val="000713AF"/>
    <w:rsid w:val="000714C3"/>
    <w:rsid w:val="00071923"/>
    <w:rsid w:val="00071A92"/>
    <w:rsid w:val="00072087"/>
    <w:rsid w:val="0007236C"/>
    <w:rsid w:val="00072AAD"/>
    <w:rsid w:val="00074701"/>
    <w:rsid w:val="00074954"/>
    <w:rsid w:val="00074B6E"/>
    <w:rsid w:val="00075575"/>
    <w:rsid w:val="0007560B"/>
    <w:rsid w:val="00076475"/>
    <w:rsid w:val="00076AFE"/>
    <w:rsid w:val="00076FA8"/>
    <w:rsid w:val="000777E5"/>
    <w:rsid w:val="0007783B"/>
    <w:rsid w:val="0008003F"/>
    <w:rsid w:val="0008037B"/>
    <w:rsid w:val="0008048D"/>
    <w:rsid w:val="00080838"/>
    <w:rsid w:val="00080D2F"/>
    <w:rsid w:val="00081276"/>
    <w:rsid w:val="00081657"/>
    <w:rsid w:val="0008197F"/>
    <w:rsid w:val="00081CAA"/>
    <w:rsid w:val="00082B45"/>
    <w:rsid w:val="00082C9D"/>
    <w:rsid w:val="00082F3F"/>
    <w:rsid w:val="00083186"/>
    <w:rsid w:val="000834DE"/>
    <w:rsid w:val="00083539"/>
    <w:rsid w:val="000837D7"/>
    <w:rsid w:val="000838E4"/>
    <w:rsid w:val="000839FD"/>
    <w:rsid w:val="00083A51"/>
    <w:rsid w:val="00084557"/>
    <w:rsid w:val="0008479E"/>
    <w:rsid w:val="00084BE0"/>
    <w:rsid w:val="0008503A"/>
    <w:rsid w:val="000854EA"/>
    <w:rsid w:val="00085D7B"/>
    <w:rsid w:val="000862CE"/>
    <w:rsid w:val="00086490"/>
    <w:rsid w:val="00086E22"/>
    <w:rsid w:val="00087B38"/>
    <w:rsid w:val="000900FF"/>
    <w:rsid w:val="00090633"/>
    <w:rsid w:val="0009129A"/>
    <w:rsid w:val="00091314"/>
    <w:rsid w:val="00091B19"/>
    <w:rsid w:val="0009285C"/>
    <w:rsid w:val="00092BF7"/>
    <w:rsid w:val="000934F1"/>
    <w:rsid w:val="0009382C"/>
    <w:rsid w:val="00093CA1"/>
    <w:rsid w:val="000944AF"/>
    <w:rsid w:val="0009466B"/>
    <w:rsid w:val="0009621C"/>
    <w:rsid w:val="00096488"/>
    <w:rsid w:val="000967E7"/>
    <w:rsid w:val="000969F1"/>
    <w:rsid w:val="00096A63"/>
    <w:rsid w:val="00096D2F"/>
    <w:rsid w:val="00097458"/>
    <w:rsid w:val="0009792A"/>
    <w:rsid w:val="00097DE7"/>
    <w:rsid w:val="00097E20"/>
    <w:rsid w:val="000A0022"/>
    <w:rsid w:val="000A1AFA"/>
    <w:rsid w:val="000A1CBB"/>
    <w:rsid w:val="000A2674"/>
    <w:rsid w:val="000A3104"/>
    <w:rsid w:val="000A3A54"/>
    <w:rsid w:val="000A4755"/>
    <w:rsid w:val="000A5533"/>
    <w:rsid w:val="000A585E"/>
    <w:rsid w:val="000A5CB3"/>
    <w:rsid w:val="000A5E01"/>
    <w:rsid w:val="000A5E18"/>
    <w:rsid w:val="000A622A"/>
    <w:rsid w:val="000A62F9"/>
    <w:rsid w:val="000A6438"/>
    <w:rsid w:val="000A6E55"/>
    <w:rsid w:val="000A7731"/>
    <w:rsid w:val="000A7F31"/>
    <w:rsid w:val="000A7FBA"/>
    <w:rsid w:val="000B0259"/>
    <w:rsid w:val="000B1461"/>
    <w:rsid w:val="000B1CDB"/>
    <w:rsid w:val="000B1E79"/>
    <w:rsid w:val="000B1F79"/>
    <w:rsid w:val="000B245B"/>
    <w:rsid w:val="000B2768"/>
    <w:rsid w:val="000B279C"/>
    <w:rsid w:val="000B3AD8"/>
    <w:rsid w:val="000B4224"/>
    <w:rsid w:val="000B434D"/>
    <w:rsid w:val="000B46E1"/>
    <w:rsid w:val="000B51E1"/>
    <w:rsid w:val="000B5B5C"/>
    <w:rsid w:val="000B5E59"/>
    <w:rsid w:val="000B5EE1"/>
    <w:rsid w:val="000B5FBD"/>
    <w:rsid w:val="000B62C4"/>
    <w:rsid w:val="000B6384"/>
    <w:rsid w:val="000B7C6A"/>
    <w:rsid w:val="000B7EFF"/>
    <w:rsid w:val="000C06CE"/>
    <w:rsid w:val="000C0963"/>
    <w:rsid w:val="000C0A74"/>
    <w:rsid w:val="000C1402"/>
    <w:rsid w:val="000C1579"/>
    <w:rsid w:val="000C25F6"/>
    <w:rsid w:val="000C2772"/>
    <w:rsid w:val="000C2A1C"/>
    <w:rsid w:val="000C3F98"/>
    <w:rsid w:val="000C45BB"/>
    <w:rsid w:val="000C4FED"/>
    <w:rsid w:val="000C5101"/>
    <w:rsid w:val="000C5280"/>
    <w:rsid w:val="000C5439"/>
    <w:rsid w:val="000C62CD"/>
    <w:rsid w:val="000C6A22"/>
    <w:rsid w:val="000C6E43"/>
    <w:rsid w:val="000D0045"/>
    <w:rsid w:val="000D0502"/>
    <w:rsid w:val="000D080E"/>
    <w:rsid w:val="000D081D"/>
    <w:rsid w:val="000D0D98"/>
    <w:rsid w:val="000D100B"/>
    <w:rsid w:val="000D2513"/>
    <w:rsid w:val="000D2611"/>
    <w:rsid w:val="000D2EDA"/>
    <w:rsid w:val="000D31AD"/>
    <w:rsid w:val="000D3A9B"/>
    <w:rsid w:val="000D3AE5"/>
    <w:rsid w:val="000D41DD"/>
    <w:rsid w:val="000D51A1"/>
    <w:rsid w:val="000D57E7"/>
    <w:rsid w:val="000D601E"/>
    <w:rsid w:val="000D77B9"/>
    <w:rsid w:val="000D79DE"/>
    <w:rsid w:val="000E0BC3"/>
    <w:rsid w:val="000E0E04"/>
    <w:rsid w:val="000E1094"/>
    <w:rsid w:val="000E16AA"/>
    <w:rsid w:val="000E1C08"/>
    <w:rsid w:val="000E2788"/>
    <w:rsid w:val="000E2A67"/>
    <w:rsid w:val="000E3235"/>
    <w:rsid w:val="000E3396"/>
    <w:rsid w:val="000E3A46"/>
    <w:rsid w:val="000E3FA8"/>
    <w:rsid w:val="000E48ED"/>
    <w:rsid w:val="000E4907"/>
    <w:rsid w:val="000E4D94"/>
    <w:rsid w:val="000E51E2"/>
    <w:rsid w:val="000E52CF"/>
    <w:rsid w:val="000E5B3B"/>
    <w:rsid w:val="000E63B9"/>
    <w:rsid w:val="000E69D0"/>
    <w:rsid w:val="000E6AD0"/>
    <w:rsid w:val="000F041F"/>
    <w:rsid w:val="000F049D"/>
    <w:rsid w:val="000F0694"/>
    <w:rsid w:val="000F0707"/>
    <w:rsid w:val="000F17DA"/>
    <w:rsid w:val="000F1936"/>
    <w:rsid w:val="000F1C6A"/>
    <w:rsid w:val="000F21A1"/>
    <w:rsid w:val="000F2F0B"/>
    <w:rsid w:val="000F2F37"/>
    <w:rsid w:val="000F3562"/>
    <w:rsid w:val="000F383C"/>
    <w:rsid w:val="000F443B"/>
    <w:rsid w:val="000F4683"/>
    <w:rsid w:val="000F501E"/>
    <w:rsid w:val="000F536E"/>
    <w:rsid w:val="000F5E00"/>
    <w:rsid w:val="000F6756"/>
    <w:rsid w:val="000F6AA5"/>
    <w:rsid w:val="000F6FED"/>
    <w:rsid w:val="000F73A2"/>
    <w:rsid w:val="000F7B30"/>
    <w:rsid w:val="00100251"/>
    <w:rsid w:val="001007FB"/>
    <w:rsid w:val="00100832"/>
    <w:rsid w:val="001017DC"/>
    <w:rsid w:val="0010187A"/>
    <w:rsid w:val="00101AE3"/>
    <w:rsid w:val="001020BB"/>
    <w:rsid w:val="0010214D"/>
    <w:rsid w:val="0010341A"/>
    <w:rsid w:val="00103963"/>
    <w:rsid w:val="0010410B"/>
    <w:rsid w:val="00104ADC"/>
    <w:rsid w:val="0010523A"/>
    <w:rsid w:val="001054BB"/>
    <w:rsid w:val="0010607E"/>
    <w:rsid w:val="00106460"/>
    <w:rsid w:val="00106835"/>
    <w:rsid w:val="00106A4A"/>
    <w:rsid w:val="00107072"/>
    <w:rsid w:val="0010799A"/>
    <w:rsid w:val="00107DA6"/>
    <w:rsid w:val="00107E05"/>
    <w:rsid w:val="0011036C"/>
    <w:rsid w:val="0011065F"/>
    <w:rsid w:val="00110F4C"/>
    <w:rsid w:val="001112C0"/>
    <w:rsid w:val="00111360"/>
    <w:rsid w:val="0011149F"/>
    <w:rsid w:val="0011199D"/>
    <w:rsid w:val="00112082"/>
    <w:rsid w:val="00112E22"/>
    <w:rsid w:val="00112ED7"/>
    <w:rsid w:val="0011377F"/>
    <w:rsid w:val="00113C2A"/>
    <w:rsid w:val="00114A3D"/>
    <w:rsid w:val="001159AD"/>
    <w:rsid w:val="00115D08"/>
    <w:rsid w:val="00115E87"/>
    <w:rsid w:val="0011636E"/>
    <w:rsid w:val="00116DBF"/>
    <w:rsid w:val="001178C7"/>
    <w:rsid w:val="00117C2E"/>
    <w:rsid w:val="00117C30"/>
    <w:rsid w:val="00117E34"/>
    <w:rsid w:val="00120063"/>
    <w:rsid w:val="00120C0B"/>
    <w:rsid w:val="0012112D"/>
    <w:rsid w:val="00121149"/>
    <w:rsid w:val="001215AC"/>
    <w:rsid w:val="00122A8A"/>
    <w:rsid w:val="00123198"/>
    <w:rsid w:val="00124456"/>
    <w:rsid w:val="00124C1C"/>
    <w:rsid w:val="00125657"/>
    <w:rsid w:val="00127889"/>
    <w:rsid w:val="00127E04"/>
    <w:rsid w:val="0013020F"/>
    <w:rsid w:val="00131A09"/>
    <w:rsid w:val="00131CAC"/>
    <w:rsid w:val="001324A4"/>
    <w:rsid w:val="001334C9"/>
    <w:rsid w:val="00133B9E"/>
    <w:rsid w:val="0013408E"/>
    <w:rsid w:val="00134479"/>
    <w:rsid w:val="00134805"/>
    <w:rsid w:val="00134CB6"/>
    <w:rsid w:val="0013580D"/>
    <w:rsid w:val="00135B97"/>
    <w:rsid w:val="00135C53"/>
    <w:rsid w:val="0013606B"/>
    <w:rsid w:val="0013734D"/>
    <w:rsid w:val="00137758"/>
    <w:rsid w:val="00137BBA"/>
    <w:rsid w:val="0014099F"/>
    <w:rsid w:val="00141009"/>
    <w:rsid w:val="001411D8"/>
    <w:rsid w:val="00141351"/>
    <w:rsid w:val="0014145E"/>
    <w:rsid w:val="0014154F"/>
    <w:rsid w:val="001427AD"/>
    <w:rsid w:val="00142926"/>
    <w:rsid w:val="00142D6C"/>
    <w:rsid w:val="00142E89"/>
    <w:rsid w:val="00142F34"/>
    <w:rsid w:val="0014332B"/>
    <w:rsid w:val="0014385B"/>
    <w:rsid w:val="00143946"/>
    <w:rsid w:val="00143CFA"/>
    <w:rsid w:val="0014427C"/>
    <w:rsid w:val="0014498F"/>
    <w:rsid w:val="00144BC5"/>
    <w:rsid w:val="001453BD"/>
    <w:rsid w:val="001454CD"/>
    <w:rsid w:val="00145A38"/>
    <w:rsid w:val="00146593"/>
    <w:rsid w:val="00146AAC"/>
    <w:rsid w:val="001472D9"/>
    <w:rsid w:val="001474EB"/>
    <w:rsid w:val="0014763F"/>
    <w:rsid w:val="0015003E"/>
    <w:rsid w:val="00150967"/>
    <w:rsid w:val="001509FE"/>
    <w:rsid w:val="00150C0B"/>
    <w:rsid w:val="00151E41"/>
    <w:rsid w:val="00152095"/>
    <w:rsid w:val="0015281C"/>
    <w:rsid w:val="001528F5"/>
    <w:rsid w:val="001539DE"/>
    <w:rsid w:val="00153A09"/>
    <w:rsid w:val="00153DEA"/>
    <w:rsid w:val="00153FB1"/>
    <w:rsid w:val="00154ACF"/>
    <w:rsid w:val="00154D96"/>
    <w:rsid w:val="00155B10"/>
    <w:rsid w:val="00156F51"/>
    <w:rsid w:val="00156FEC"/>
    <w:rsid w:val="00157159"/>
    <w:rsid w:val="001579FA"/>
    <w:rsid w:val="00157D7C"/>
    <w:rsid w:val="00157E40"/>
    <w:rsid w:val="00160729"/>
    <w:rsid w:val="00160931"/>
    <w:rsid w:val="001615ED"/>
    <w:rsid w:val="001617ED"/>
    <w:rsid w:val="0016187C"/>
    <w:rsid w:val="00161945"/>
    <w:rsid w:val="00161B44"/>
    <w:rsid w:val="00161BC3"/>
    <w:rsid w:val="00161F79"/>
    <w:rsid w:val="00161FBF"/>
    <w:rsid w:val="00162FFF"/>
    <w:rsid w:val="00163D02"/>
    <w:rsid w:val="00163F69"/>
    <w:rsid w:val="001653FC"/>
    <w:rsid w:val="00165D16"/>
    <w:rsid w:val="001666C5"/>
    <w:rsid w:val="00166CC0"/>
    <w:rsid w:val="0016726B"/>
    <w:rsid w:val="001675C8"/>
    <w:rsid w:val="00167F09"/>
    <w:rsid w:val="001700FB"/>
    <w:rsid w:val="00171790"/>
    <w:rsid w:val="00172027"/>
    <w:rsid w:val="00172341"/>
    <w:rsid w:val="00172AD2"/>
    <w:rsid w:val="00172E55"/>
    <w:rsid w:val="0017327A"/>
    <w:rsid w:val="00174488"/>
    <w:rsid w:val="0017451A"/>
    <w:rsid w:val="001749BE"/>
    <w:rsid w:val="00175DAC"/>
    <w:rsid w:val="00176B45"/>
    <w:rsid w:val="0017778C"/>
    <w:rsid w:val="00180259"/>
    <w:rsid w:val="0018080D"/>
    <w:rsid w:val="00180E3E"/>
    <w:rsid w:val="00181143"/>
    <w:rsid w:val="00181680"/>
    <w:rsid w:val="00181A6B"/>
    <w:rsid w:val="00182634"/>
    <w:rsid w:val="00185231"/>
    <w:rsid w:val="00185EEE"/>
    <w:rsid w:val="001862FD"/>
    <w:rsid w:val="00187508"/>
    <w:rsid w:val="00187AD3"/>
    <w:rsid w:val="00187DEF"/>
    <w:rsid w:val="0019055A"/>
    <w:rsid w:val="00190A41"/>
    <w:rsid w:val="00191323"/>
    <w:rsid w:val="001917F5"/>
    <w:rsid w:val="00191BEB"/>
    <w:rsid w:val="00191D15"/>
    <w:rsid w:val="00191DA3"/>
    <w:rsid w:val="001921A9"/>
    <w:rsid w:val="00192702"/>
    <w:rsid w:val="00192F0C"/>
    <w:rsid w:val="00192FE7"/>
    <w:rsid w:val="00193228"/>
    <w:rsid w:val="00193C00"/>
    <w:rsid w:val="0019457C"/>
    <w:rsid w:val="001962A0"/>
    <w:rsid w:val="001964B5"/>
    <w:rsid w:val="00196C9F"/>
    <w:rsid w:val="001972F9"/>
    <w:rsid w:val="00197385"/>
    <w:rsid w:val="001977DF"/>
    <w:rsid w:val="001A023E"/>
    <w:rsid w:val="001A14C4"/>
    <w:rsid w:val="001A170E"/>
    <w:rsid w:val="001A1EFF"/>
    <w:rsid w:val="001A24AF"/>
    <w:rsid w:val="001A25CB"/>
    <w:rsid w:val="001A2AD7"/>
    <w:rsid w:val="001A3936"/>
    <w:rsid w:val="001A3EF3"/>
    <w:rsid w:val="001A42A4"/>
    <w:rsid w:val="001A4409"/>
    <w:rsid w:val="001A5150"/>
    <w:rsid w:val="001A6DFB"/>
    <w:rsid w:val="001A6F80"/>
    <w:rsid w:val="001A7186"/>
    <w:rsid w:val="001A729A"/>
    <w:rsid w:val="001A7394"/>
    <w:rsid w:val="001A7817"/>
    <w:rsid w:val="001B0CCD"/>
    <w:rsid w:val="001B0F73"/>
    <w:rsid w:val="001B0FF2"/>
    <w:rsid w:val="001B1396"/>
    <w:rsid w:val="001B18BF"/>
    <w:rsid w:val="001B20C3"/>
    <w:rsid w:val="001B26B8"/>
    <w:rsid w:val="001B2D3F"/>
    <w:rsid w:val="001B38FF"/>
    <w:rsid w:val="001B3B2E"/>
    <w:rsid w:val="001B3E25"/>
    <w:rsid w:val="001B4094"/>
    <w:rsid w:val="001B413A"/>
    <w:rsid w:val="001B4737"/>
    <w:rsid w:val="001B59D1"/>
    <w:rsid w:val="001B5D02"/>
    <w:rsid w:val="001B6702"/>
    <w:rsid w:val="001B6FAC"/>
    <w:rsid w:val="001B70B6"/>
    <w:rsid w:val="001B72B2"/>
    <w:rsid w:val="001B7C3D"/>
    <w:rsid w:val="001C0052"/>
    <w:rsid w:val="001C0851"/>
    <w:rsid w:val="001C0CE1"/>
    <w:rsid w:val="001C0DAD"/>
    <w:rsid w:val="001C0E12"/>
    <w:rsid w:val="001C0F7A"/>
    <w:rsid w:val="001C14D7"/>
    <w:rsid w:val="001C1811"/>
    <w:rsid w:val="001C197A"/>
    <w:rsid w:val="001C19B5"/>
    <w:rsid w:val="001C346F"/>
    <w:rsid w:val="001C3D41"/>
    <w:rsid w:val="001C3EBE"/>
    <w:rsid w:val="001C3F12"/>
    <w:rsid w:val="001C4487"/>
    <w:rsid w:val="001C454C"/>
    <w:rsid w:val="001C4E3D"/>
    <w:rsid w:val="001C4FE3"/>
    <w:rsid w:val="001C50A0"/>
    <w:rsid w:val="001C537F"/>
    <w:rsid w:val="001C63BC"/>
    <w:rsid w:val="001C6D85"/>
    <w:rsid w:val="001C746E"/>
    <w:rsid w:val="001D001D"/>
    <w:rsid w:val="001D0149"/>
    <w:rsid w:val="001D0278"/>
    <w:rsid w:val="001D0347"/>
    <w:rsid w:val="001D0A5C"/>
    <w:rsid w:val="001D12C9"/>
    <w:rsid w:val="001D1437"/>
    <w:rsid w:val="001D1848"/>
    <w:rsid w:val="001D1859"/>
    <w:rsid w:val="001D1886"/>
    <w:rsid w:val="001D18DC"/>
    <w:rsid w:val="001D3AB3"/>
    <w:rsid w:val="001D5741"/>
    <w:rsid w:val="001D5941"/>
    <w:rsid w:val="001D669F"/>
    <w:rsid w:val="001D674E"/>
    <w:rsid w:val="001D6842"/>
    <w:rsid w:val="001D7530"/>
    <w:rsid w:val="001D75D5"/>
    <w:rsid w:val="001D76D9"/>
    <w:rsid w:val="001D7B24"/>
    <w:rsid w:val="001D7DDA"/>
    <w:rsid w:val="001E0A1F"/>
    <w:rsid w:val="001E0E8F"/>
    <w:rsid w:val="001E2151"/>
    <w:rsid w:val="001E2C23"/>
    <w:rsid w:val="001E2D28"/>
    <w:rsid w:val="001E2E26"/>
    <w:rsid w:val="001E30B9"/>
    <w:rsid w:val="001E382D"/>
    <w:rsid w:val="001E3D21"/>
    <w:rsid w:val="001E3F72"/>
    <w:rsid w:val="001E4DBA"/>
    <w:rsid w:val="001E546F"/>
    <w:rsid w:val="001E5B72"/>
    <w:rsid w:val="001E6211"/>
    <w:rsid w:val="001E6ABB"/>
    <w:rsid w:val="001E71BD"/>
    <w:rsid w:val="001E7686"/>
    <w:rsid w:val="001F135E"/>
    <w:rsid w:val="001F17FE"/>
    <w:rsid w:val="001F1D00"/>
    <w:rsid w:val="001F2B0B"/>
    <w:rsid w:val="001F3396"/>
    <w:rsid w:val="001F35F9"/>
    <w:rsid w:val="001F3661"/>
    <w:rsid w:val="001F37BE"/>
    <w:rsid w:val="001F4972"/>
    <w:rsid w:val="001F4C0F"/>
    <w:rsid w:val="001F4C61"/>
    <w:rsid w:val="001F4E45"/>
    <w:rsid w:val="001F4F4D"/>
    <w:rsid w:val="001F54BE"/>
    <w:rsid w:val="001F6124"/>
    <w:rsid w:val="001F6530"/>
    <w:rsid w:val="001F6F54"/>
    <w:rsid w:val="002004D8"/>
    <w:rsid w:val="00200836"/>
    <w:rsid w:val="00200B83"/>
    <w:rsid w:val="00200C1E"/>
    <w:rsid w:val="00200FF6"/>
    <w:rsid w:val="0020153C"/>
    <w:rsid w:val="00202668"/>
    <w:rsid w:val="00202A53"/>
    <w:rsid w:val="00202C23"/>
    <w:rsid w:val="00203DAB"/>
    <w:rsid w:val="00203E5B"/>
    <w:rsid w:val="002044DD"/>
    <w:rsid w:val="00204855"/>
    <w:rsid w:val="00206E40"/>
    <w:rsid w:val="002102F5"/>
    <w:rsid w:val="002116A0"/>
    <w:rsid w:val="0021235C"/>
    <w:rsid w:val="002123C8"/>
    <w:rsid w:val="00213420"/>
    <w:rsid w:val="002134C0"/>
    <w:rsid w:val="00213570"/>
    <w:rsid w:val="0021362D"/>
    <w:rsid w:val="00213982"/>
    <w:rsid w:val="002148FC"/>
    <w:rsid w:val="00214A10"/>
    <w:rsid w:val="00214AFC"/>
    <w:rsid w:val="00214BF1"/>
    <w:rsid w:val="00214D69"/>
    <w:rsid w:val="00215F94"/>
    <w:rsid w:val="00216D88"/>
    <w:rsid w:val="00217296"/>
    <w:rsid w:val="00217573"/>
    <w:rsid w:val="00217708"/>
    <w:rsid w:val="00217BA1"/>
    <w:rsid w:val="00217C8E"/>
    <w:rsid w:val="00217D84"/>
    <w:rsid w:val="00220C70"/>
    <w:rsid w:val="00220FB4"/>
    <w:rsid w:val="002210FE"/>
    <w:rsid w:val="002213B8"/>
    <w:rsid w:val="002226E2"/>
    <w:rsid w:val="00222B6D"/>
    <w:rsid w:val="00222FE8"/>
    <w:rsid w:val="00223B38"/>
    <w:rsid w:val="002245F2"/>
    <w:rsid w:val="00224682"/>
    <w:rsid w:val="002247BC"/>
    <w:rsid w:val="00224C20"/>
    <w:rsid w:val="00225D43"/>
    <w:rsid w:val="00225DA0"/>
    <w:rsid w:val="00226367"/>
    <w:rsid w:val="002271D0"/>
    <w:rsid w:val="00227388"/>
    <w:rsid w:val="00227532"/>
    <w:rsid w:val="00227583"/>
    <w:rsid w:val="00227BE5"/>
    <w:rsid w:val="00227DB8"/>
    <w:rsid w:val="00230711"/>
    <w:rsid w:val="002315E3"/>
    <w:rsid w:val="0023167A"/>
    <w:rsid w:val="00231F9A"/>
    <w:rsid w:val="002321E2"/>
    <w:rsid w:val="0023220D"/>
    <w:rsid w:val="00232D1D"/>
    <w:rsid w:val="0023443B"/>
    <w:rsid w:val="00234739"/>
    <w:rsid w:val="00234CC4"/>
    <w:rsid w:val="002352DE"/>
    <w:rsid w:val="002363E0"/>
    <w:rsid w:val="00236AF4"/>
    <w:rsid w:val="00236E3E"/>
    <w:rsid w:val="00237308"/>
    <w:rsid w:val="002375BA"/>
    <w:rsid w:val="0023766B"/>
    <w:rsid w:val="002376A5"/>
    <w:rsid w:val="002404F8"/>
    <w:rsid w:val="002406BF"/>
    <w:rsid w:val="0024090F"/>
    <w:rsid w:val="00241A8B"/>
    <w:rsid w:val="00241CEF"/>
    <w:rsid w:val="00242225"/>
    <w:rsid w:val="002423F3"/>
    <w:rsid w:val="002427A2"/>
    <w:rsid w:val="002428D6"/>
    <w:rsid w:val="00242D32"/>
    <w:rsid w:val="00242D62"/>
    <w:rsid w:val="00242D9E"/>
    <w:rsid w:val="002435F0"/>
    <w:rsid w:val="0024383F"/>
    <w:rsid w:val="0024393A"/>
    <w:rsid w:val="00243BE8"/>
    <w:rsid w:val="00243D52"/>
    <w:rsid w:val="0024424F"/>
    <w:rsid w:val="002442EF"/>
    <w:rsid w:val="00244E89"/>
    <w:rsid w:val="00244EA6"/>
    <w:rsid w:val="002457D8"/>
    <w:rsid w:val="002461C9"/>
    <w:rsid w:val="00246E3D"/>
    <w:rsid w:val="00247E74"/>
    <w:rsid w:val="0025057A"/>
    <w:rsid w:val="00250D1E"/>
    <w:rsid w:val="00250E2E"/>
    <w:rsid w:val="002512A2"/>
    <w:rsid w:val="00251C65"/>
    <w:rsid w:val="00251DDF"/>
    <w:rsid w:val="00251FCE"/>
    <w:rsid w:val="00252136"/>
    <w:rsid w:val="00252477"/>
    <w:rsid w:val="00253234"/>
    <w:rsid w:val="00253B8B"/>
    <w:rsid w:val="002541B3"/>
    <w:rsid w:val="0025489C"/>
    <w:rsid w:val="00256696"/>
    <w:rsid w:val="00256745"/>
    <w:rsid w:val="00257718"/>
    <w:rsid w:val="002605B0"/>
    <w:rsid w:val="00260775"/>
    <w:rsid w:val="00262636"/>
    <w:rsid w:val="00262AD4"/>
    <w:rsid w:val="00264059"/>
    <w:rsid w:val="0026408F"/>
    <w:rsid w:val="002652D5"/>
    <w:rsid w:val="00265A80"/>
    <w:rsid w:val="00265C37"/>
    <w:rsid w:val="00266BEE"/>
    <w:rsid w:val="00267DC7"/>
    <w:rsid w:val="00270607"/>
    <w:rsid w:val="002711F9"/>
    <w:rsid w:val="00271653"/>
    <w:rsid w:val="00271F47"/>
    <w:rsid w:val="0027276E"/>
    <w:rsid w:val="00272A14"/>
    <w:rsid w:val="00273DF1"/>
    <w:rsid w:val="00274892"/>
    <w:rsid w:val="002748C4"/>
    <w:rsid w:val="00274A88"/>
    <w:rsid w:val="00274DC5"/>
    <w:rsid w:val="00276483"/>
    <w:rsid w:val="0027689A"/>
    <w:rsid w:val="00276B83"/>
    <w:rsid w:val="00276BD2"/>
    <w:rsid w:val="00277411"/>
    <w:rsid w:val="0027798D"/>
    <w:rsid w:val="00280094"/>
    <w:rsid w:val="00280116"/>
    <w:rsid w:val="00280878"/>
    <w:rsid w:val="002811EC"/>
    <w:rsid w:val="002813C0"/>
    <w:rsid w:val="002819BC"/>
    <w:rsid w:val="002821E9"/>
    <w:rsid w:val="002823BC"/>
    <w:rsid w:val="00282647"/>
    <w:rsid w:val="00282C8C"/>
    <w:rsid w:val="00283ADC"/>
    <w:rsid w:val="00284032"/>
    <w:rsid w:val="00284CBB"/>
    <w:rsid w:val="00284EA6"/>
    <w:rsid w:val="002854C1"/>
    <w:rsid w:val="00285AFC"/>
    <w:rsid w:val="00286393"/>
    <w:rsid w:val="002867B5"/>
    <w:rsid w:val="002867C1"/>
    <w:rsid w:val="002871EA"/>
    <w:rsid w:val="00287854"/>
    <w:rsid w:val="00287B6B"/>
    <w:rsid w:val="00287E2E"/>
    <w:rsid w:val="0029076F"/>
    <w:rsid w:val="002907EC"/>
    <w:rsid w:val="00290A66"/>
    <w:rsid w:val="00290E0B"/>
    <w:rsid w:val="00291BA5"/>
    <w:rsid w:val="00292212"/>
    <w:rsid w:val="00292365"/>
    <w:rsid w:val="002925CE"/>
    <w:rsid w:val="002935E0"/>
    <w:rsid w:val="00293728"/>
    <w:rsid w:val="0029440B"/>
    <w:rsid w:val="0029449A"/>
    <w:rsid w:val="0029481F"/>
    <w:rsid w:val="0029498A"/>
    <w:rsid w:val="002949A5"/>
    <w:rsid w:val="00294C23"/>
    <w:rsid w:val="002951AD"/>
    <w:rsid w:val="002956F1"/>
    <w:rsid w:val="00295949"/>
    <w:rsid w:val="00295BC6"/>
    <w:rsid w:val="00296774"/>
    <w:rsid w:val="00296CBF"/>
    <w:rsid w:val="00296E4D"/>
    <w:rsid w:val="00296F93"/>
    <w:rsid w:val="0029726F"/>
    <w:rsid w:val="002978F8"/>
    <w:rsid w:val="00297AEF"/>
    <w:rsid w:val="00297DB6"/>
    <w:rsid w:val="00297E6B"/>
    <w:rsid w:val="002A01F3"/>
    <w:rsid w:val="002A09D3"/>
    <w:rsid w:val="002A0B73"/>
    <w:rsid w:val="002A0D42"/>
    <w:rsid w:val="002A1886"/>
    <w:rsid w:val="002A1B3F"/>
    <w:rsid w:val="002A1D33"/>
    <w:rsid w:val="002A2995"/>
    <w:rsid w:val="002A29C0"/>
    <w:rsid w:val="002A2E79"/>
    <w:rsid w:val="002A2F8F"/>
    <w:rsid w:val="002A2FE4"/>
    <w:rsid w:val="002A33AF"/>
    <w:rsid w:val="002A384C"/>
    <w:rsid w:val="002A39A2"/>
    <w:rsid w:val="002A3B1A"/>
    <w:rsid w:val="002A4323"/>
    <w:rsid w:val="002A486C"/>
    <w:rsid w:val="002A5388"/>
    <w:rsid w:val="002A571E"/>
    <w:rsid w:val="002A5DEE"/>
    <w:rsid w:val="002A77F8"/>
    <w:rsid w:val="002A7E08"/>
    <w:rsid w:val="002B0014"/>
    <w:rsid w:val="002B0654"/>
    <w:rsid w:val="002B084E"/>
    <w:rsid w:val="002B0BF5"/>
    <w:rsid w:val="002B12E7"/>
    <w:rsid w:val="002B154F"/>
    <w:rsid w:val="002B1D69"/>
    <w:rsid w:val="002B20FA"/>
    <w:rsid w:val="002B2B5B"/>
    <w:rsid w:val="002B3242"/>
    <w:rsid w:val="002B32D9"/>
    <w:rsid w:val="002B3639"/>
    <w:rsid w:val="002B3A45"/>
    <w:rsid w:val="002B3B88"/>
    <w:rsid w:val="002B3E94"/>
    <w:rsid w:val="002B479B"/>
    <w:rsid w:val="002B5115"/>
    <w:rsid w:val="002B5543"/>
    <w:rsid w:val="002B5642"/>
    <w:rsid w:val="002B5643"/>
    <w:rsid w:val="002B5AA1"/>
    <w:rsid w:val="002B6979"/>
    <w:rsid w:val="002C00B1"/>
    <w:rsid w:val="002C0294"/>
    <w:rsid w:val="002C0543"/>
    <w:rsid w:val="002C13CF"/>
    <w:rsid w:val="002C16B6"/>
    <w:rsid w:val="002C1767"/>
    <w:rsid w:val="002C189D"/>
    <w:rsid w:val="002C1DB5"/>
    <w:rsid w:val="002C1E2B"/>
    <w:rsid w:val="002C1F5E"/>
    <w:rsid w:val="002C22D4"/>
    <w:rsid w:val="002C2318"/>
    <w:rsid w:val="002C2323"/>
    <w:rsid w:val="002C3278"/>
    <w:rsid w:val="002C3365"/>
    <w:rsid w:val="002C3980"/>
    <w:rsid w:val="002C3AED"/>
    <w:rsid w:val="002C464D"/>
    <w:rsid w:val="002C48D7"/>
    <w:rsid w:val="002C4DFA"/>
    <w:rsid w:val="002C57B5"/>
    <w:rsid w:val="002C5BEE"/>
    <w:rsid w:val="002C5EE9"/>
    <w:rsid w:val="002C6034"/>
    <w:rsid w:val="002C6505"/>
    <w:rsid w:val="002C7DD9"/>
    <w:rsid w:val="002D0D5E"/>
    <w:rsid w:val="002D0E87"/>
    <w:rsid w:val="002D10F5"/>
    <w:rsid w:val="002D1728"/>
    <w:rsid w:val="002D1E5D"/>
    <w:rsid w:val="002D2D84"/>
    <w:rsid w:val="002D489E"/>
    <w:rsid w:val="002D4B81"/>
    <w:rsid w:val="002D5BF8"/>
    <w:rsid w:val="002D60C9"/>
    <w:rsid w:val="002D6230"/>
    <w:rsid w:val="002D6C54"/>
    <w:rsid w:val="002D7912"/>
    <w:rsid w:val="002E0191"/>
    <w:rsid w:val="002E05C3"/>
    <w:rsid w:val="002E0679"/>
    <w:rsid w:val="002E094B"/>
    <w:rsid w:val="002E10AB"/>
    <w:rsid w:val="002E18D9"/>
    <w:rsid w:val="002E3C78"/>
    <w:rsid w:val="002E405A"/>
    <w:rsid w:val="002E45B5"/>
    <w:rsid w:val="002E48D0"/>
    <w:rsid w:val="002E5399"/>
    <w:rsid w:val="002E7A24"/>
    <w:rsid w:val="002F0106"/>
    <w:rsid w:val="002F014B"/>
    <w:rsid w:val="002F026D"/>
    <w:rsid w:val="002F0E38"/>
    <w:rsid w:val="002F1067"/>
    <w:rsid w:val="002F132F"/>
    <w:rsid w:val="002F16D9"/>
    <w:rsid w:val="002F22B2"/>
    <w:rsid w:val="002F286F"/>
    <w:rsid w:val="002F304C"/>
    <w:rsid w:val="002F3641"/>
    <w:rsid w:val="002F3AEA"/>
    <w:rsid w:val="002F41B8"/>
    <w:rsid w:val="002F4605"/>
    <w:rsid w:val="002F496F"/>
    <w:rsid w:val="002F4C23"/>
    <w:rsid w:val="002F517E"/>
    <w:rsid w:val="002F5B88"/>
    <w:rsid w:val="002F6142"/>
    <w:rsid w:val="002F63D9"/>
    <w:rsid w:val="002F64F1"/>
    <w:rsid w:val="002F692D"/>
    <w:rsid w:val="002F6A34"/>
    <w:rsid w:val="002F6FA7"/>
    <w:rsid w:val="002F70C5"/>
    <w:rsid w:val="002F723A"/>
    <w:rsid w:val="002F750F"/>
    <w:rsid w:val="002F78EE"/>
    <w:rsid w:val="002F7B08"/>
    <w:rsid w:val="002F7C58"/>
    <w:rsid w:val="00300685"/>
    <w:rsid w:val="00301B08"/>
    <w:rsid w:val="00302245"/>
    <w:rsid w:val="00303A85"/>
    <w:rsid w:val="00303D9D"/>
    <w:rsid w:val="003041A0"/>
    <w:rsid w:val="0030494D"/>
    <w:rsid w:val="00305B82"/>
    <w:rsid w:val="00305BEB"/>
    <w:rsid w:val="00305FB3"/>
    <w:rsid w:val="00306172"/>
    <w:rsid w:val="00306280"/>
    <w:rsid w:val="00306848"/>
    <w:rsid w:val="00307378"/>
    <w:rsid w:val="00307B5E"/>
    <w:rsid w:val="00307DBA"/>
    <w:rsid w:val="00310A8C"/>
    <w:rsid w:val="00311171"/>
    <w:rsid w:val="00311967"/>
    <w:rsid w:val="00311B6A"/>
    <w:rsid w:val="00311E5F"/>
    <w:rsid w:val="003121BD"/>
    <w:rsid w:val="00312A05"/>
    <w:rsid w:val="00312B69"/>
    <w:rsid w:val="00312DF1"/>
    <w:rsid w:val="00312F30"/>
    <w:rsid w:val="00313CD1"/>
    <w:rsid w:val="003141CC"/>
    <w:rsid w:val="00314574"/>
    <w:rsid w:val="00315BBF"/>
    <w:rsid w:val="00315C9A"/>
    <w:rsid w:val="00315D82"/>
    <w:rsid w:val="003162AE"/>
    <w:rsid w:val="0031692E"/>
    <w:rsid w:val="00316A07"/>
    <w:rsid w:val="00316A4C"/>
    <w:rsid w:val="00316C8E"/>
    <w:rsid w:val="00317762"/>
    <w:rsid w:val="00317A26"/>
    <w:rsid w:val="00317E02"/>
    <w:rsid w:val="00320117"/>
    <w:rsid w:val="0032065A"/>
    <w:rsid w:val="00320F53"/>
    <w:rsid w:val="00321154"/>
    <w:rsid w:val="003216C6"/>
    <w:rsid w:val="00321DD8"/>
    <w:rsid w:val="00322063"/>
    <w:rsid w:val="003223A2"/>
    <w:rsid w:val="00322AE2"/>
    <w:rsid w:val="00322F0D"/>
    <w:rsid w:val="003235D4"/>
    <w:rsid w:val="003235DC"/>
    <w:rsid w:val="00323AE1"/>
    <w:rsid w:val="003245BF"/>
    <w:rsid w:val="00324601"/>
    <w:rsid w:val="003247A3"/>
    <w:rsid w:val="00325029"/>
    <w:rsid w:val="0032512E"/>
    <w:rsid w:val="003256AF"/>
    <w:rsid w:val="00325768"/>
    <w:rsid w:val="00325D5A"/>
    <w:rsid w:val="00325E60"/>
    <w:rsid w:val="003267BB"/>
    <w:rsid w:val="003267F5"/>
    <w:rsid w:val="00326B41"/>
    <w:rsid w:val="00326F1D"/>
    <w:rsid w:val="00327963"/>
    <w:rsid w:val="00327A89"/>
    <w:rsid w:val="00330625"/>
    <w:rsid w:val="003309C5"/>
    <w:rsid w:val="003312AF"/>
    <w:rsid w:val="00331E04"/>
    <w:rsid w:val="003321AC"/>
    <w:rsid w:val="003327A3"/>
    <w:rsid w:val="00332B33"/>
    <w:rsid w:val="00333EDD"/>
    <w:rsid w:val="003344D9"/>
    <w:rsid w:val="0033530F"/>
    <w:rsid w:val="003355E5"/>
    <w:rsid w:val="003359A8"/>
    <w:rsid w:val="003372EA"/>
    <w:rsid w:val="003372F4"/>
    <w:rsid w:val="0033795D"/>
    <w:rsid w:val="00337A16"/>
    <w:rsid w:val="00337B1D"/>
    <w:rsid w:val="00340A8D"/>
    <w:rsid w:val="00340C4B"/>
    <w:rsid w:val="00340DC6"/>
    <w:rsid w:val="003420FB"/>
    <w:rsid w:val="00342FD1"/>
    <w:rsid w:val="00343871"/>
    <w:rsid w:val="00343EAB"/>
    <w:rsid w:val="00343FDB"/>
    <w:rsid w:val="003449B6"/>
    <w:rsid w:val="00345410"/>
    <w:rsid w:val="00345758"/>
    <w:rsid w:val="003459BA"/>
    <w:rsid w:val="00345CA8"/>
    <w:rsid w:val="003460BF"/>
    <w:rsid w:val="003461B0"/>
    <w:rsid w:val="0034741F"/>
    <w:rsid w:val="0034795E"/>
    <w:rsid w:val="00347A3B"/>
    <w:rsid w:val="00350893"/>
    <w:rsid w:val="00350A7D"/>
    <w:rsid w:val="0035152E"/>
    <w:rsid w:val="00351A61"/>
    <w:rsid w:val="0035254C"/>
    <w:rsid w:val="0035262C"/>
    <w:rsid w:val="00352799"/>
    <w:rsid w:val="00352F23"/>
    <w:rsid w:val="003539B9"/>
    <w:rsid w:val="003540EE"/>
    <w:rsid w:val="003549F5"/>
    <w:rsid w:val="00354F26"/>
    <w:rsid w:val="003553B4"/>
    <w:rsid w:val="0035587A"/>
    <w:rsid w:val="00355A86"/>
    <w:rsid w:val="0035712F"/>
    <w:rsid w:val="00357807"/>
    <w:rsid w:val="00357858"/>
    <w:rsid w:val="003579F6"/>
    <w:rsid w:val="0036009E"/>
    <w:rsid w:val="00360713"/>
    <w:rsid w:val="003610EF"/>
    <w:rsid w:val="0036123B"/>
    <w:rsid w:val="00361648"/>
    <w:rsid w:val="00361792"/>
    <w:rsid w:val="003618C7"/>
    <w:rsid w:val="00361976"/>
    <w:rsid w:val="00361F14"/>
    <w:rsid w:val="00362546"/>
    <w:rsid w:val="003629CB"/>
    <w:rsid w:val="00362BAD"/>
    <w:rsid w:val="00362ECF"/>
    <w:rsid w:val="00363009"/>
    <w:rsid w:val="0036363B"/>
    <w:rsid w:val="0036425C"/>
    <w:rsid w:val="003649B5"/>
    <w:rsid w:val="00364A22"/>
    <w:rsid w:val="00365853"/>
    <w:rsid w:val="0036609D"/>
    <w:rsid w:val="0036631D"/>
    <w:rsid w:val="003664A4"/>
    <w:rsid w:val="00366C8A"/>
    <w:rsid w:val="00366E4B"/>
    <w:rsid w:val="003679D2"/>
    <w:rsid w:val="00367ECB"/>
    <w:rsid w:val="00370DC3"/>
    <w:rsid w:val="00371E8D"/>
    <w:rsid w:val="0037263A"/>
    <w:rsid w:val="00372B10"/>
    <w:rsid w:val="003733AF"/>
    <w:rsid w:val="003733C5"/>
    <w:rsid w:val="00373B2C"/>
    <w:rsid w:val="00373B75"/>
    <w:rsid w:val="00374456"/>
    <w:rsid w:val="00375241"/>
    <w:rsid w:val="00375652"/>
    <w:rsid w:val="00375B9F"/>
    <w:rsid w:val="00375EAD"/>
    <w:rsid w:val="00376230"/>
    <w:rsid w:val="00376A36"/>
    <w:rsid w:val="00377C21"/>
    <w:rsid w:val="00380104"/>
    <w:rsid w:val="00380899"/>
    <w:rsid w:val="00381843"/>
    <w:rsid w:val="003819CB"/>
    <w:rsid w:val="00382427"/>
    <w:rsid w:val="00383C67"/>
    <w:rsid w:val="003844C1"/>
    <w:rsid w:val="00384F48"/>
    <w:rsid w:val="003851D6"/>
    <w:rsid w:val="00385AC5"/>
    <w:rsid w:val="003860AA"/>
    <w:rsid w:val="0038612C"/>
    <w:rsid w:val="00386230"/>
    <w:rsid w:val="0038624B"/>
    <w:rsid w:val="003867E3"/>
    <w:rsid w:val="00386EC9"/>
    <w:rsid w:val="00386EDF"/>
    <w:rsid w:val="00390188"/>
    <w:rsid w:val="00390A8B"/>
    <w:rsid w:val="00390D3B"/>
    <w:rsid w:val="00391A56"/>
    <w:rsid w:val="003925C2"/>
    <w:rsid w:val="003926D9"/>
    <w:rsid w:val="00392D9B"/>
    <w:rsid w:val="003937DA"/>
    <w:rsid w:val="003938C4"/>
    <w:rsid w:val="003944FC"/>
    <w:rsid w:val="003959B9"/>
    <w:rsid w:val="00395D21"/>
    <w:rsid w:val="00395E30"/>
    <w:rsid w:val="00395F60"/>
    <w:rsid w:val="003965E9"/>
    <w:rsid w:val="0039711D"/>
    <w:rsid w:val="00397FCB"/>
    <w:rsid w:val="003A0704"/>
    <w:rsid w:val="003A0BF4"/>
    <w:rsid w:val="003A0EBA"/>
    <w:rsid w:val="003A104F"/>
    <w:rsid w:val="003A169D"/>
    <w:rsid w:val="003A1EA4"/>
    <w:rsid w:val="003A1F3E"/>
    <w:rsid w:val="003A27F5"/>
    <w:rsid w:val="003A2ED9"/>
    <w:rsid w:val="003A3E26"/>
    <w:rsid w:val="003A3E7D"/>
    <w:rsid w:val="003A49B8"/>
    <w:rsid w:val="003A539B"/>
    <w:rsid w:val="003A549C"/>
    <w:rsid w:val="003A5B6E"/>
    <w:rsid w:val="003A5BE3"/>
    <w:rsid w:val="003A5BE8"/>
    <w:rsid w:val="003A5CE4"/>
    <w:rsid w:val="003A5FE1"/>
    <w:rsid w:val="003A609E"/>
    <w:rsid w:val="003A6180"/>
    <w:rsid w:val="003A6B02"/>
    <w:rsid w:val="003A7260"/>
    <w:rsid w:val="003A75F9"/>
    <w:rsid w:val="003A785B"/>
    <w:rsid w:val="003A79EF"/>
    <w:rsid w:val="003A7C9C"/>
    <w:rsid w:val="003A7D7C"/>
    <w:rsid w:val="003B022E"/>
    <w:rsid w:val="003B0955"/>
    <w:rsid w:val="003B0C21"/>
    <w:rsid w:val="003B16FA"/>
    <w:rsid w:val="003B1732"/>
    <w:rsid w:val="003B1806"/>
    <w:rsid w:val="003B1C60"/>
    <w:rsid w:val="003B1CDC"/>
    <w:rsid w:val="003B20C3"/>
    <w:rsid w:val="003B2147"/>
    <w:rsid w:val="003B22E9"/>
    <w:rsid w:val="003B291B"/>
    <w:rsid w:val="003B2A0A"/>
    <w:rsid w:val="003B2AA9"/>
    <w:rsid w:val="003B2CEF"/>
    <w:rsid w:val="003B310F"/>
    <w:rsid w:val="003B3528"/>
    <w:rsid w:val="003B36C3"/>
    <w:rsid w:val="003B49A7"/>
    <w:rsid w:val="003B4DE7"/>
    <w:rsid w:val="003B5534"/>
    <w:rsid w:val="003B6DA5"/>
    <w:rsid w:val="003B6F29"/>
    <w:rsid w:val="003B756C"/>
    <w:rsid w:val="003B7FF3"/>
    <w:rsid w:val="003C0339"/>
    <w:rsid w:val="003C08CB"/>
    <w:rsid w:val="003C0B5B"/>
    <w:rsid w:val="003C1297"/>
    <w:rsid w:val="003C1978"/>
    <w:rsid w:val="003C1CCA"/>
    <w:rsid w:val="003C1E9E"/>
    <w:rsid w:val="003C251B"/>
    <w:rsid w:val="003C2A1E"/>
    <w:rsid w:val="003C2E2D"/>
    <w:rsid w:val="003C30C3"/>
    <w:rsid w:val="003C3239"/>
    <w:rsid w:val="003C39E6"/>
    <w:rsid w:val="003C4662"/>
    <w:rsid w:val="003C5304"/>
    <w:rsid w:val="003C5A75"/>
    <w:rsid w:val="003C5BE1"/>
    <w:rsid w:val="003C7293"/>
    <w:rsid w:val="003D10CC"/>
    <w:rsid w:val="003D1F61"/>
    <w:rsid w:val="003D2573"/>
    <w:rsid w:val="003D266D"/>
    <w:rsid w:val="003D2786"/>
    <w:rsid w:val="003D28CE"/>
    <w:rsid w:val="003D33EB"/>
    <w:rsid w:val="003D37E4"/>
    <w:rsid w:val="003D3850"/>
    <w:rsid w:val="003D3B0A"/>
    <w:rsid w:val="003D46BA"/>
    <w:rsid w:val="003D5199"/>
    <w:rsid w:val="003D55DB"/>
    <w:rsid w:val="003D68B2"/>
    <w:rsid w:val="003E06CC"/>
    <w:rsid w:val="003E0BEB"/>
    <w:rsid w:val="003E115D"/>
    <w:rsid w:val="003E1941"/>
    <w:rsid w:val="003E1B77"/>
    <w:rsid w:val="003E1CCE"/>
    <w:rsid w:val="003E1F44"/>
    <w:rsid w:val="003E1FB8"/>
    <w:rsid w:val="003E211E"/>
    <w:rsid w:val="003E33BE"/>
    <w:rsid w:val="003E362D"/>
    <w:rsid w:val="003E3899"/>
    <w:rsid w:val="003E39EA"/>
    <w:rsid w:val="003E3A83"/>
    <w:rsid w:val="003E41F5"/>
    <w:rsid w:val="003E4525"/>
    <w:rsid w:val="003E4A90"/>
    <w:rsid w:val="003E5019"/>
    <w:rsid w:val="003E5313"/>
    <w:rsid w:val="003E5752"/>
    <w:rsid w:val="003E5B09"/>
    <w:rsid w:val="003E6211"/>
    <w:rsid w:val="003E63EC"/>
    <w:rsid w:val="003E6856"/>
    <w:rsid w:val="003E720B"/>
    <w:rsid w:val="003E75BC"/>
    <w:rsid w:val="003E7FEC"/>
    <w:rsid w:val="003F0B45"/>
    <w:rsid w:val="003F0F18"/>
    <w:rsid w:val="003F1329"/>
    <w:rsid w:val="003F34E9"/>
    <w:rsid w:val="003F3A47"/>
    <w:rsid w:val="003F3D2A"/>
    <w:rsid w:val="003F4094"/>
    <w:rsid w:val="003F4170"/>
    <w:rsid w:val="003F43CE"/>
    <w:rsid w:val="003F47FA"/>
    <w:rsid w:val="003F4FCF"/>
    <w:rsid w:val="003F546D"/>
    <w:rsid w:val="003F559F"/>
    <w:rsid w:val="003F59EC"/>
    <w:rsid w:val="003F680A"/>
    <w:rsid w:val="003F6921"/>
    <w:rsid w:val="003F6CEA"/>
    <w:rsid w:val="003F6F27"/>
    <w:rsid w:val="003F7555"/>
    <w:rsid w:val="003F7F28"/>
    <w:rsid w:val="00400589"/>
    <w:rsid w:val="00400F61"/>
    <w:rsid w:val="00401291"/>
    <w:rsid w:val="00401B45"/>
    <w:rsid w:val="00401BFF"/>
    <w:rsid w:val="00401E69"/>
    <w:rsid w:val="00402654"/>
    <w:rsid w:val="00403032"/>
    <w:rsid w:val="0040332D"/>
    <w:rsid w:val="004038B2"/>
    <w:rsid w:val="004040EF"/>
    <w:rsid w:val="00404610"/>
    <w:rsid w:val="004053CB"/>
    <w:rsid w:val="00406816"/>
    <w:rsid w:val="0041039A"/>
    <w:rsid w:val="004106C1"/>
    <w:rsid w:val="00411791"/>
    <w:rsid w:val="00411C02"/>
    <w:rsid w:val="00412073"/>
    <w:rsid w:val="00413188"/>
    <w:rsid w:val="00413400"/>
    <w:rsid w:val="004136A5"/>
    <w:rsid w:val="0041409F"/>
    <w:rsid w:val="00414219"/>
    <w:rsid w:val="00414E2A"/>
    <w:rsid w:val="00415416"/>
    <w:rsid w:val="00416E2E"/>
    <w:rsid w:val="00420AB9"/>
    <w:rsid w:val="00420B72"/>
    <w:rsid w:val="0042153A"/>
    <w:rsid w:val="00421580"/>
    <w:rsid w:val="004222DC"/>
    <w:rsid w:val="0042247C"/>
    <w:rsid w:val="00422748"/>
    <w:rsid w:val="00423875"/>
    <w:rsid w:val="00423A0C"/>
    <w:rsid w:val="00423EA2"/>
    <w:rsid w:val="00424558"/>
    <w:rsid w:val="00424D55"/>
    <w:rsid w:val="00426912"/>
    <w:rsid w:val="00426C0A"/>
    <w:rsid w:val="004278A8"/>
    <w:rsid w:val="004278B5"/>
    <w:rsid w:val="004300F4"/>
    <w:rsid w:val="004314CE"/>
    <w:rsid w:val="00431E68"/>
    <w:rsid w:val="00433605"/>
    <w:rsid w:val="0043405D"/>
    <w:rsid w:val="0043450C"/>
    <w:rsid w:val="004346AD"/>
    <w:rsid w:val="00434C3E"/>
    <w:rsid w:val="0043558C"/>
    <w:rsid w:val="004356B4"/>
    <w:rsid w:val="004356EB"/>
    <w:rsid w:val="00435FAE"/>
    <w:rsid w:val="0043602D"/>
    <w:rsid w:val="0043665D"/>
    <w:rsid w:val="0043675F"/>
    <w:rsid w:val="00436804"/>
    <w:rsid w:val="00436B92"/>
    <w:rsid w:val="00436D62"/>
    <w:rsid w:val="00436E88"/>
    <w:rsid w:val="00440365"/>
    <w:rsid w:val="00440AA8"/>
    <w:rsid w:val="00440E62"/>
    <w:rsid w:val="00441712"/>
    <w:rsid w:val="00441B5A"/>
    <w:rsid w:val="00441D72"/>
    <w:rsid w:val="0044260D"/>
    <w:rsid w:val="00442E0A"/>
    <w:rsid w:val="004432F0"/>
    <w:rsid w:val="00443E49"/>
    <w:rsid w:val="00444A5C"/>
    <w:rsid w:val="0044544A"/>
    <w:rsid w:val="00445731"/>
    <w:rsid w:val="00445A9F"/>
    <w:rsid w:val="0044677D"/>
    <w:rsid w:val="00447103"/>
    <w:rsid w:val="0044762D"/>
    <w:rsid w:val="004507CB"/>
    <w:rsid w:val="00450C0E"/>
    <w:rsid w:val="00450D61"/>
    <w:rsid w:val="00450E12"/>
    <w:rsid w:val="00451A5A"/>
    <w:rsid w:val="00451CF6"/>
    <w:rsid w:val="00452AC5"/>
    <w:rsid w:val="0045366D"/>
    <w:rsid w:val="004547B4"/>
    <w:rsid w:val="00454DBE"/>
    <w:rsid w:val="00455203"/>
    <w:rsid w:val="004553EB"/>
    <w:rsid w:val="00455497"/>
    <w:rsid w:val="00455B9F"/>
    <w:rsid w:val="0045612E"/>
    <w:rsid w:val="00456D2B"/>
    <w:rsid w:val="00457089"/>
    <w:rsid w:val="00457275"/>
    <w:rsid w:val="00457348"/>
    <w:rsid w:val="004601F1"/>
    <w:rsid w:val="004611AC"/>
    <w:rsid w:val="004616D9"/>
    <w:rsid w:val="004622AB"/>
    <w:rsid w:val="004623BD"/>
    <w:rsid w:val="004624CF"/>
    <w:rsid w:val="00462860"/>
    <w:rsid w:val="004628BD"/>
    <w:rsid w:val="0046290C"/>
    <w:rsid w:val="00462CC9"/>
    <w:rsid w:val="00462D8E"/>
    <w:rsid w:val="0046363A"/>
    <w:rsid w:val="00463820"/>
    <w:rsid w:val="00464175"/>
    <w:rsid w:val="00464E48"/>
    <w:rsid w:val="0046506B"/>
    <w:rsid w:val="00465673"/>
    <w:rsid w:val="004662DC"/>
    <w:rsid w:val="00466677"/>
    <w:rsid w:val="0046676C"/>
    <w:rsid w:val="00466DA8"/>
    <w:rsid w:val="00466E8E"/>
    <w:rsid w:val="00467797"/>
    <w:rsid w:val="00470962"/>
    <w:rsid w:val="00470A79"/>
    <w:rsid w:val="00470A8F"/>
    <w:rsid w:val="0047138A"/>
    <w:rsid w:val="004718D0"/>
    <w:rsid w:val="004722EF"/>
    <w:rsid w:val="00472F50"/>
    <w:rsid w:val="00473790"/>
    <w:rsid w:val="00473CB2"/>
    <w:rsid w:val="00473FEF"/>
    <w:rsid w:val="004747EB"/>
    <w:rsid w:val="004759DF"/>
    <w:rsid w:val="00475B20"/>
    <w:rsid w:val="00476A7D"/>
    <w:rsid w:val="00476FB1"/>
    <w:rsid w:val="004770F4"/>
    <w:rsid w:val="004774C7"/>
    <w:rsid w:val="00477927"/>
    <w:rsid w:val="00480633"/>
    <w:rsid w:val="004809EB"/>
    <w:rsid w:val="0048122D"/>
    <w:rsid w:val="004821F6"/>
    <w:rsid w:val="00483074"/>
    <w:rsid w:val="004832FC"/>
    <w:rsid w:val="0048347D"/>
    <w:rsid w:val="00483E8D"/>
    <w:rsid w:val="00483F6C"/>
    <w:rsid w:val="00483F9A"/>
    <w:rsid w:val="00484592"/>
    <w:rsid w:val="00484BA0"/>
    <w:rsid w:val="00484BB4"/>
    <w:rsid w:val="004855D7"/>
    <w:rsid w:val="004855FD"/>
    <w:rsid w:val="004857B5"/>
    <w:rsid w:val="00486E75"/>
    <w:rsid w:val="004875F8"/>
    <w:rsid w:val="00487621"/>
    <w:rsid w:val="00487920"/>
    <w:rsid w:val="00487A1C"/>
    <w:rsid w:val="00487DBE"/>
    <w:rsid w:val="00487E35"/>
    <w:rsid w:val="00490EDD"/>
    <w:rsid w:val="00491A2E"/>
    <w:rsid w:val="00491A38"/>
    <w:rsid w:val="00492730"/>
    <w:rsid w:val="00492798"/>
    <w:rsid w:val="00492B88"/>
    <w:rsid w:val="004933CE"/>
    <w:rsid w:val="00493706"/>
    <w:rsid w:val="00493AFE"/>
    <w:rsid w:val="004955F7"/>
    <w:rsid w:val="004957AB"/>
    <w:rsid w:val="00495F8C"/>
    <w:rsid w:val="004960B8"/>
    <w:rsid w:val="00496E4C"/>
    <w:rsid w:val="00496F32"/>
    <w:rsid w:val="004975F9"/>
    <w:rsid w:val="004978B3"/>
    <w:rsid w:val="00497BAC"/>
    <w:rsid w:val="00497F73"/>
    <w:rsid w:val="004A0ADA"/>
    <w:rsid w:val="004A1EE9"/>
    <w:rsid w:val="004A2642"/>
    <w:rsid w:val="004A2673"/>
    <w:rsid w:val="004A3700"/>
    <w:rsid w:val="004A3992"/>
    <w:rsid w:val="004A3B11"/>
    <w:rsid w:val="004A4005"/>
    <w:rsid w:val="004A55B3"/>
    <w:rsid w:val="004A5A33"/>
    <w:rsid w:val="004A5B42"/>
    <w:rsid w:val="004A653B"/>
    <w:rsid w:val="004B0178"/>
    <w:rsid w:val="004B01E8"/>
    <w:rsid w:val="004B0408"/>
    <w:rsid w:val="004B0A1D"/>
    <w:rsid w:val="004B0D41"/>
    <w:rsid w:val="004B29CD"/>
    <w:rsid w:val="004B2CD5"/>
    <w:rsid w:val="004B2F30"/>
    <w:rsid w:val="004B3453"/>
    <w:rsid w:val="004B3531"/>
    <w:rsid w:val="004B38F1"/>
    <w:rsid w:val="004B3D5C"/>
    <w:rsid w:val="004B4C7A"/>
    <w:rsid w:val="004B4FC2"/>
    <w:rsid w:val="004B54B6"/>
    <w:rsid w:val="004B5507"/>
    <w:rsid w:val="004B56BA"/>
    <w:rsid w:val="004B6114"/>
    <w:rsid w:val="004B6360"/>
    <w:rsid w:val="004B6AA4"/>
    <w:rsid w:val="004B6FE1"/>
    <w:rsid w:val="004B7032"/>
    <w:rsid w:val="004B761E"/>
    <w:rsid w:val="004B7A61"/>
    <w:rsid w:val="004B7DA9"/>
    <w:rsid w:val="004C0466"/>
    <w:rsid w:val="004C0778"/>
    <w:rsid w:val="004C15FF"/>
    <w:rsid w:val="004C21A5"/>
    <w:rsid w:val="004C28C6"/>
    <w:rsid w:val="004C41B3"/>
    <w:rsid w:val="004C4975"/>
    <w:rsid w:val="004C572A"/>
    <w:rsid w:val="004C615E"/>
    <w:rsid w:val="004C6497"/>
    <w:rsid w:val="004C6A19"/>
    <w:rsid w:val="004C7563"/>
    <w:rsid w:val="004C7731"/>
    <w:rsid w:val="004C7B9B"/>
    <w:rsid w:val="004C7C78"/>
    <w:rsid w:val="004D0D2B"/>
    <w:rsid w:val="004D2AC9"/>
    <w:rsid w:val="004D2AE8"/>
    <w:rsid w:val="004D2C13"/>
    <w:rsid w:val="004D2D12"/>
    <w:rsid w:val="004D352B"/>
    <w:rsid w:val="004D385A"/>
    <w:rsid w:val="004D4108"/>
    <w:rsid w:val="004D5666"/>
    <w:rsid w:val="004D5CF1"/>
    <w:rsid w:val="004D5DC8"/>
    <w:rsid w:val="004D643F"/>
    <w:rsid w:val="004D69D2"/>
    <w:rsid w:val="004D6B27"/>
    <w:rsid w:val="004D6B8E"/>
    <w:rsid w:val="004D6E82"/>
    <w:rsid w:val="004D736D"/>
    <w:rsid w:val="004E0672"/>
    <w:rsid w:val="004E0E33"/>
    <w:rsid w:val="004E1362"/>
    <w:rsid w:val="004E230B"/>
    <w:rsid w:val="004E2448"/>
    <w:rsid w:val="004E286B"/>
    <w:rsid w:val="004E2A9A"/>
    <w:rsid w:val="004E2C1C"/>
    <w:rsid w:val="004E2DC3"/>
    <w:rsid w:val="004E2DD3"/>
    <w:rsid w:val="004E2FEA"/>
    <w:rsid w:val="004E305E"/>
    <w:rsid w:val="004E4185"/>
    <w:rsid w:val="004E42D2"/>
    <w:rsid w:val="004E433F"/>
    <w:rsid w:val="004E455A"/>
    <w:rsid w:val="004E4C06"/>
    <w:rsid w:val="004E4DFC"/>
    <w:rsid w:val="004E4FB0"/>
    <w:rsid w:val="004E5BFC"/>
    <w:rsid w:val="004E5D22"/>
    <w:rsid w:val="004E665C"/>
    <w:rsid w:val="004E6EC6"/>
    <w:rsid w:val="004E7610"/>
    <w:rsid w:val="004E7CAB"/>
    <w:rsid w:val="004F06FA"/>
    <w:rsid w:val="004F07B9"/>
    <w:rsid w:val="004F09EE"/>
    <w:rsid w:val="004F0D6D"/>
    <w:rsid w:val="004F1A3D"/>
    <w:rsid w:val="004F38AE"/>
    <w:rsid w:val="004F3C7C"/>
    <w:rsid w:val="004F3E1C"/>
    <w:rsid w:val="004F4FEA"/>
    <w:rsid w:val="004F516A"/>
    <w:rsid w:val="004F61CC"/>
    <w:rsid w:val="004F6280"/>
    <w:rsid w:val="004F697C"/>
    <w:rsid w:val="004F6CED"/>
    <w:rsid w:val="004F7CA0"/>
    <w:rsid w:val="00500055"/>
    <w:rsid w:val="005001AF"/>
    <w:rsid w:val="00500714"/>
    <w:rsid w:val="00500A58"/>
    <w:rsid w:val="00501513"/>
    <w:rsid w:val="005016A8"/>
    <w:rsid w:val="00501A4C"/>
    <w:rsid w:val="00501B07"/>
    <w:rsid w:val="00501BC0"/>
    <w:rsid w:val="00501EA8"/>
    <w:rsid w:val="00502E3B"/>
    <w:rsid w:val="00503848"/>
    <w:rsid w:val="005039B1"/>
    <w:rsid w:val="00503BE5"/>
    <w:rsid w:val="00503D14"/>
    <w:rsid w:val="00503F26"/>
    <w:rsid w:val="00504B55"/>
    <w:rsid w:val="00504CA1"/>
    <w:rsid w:val="005051C5"/>
    <w:rsid w:val="00505450"/>
    <w:rsid w:val="005055C3"/>
    <w:rsid w:val="00505731"/>
    <w:rsid w:val="0050614A"/>
    <w:rsid w:val="005066E8"/>
    <w:rsid w:val="00506A66"/>
    <w:rsid w:val="0050765B"/>
    <w:rsid w:val="0050780E"/>
    <w:rsid w:val="00507D02"/>
    <w:rsid w:val="00507E2A"/>
    <w:rsid w:val="00507EB4"/>
    <w:rsid w:val="00510264"/>
    <w:rsid w:val="00511138"/>
    <w:rsid w:val="00511782"/>
    <w:rsid w:val="00511D55"/>
    <w:rsid w:val="0051219F"/>
    <w:rsid w:val="005132E7"/>
    <w:rsid w:val="005135D9"/>
    <w:rsid w:val="00513BD1"/>
    <w:rsid w:val="0051443F"/>
    <w:rsid w:val="00514713"/>
    <w:rsid w:val="005147B0"/>
    <w:rsid w:val="005148AC"/>
    <w:rsid w:val="00514E46"/>
    <w:rsid w:val="00515BC3"/>
    <w:rsid w:val="00516891"/>
    <w:rsid w:val="0052016F"/>
    <w:rsid w:val="00520294"/>
    <w:rsid w:val="005214A7"/>
    <w:rsid w:val="00522210"/>
    <w:rsid w:val="00522580"/>
    <w:rsid w:val="00522794"/>
    <w:rsid w:val="005227AF"/>
    <w:rsid w:val="005236E8"/>
    <w:rsid w:val="00523C28"/>
    <w:rsid w:val="00524432"/>
    <w:rsid w:val="0052474E"/>
    <w:rsid w:val="00524A0F"/>
    <w:rsid w:val="00524EA9"/>
    <w:rsid w:val="00524ED3"/>
    <w:rsid w:val="00526952"/>
    <w:rsid w:val="00526BBC"/>
    <w:rsid w:val="00526D7F"/>
    <w:rsid w:val="005302DF"/>
    <w:rsid w:val="00530302"/>
    <w:rsid w:val="00530D24"/>
    <w:rsid w:val="0053194D"/>
    <w:rsid w:val="00531F1A"/>
    <w:rsid w:val="00532899"/>
    <w:rsid w:val="005334F9"/>
    <w:rsid w:val="00533708"/>
    <w:rsid w:val="005350A0"/>
    <w:rsid w:val="00536398"/>
    <w:rsid w:val="005367EB"/>
    <w:rsid w:val="00536900"/>
    <w:rsid w:val="00536D4D"/>
    <w:rsid w:val="00537472"/>
    <w:rsid w:val="00540563"/>
    <w:rsid w:val="00540579"/>
    <w:rsid w:val="00541CDC"/>
    <w:rsid w:val="00542873"/>
    <w:rsid w:val="00543107"/>
    <w:rsid w:val="005431EA"/>
    <w:rsid w:val="005438D5"/>
    <w:rsid w:val="00543953"/>
    <w:rsid w:val="00543A76"/>
    <w:rsid w:val="00543FDE"/>
    <w:rsid w:val="005444D3"/>
    <w:rsid w:val="00544B4E"/>
    <w:rsid w:val="00545106"/>
    <w:rsid w:val="005453E3"/>
    <w:rsid w:val="00545A3D"/>
    <w:rsid w:val="005472C8"/>
    <w:rsid w:val="005476F7"/>
    <w:rsid w:val="00547710"/>
    <w:rsid w:val="00547873"/>
    <w:rsid w:val="00547FE2"/>
    <w:rsid w:val="0055026C"/>
    <w:rsid w:val="00550BCC"/>
    <w:rsid w:val="005512D3"/>
    <w:rsid w:val="00551AD4"/>
    <w:rsid w:val="00552C5B"/>
    <w:rsid w:val="005533EE"/>
    <w:rsid w:val="00553864"/>
    <w:rsid w:val="005541F9"/>
    <w:rsid w:val="00554229"/>
    <w:rsid w:val="00554790"/>
    <w:rsid w:val="0055520C"/>
    <w:rsid w:val="0055538F"/>
    <w:rsid w:val="0055595D"/>
    <w:rsid w:val="00556182"/>
    <w:rsid w:val="0055635A"/>
    <w:rsid w:val="00556CA1"/>
    <w:rsid w:val="00556DB2"/>
    <w:rsid w:val="00556F0C"/>
    <w:rsid w:val="005578B6"/>
    <w:rsid w:val="005607FC"/>
    <w:rsid w:val="00560C39"/>
    <w:rsid w:val="005628B8"/>
    <w:rsid w:val="00562E3E"/>
    <w:rsid w:val="00562E71"/>
    <w:rsid w:val="00563999"/>
    <w:rsid w:val="00563DF7"/>
    <w:rsid w:val="00563E55"/>
    <w:rsid w:val="00563F20"/>
    <w:rsid w:val="00563F5F"/>
    <w:rsid w:val="00564C4E"/>
    <w:rsid w:val="00566407"/>
    <w:rsid w:val="00566BA2"/>
    <w:rsid w:val="00566D4E"/>
    <w:rsid w:val="005673E5"/>
    <w:rsid w:val="00570330"/>
    <w:rsid w:val="005706B5"/>
    <w:rsid w:val="0057163A"/>
    <w:rsid w:val="00571B40"/>
    <w:rsid w:val="00572434"/>
    <w:rsid w:val="00572FC0"/>
    <w:rsid w:val="00573774"/>
    <w:rsid w:val="00573C39"/>
    <w:rsid w:val="0057476C"/>
    <w:rsid w:val="00574959"/>
    <w:rsid w:val="00574FD0"/>
    <w:rsid w:val="0057502B"/>
    <w:rsid w:val="005750C8"/>
    <w:rsid w:val="00576159"/>
    <w:rsid w:val="0057678C"/>
    <w:rsid w:val="0057706F"/>
    <w:rsid w:val="00577368"/>
    <w:rsid w:val="00577A5F"/>
    <w:rsid w:val="00577A8B"/>
    <w:rsid w:val="00577B14"/>
    <w:rsid w:val="00577CDF"/>
    <w:rsid w:val="00580222"/>
    <w:rsid w:val="0058022F"/>
    <w:rsid w:val="00580254"/>
    <w:rsid w:val="005813DF"/>
    <w:rsid w:val="00581446"/>
    <w:rsid w:val="0058163F"/>
    <w:rsid w:val="00581962"/>
    <w:rsid w:val="00581C01"/>
    <w:rsid w:val="00581E76"/>
    <w:rsid w:val="00585515"/>
    <w:rsid w:val="00585E01"/>
    <w:rsid w:val="005861F3"/>
    <w:rsid w:val="00586875"/>
    <w:rsid w:val="005868EF"/>
    <w:rsid w:val="00586D12"/>
    <w:rsid w:val="0058710E"/>
    <w:rsid w:val="00587B66"/>
    <w:rsid w:val="00587E00"/>
    <w:rsid w:val="00590DF5"/>
    <w:rsid w:val="0059174C"/>
    <w:rsid w:val="00592BA8"/>
    <w:rsid w:val="00592EA9"/>
    <w:rsid w:val="00594091"/>
    <w:rsid w:val="00594BC6"/>
    <w:rsid w:val="005952D6"/>
    <w:rsid w:val="00595A5A"/>
    <w:rsid w:val="00596573"/>
    <w:rsid w:val="0059688E"/>
    <w:rsid w:val="00596934"/>
    <w:rsid w:val="00596A92"/>
    <w:rsid w:val="00596B49"/>
    <w:rsid w:val="0059765F"/>
    <w:rsid w:val="005A056A"/>
    <w:rsid w:val="005A0AAD"/>
    <w:rsid w:val="005A140F"/>
    <w:rsid w:val="005A1A80"/>
    <w:rsid w:val="005A1E6F"/>
    <w:rsid w:val="005A2639"/>
    <w:rsid w:val="005A26CE"/>
    <w:rsid w:val="005A2A28"/>
    <w:rsid w:val="005A2A45"/>
    <w:rsid w:val="005A2C57"/>
    <w:rsid w:val="005A344E"/>
    <w:rsid w:val="005A4051"/>
    <w:rsid w:val="005A4563"/>
    <w:rsid w:val="005A4E4C"/>
    <w:rsid w:val="005A5264"/>
    <w:rsid w:val="005A53D7"/>
    <w:rsid w:val="005A5A6B"/>
    <w:rsid w:val="005A5A9C"/>
    <w:rsid w:val="005A6D32"/>
    <w:rsid w:val="005A751D"/>
    <w:rsid w:val="005A7712"/>
    <w:rsid w:val="005A7F86"/>
    <w:rsid w:val="005B00D8"/>
    <w:rsid w:val="005B017B"/>
    <w:rsid w:val="005B0192"/>
    <w:rsid w:val="005B02C5"/>
    <w:rsid w:val="005B088B"/>
    <w:rsid w:val="005B0949"/>
    <w:rsid w:val="005B1188"/>
    <w:rsid w:val="005B11F5"/>
    <w:rsid w:val="005B1484"/>
    <w:rsid w:val="005B1ADF"/>
    <w:rsid w:val="005B24DA"/>
    <w:rsid w:val="005B2518"/>
    <w:rsid w:val="005B30B2"/>
    <w:rsid w:val="005B310A"/>
    <w:rsid w:val="005B3357"/>
    <w:rsid w:val="005B3C2B"/>
    <w:rsid w:val="005B3DDC"/>
    <w:rsid w:val="005B3E1D"/>
    <w:rsid w:val="005B49BD"/>
    <w:rsid w:val="005B4F59"/>
    <w:rsid w:val="005B5054"/>
    <w:rsid w:val="005B50E3"/>
    <w:rsid w:val="005B56A2"/>
    <w:rsid w:val="005B5970"/>
    <w:rsid w:val="005B5CEF"/>
    <w:rsid w:val="005B623D"/>
    <w:rsid w:val="005B68BE"/>
    <w:rsid w:val="005B6D8C"/>
    <w:rsid w:val="005B755C"/>
    <w:rsid w:val="005B7DC2"/>
    <w:rsid w:val="005B7E6C"/>
    <w:rsid w:val="005B7FFE"/>
    <w:rsid w:val="005C078B"/>
    <w:rsid w:val="005C0EAF"/>
    <w:rsid w:val="005C150A"/>
    <w:rsid w:val="005C159E"/>
    <w:rsid w:val="005C1FC1"/>
    <w:rsid w:val="005C2B2F"/>
    <w:rsid w:val="005C474D"/>
    <w:rsid w:val="005C4B55"/>
    <w:rsid w:val="005C4E64"/>
    <w:rsid w:val="005C5A3F"/>
    <w:rsid w:val="005C683E"/>
    <w:rsid w:val="005C70F0"/>
    <w:rsid w:val="005C713A"/>
    <w:rsid w:val="005C7E3C"/>
    <w:rsid w:val="005C7FAB"/>
    <w:rsid w:val="005D00DF"/>
    <w:rsid w:val="005D0719"/>
    <w:rsid w:val="005D0F4E"/>
    <w:rsid w:val="005D1269"/>
    <w:rsid w:val="005D18E3"/>
    <w:rsid w:val="005D1B33"/>
    <w:rsid w:val="005D203C"/>
    <w:rsid w:val="005D236D"/>
    <w:rsid w:val="005D23A9"/>
    <w:rsid w:val="005D24A0"/>
    <w:rsid w:val="005D2595"/>
    <w:rsid w:val="005D2A15"/>
    <w:rsid w:val="005D2DB6"/>
    <w:rsid w:val="005D3000"/>
    <w:rsid w:val="005D30F7"/>
    <w:rsid w:val="005D3387"/>
    <w:rsid w:val="005D35EB"/>
    <w:rsid w:val="005D4160"/>
    <w:rsid w:val="005D419D"/>
    <w:rsid w:val="005D42CD"/>
    <w:rsid w:val="005D499C"/>
    <w:rsid w:val="005D4B94"/>
    <w:rsid w:val="005D4C6C"/>
    <w:rsid w:val="005D54BE"/>
    <w:rsid w:val="005D5581"/>
    <w:rsid w:val="005D58F8"/>
    <w:rsid w:val="005D6791"/>
    <w:rsid w:val="005D6A56"/>
    <w:rsid w:val="005D6B8E"/>
    <w:rsid w:val="005E004F"/>
    <w:rsid w:val="005E0257"/>
    <w:rsid w:val="005E0277"/>
    <w:rsid w:val="005E08C3"/>
    <w:rsid w:val="005E0C12"/>
    <w:rsid w:val="005E102A"/>
    <w:rsid w:val="005E1757"/>
    <w:rsid w:val="005E1D5E"/>
    <w:rsid w:val="005E2321"/>
    <w:rsid w:val="005E2BA8"/>
    <w:rsid w:val="005E2DD2"/>
    <w:rsid w:val="005E349E"/>
    <w:rsid w:val="005E4B56"/>
    <w:rsid w:val="005E4F60"/>
    <w:rsid w:val="005E5310"/>
    <w:rsid w:val="005E5453"/>
    <w:rsid w:val="005E555A"/>
    <w:rsid w:val="005E5849"/>
    <w:rsid w:val="005E646E"/>
    <w:rsid w:val="005F10B1"/>
    <w:rsid w:val="005F1C73"/>
    <w:rsid w:val="005F26D0"/>
    <w:rsid w:val="005F278C"/>
    <w:rsid w:val="005F298A"/>
    <w:rsid w:val="005F2A85"/>
    <w:rsid w:val="005F35F0"/>
    <w:rsid w:val="005F5536"/>
    <w:rsid w:val="005F5750"/>
    <w:rsid w:val="005F6D1C"/>
    <w:rsid w:val="005F7027"/>
    <w:rsid w:val="005F713B"/>
    <w:rsid w:val="00600027"/>
    <w:rsid w:val="00600073"/>
    <w:rsid w:val="006000BB"/>
    <w:rsid w:val="00600278"/>
    <w:rsid w:val="0060106F"/>
    <w:rsid w:val="006014A4"/>
    <w:rsid w:val="006017B2"/>
    <w:rsid w:val="006021D7"/>
    <w:rsid w:val="00602B73"/>
    <w:rsid w:val="00603216"/>
    <w:rsid w:val="0060464A"/>
    <w:rsid w:val="00604E19"/>
    <w:rsid w:val="006059A5"/>
    <w:rsid w:val="00606187"/>
    <w:rsid w:val="00606353"/>
    <w:rsid w:val="006063A7"/>
    <w:rsid w:val="006072A9"/>
    <w:rsid w:val="00607A81"/>
    <w:rsid w:val="00607B52"/>
    <w:rsid w:val="00610332"/>
    <w:rsid w:val="00610951"/>
    <w:rsid w:val="00610C3F"/>
    <w:rsid w:val="00611AA8"/>
    <w:rsid w:val="006120E1"/>
    <w:rsid w:val="006123B7"/>
    <w:rsid w:val="00612CCE"/>
    <w:rsid w:val="00612E5A"/>
    <w:rsid w:val="00612FFA"/>
    <w:rsid w:val="00613001"/>
    <w:rsid w:val="006133E5"/>
    <w:rsid w:val="0061340D"/>
    <w:rsid w:val="006137CA"/>
    <w:rsid w:val="00613D31"/>
    <w:rsid w:val="00614715"/>
    <w:rsid w:val="00614792"/>
    <w:rsid w:val="00614832"/>
    <w:rsid w:val="006155F0"/>
    <w:rsid w:val="00616463"/>
    <w:rsid w:val="0061706C"/>
    <w:rsid w:val="0061724E"/>
    <w:rsid w:val="006173B6"/>
    <w:rsid w:val="006174FF"/>
    <w:rsid w:val="0061787C"/>
    <w:rsid w:val="00617B8F"/>
    <w:rsid w:val="00617C9C"/>
    <w:rsid w:val="006200A1"/>
    <w:rsid w:val="00620B4A"/>
    <w:rsid w:val="00621B0C"/>
    <w:rsid w:val="00621B55"/>
    <w:rsid w:val="00621B96"/>
    <w:rsid w:val="00621FE8"/>
    <w:rsid w:val="00622AD7"/>
    <w:rsid w:val="00623396"/>
    <w:rsid w:val="00623B71"/>
    <w:rsid w:val="00624456"/>
    <w:rsid w:val="00624CCB"/>
    <w:rsid w:val="00624F47"/>
    <w:rsid w:val="00625980"/>
    <w:rsid w:val="006259EC"/>
    <w:rsid w:val="006271B5"/>
    <w:rsid w:val="00627321"/>
    <w:rsid w:val="00627F15"/>
    <w:rsid w:val="00630034"/>
    <w:rsid w:val="006303A6"/>
    <w:rsid w:val="00630747"/>
    <w:rsid w:val="00631584"/>
    <w:rsid w:val="00631B2F"/>
    <w:rsid w:val="006320F1"/>
    <w:rsid w:val="00632A2C"/>
    <w:rsid w:val="00632B20"/>
    <w:rsid w:val="00633087"/>
    <w:rsid w:val="0063351F"/>
    <w:rsid w:val="00634469"/>
    <w:rsid w:val="006349B4"/>
    <w:rsid w:val="00634DF4"/>
    <w:rsid w:val="0063532F"/>
    <w:rsid w:val="00635988"/>
    <w:rsid w:val="00635C43"/>
    <w:rsid w:val="00636190"/>
    <w:rsid w:val="00636666"/>
    <w:rsid w:val="0063757E"/>
    <w:rsid w:val="0063788F"/>
    <w:rsid w:val="00637C3E"/>
    <w:rsid w:val="0064022C"/>
    <w:rsid w:val="0064039E"/>
    <w:rsid w:val="00640C0A"/>
    <w:rsid w:val="00640FAB"/>
    <w:rsid w:val="00641667"/>
    <w:rsid w:val="00641F46"/>
    <w:rsid w:val="006420EA"/>
    <w:rsid w:val="00643282"/>
    <w:rsid w:val="006437ED"/>
    <w:rsid w:val="00643814"/>
    <w:rsid w:val="00643ACE"/>
    <w:rsid w:val="00645828"/>
    <w:rsid w:val="00646563"/>
    <w:rsid w:val="006468D2"/>
    <w:rsid w:val="006479AE"/>
    <w:rsid w:val="00647AE4"/>
    <w:rsid w:val="00650B90"/>
    <w:rsid w:val="006518E0"/>
    <w:rsid w:val="00651FDF"/>
    <w:rsid w:val="006521BE"/>
    <w:rsid w:val="006522FC"/>
    <w:rsid w:val="00652A23"/>
    <w:rsid w:val="00652A24"/>
    <w:rsid w:val="00652D0C"/>
    <w:rsid w:val="00652DFA"/>
    <w:rsid w:val="00652FDB"/>
    <w:rsid w:val="00653A12"/>
    <w:rsid w:val="00653F1C"/>
    <w:rsid w:val="006551C8"/>
    <w:rsid w:val="00655365"/>
    <w:rsid w:val="006567F6"/>
    <w:rsid w:val="006568ED"/>
    <w:rsid w:val="00656D35"/>
    <w:rsid w:val="00656DFB"/>
    <w:rsid w:val="0066008E"/>
    <w:rsid w:val="006603F6"/>
    <w:rsid w:val="006611CD"/>
    <w:rsid w:val="00661235"/>
    <w:rsid w:val="006613FF"/>
    <w:rsid w:val="0066228B"/>
    <w:rsid w:val="006624F9"/>
    <w:rsid w:val="00662E2B"/>
    <w:rsid w:val="00662FCB"/>
    <w:rsid w:val="0066318F"/>
    <w:rsid w:val="006646A8"/>
    <w:rsid w:val="006649F0"/>
    <w:rsid w:val="00664CA1"/>
    <w:rsid w:val="006652E1"/>
    <w:rsid w:val="00665534"/>
    <w:rsid w:val="00665B0E"/>
    <w:rsid w:val="00665BD1"/>
    <w:rsid w:val="00666119"/>
    <w:rsid w:val="006664CA"/>
    <w:rsid w:val="00667693"/>
    <w:rsid w:val="00667E52"/>
    <w:rsid w:val="0067056D"/>
    <w:rsid w:val="00672610"/>
    <w:rsid w:val="00672951"/>
    <w:rsid w:val="00672D10"/>
    <w:rsid w:val="006740B7"/>
    <w:rsid w:val="006742EA"/>
    <w:rsid w:val="00674A4C"/>
    <w:rsid w:val="006760F9"/>
    <w:rsid w:val="006765F5"/>
    <w:rsid w:val="006769E7"/>
    <w:rsid w:val="00676C2A"/>
    <w:rsid w:val="00677A41"/>
    <w:rsid w:val="00680302"/>
    <w:rsid w:val="0068047F"/>
    <w:rsid w:val="00680585"/>
    <w:rsid w:val="006805ED"/>
    <w:rsid w:val="00680B76"/>
    <w:rsid w:val="00681061"/>
    <w:rsid w:val="00681540"/>
    <w:rsid w:val="00681725"/>
    <w:rsid w:val="00681F9D"/>
    <w:rsid w:val="00682657"/>
    <w:rsid w:val="0068307D"/>
    <w:rsid w:val="0068328E"/>
    <w:rsid w:val="00683953"/>
    <w:rsid w:val="0068422F"/>
    <w:rsid w:val="00684B45"/>
    <w:rsid w:val="006852EB"/>
    <w:rsid w:val="00685EB7"/>
    <w:rsid w:val="00686CCC"/>
    <w:rsid w:val="00686F1B"/>
    <w:rsid w:val="00687E77"/>
    <w:rsid w:val="00690CAC"/>
    <w:rsid w:val="00691049"/>
    <w:rsid w:val="006918A8"/>
    <w:rsid w:val="00691C48"/>
    <w:rsid w:val="00691CA6"/>
    <w:rsid w:val="00692C14"/>
    <w:rsid w:val="006943ED"/>
    <w:rsid w:val="0069496E"/>
    <w:rsid w:val="00695497"/>
    <w:rsid w:val="0069554C"/>
    <w:rsid w:val="006959DE"/>
    <w:rsid w:val="00695D19"/>
    <w:rsid w:val="00696693"/>
    <w:rsid w:val="00696889"/>
    <w:rsid w:val="00696BC4"/>
    <w:rsid w:val="0069748F"/>
    <w:rsid w:val="006975CE"/>
    <w:rsid w:val="00697D2C"/>
    <w:rsid w:val="006A008F"/>
    <w:rsid w:val="006A09DD"/>
    <w:rsid w:val="006A0BB2"/>
    <w:rsid w:val="006A117B"/>
    <w:rsid w:val="006A144A"/>
    <w:rsid w:val="006A22A1"/>
    <w:rsid w:val="006A25D7"/>
    <w:rsid w:val="006A3730"/>
    <w:rsid w:val="006A39FD"/>
    <w:rsid w:val="006A405B"/>
    <w:rsid w:val="006A4141"/>
    <w:rsid w:val="006A4403"/>
    <w:rsid w:val="006A458E"/>
    <w:rsid w:val="006A5003"/>
    <w:rsid w:val="006A5AB5"/>
    <w:rsid w:val="006A745C"/>
    <w:rsid w:val="006A7646"/>
    <w:rsid w:val="006A7AB4"/>
    <w:rsid w:val="006B0CAF"/>
    <w:rsid w:val="006B0DBB"/>
    <w:rsid w:val="006B0DBD"/>
    <w:rsid w:val="006B1A61"/>
    <w:rsid w:val="006B25E0"/>
    <w:rsid w:val="006B2B27"/>
    <w:rsid w:val="006B39CC"/>
    <w:rsid w:val="006B3D2A"/>
    <w:rsid w:val="006B3F8D"/>
    <w:rsid w:val="006B4112"/>
    <w:rsid w:val="006B4534"/>
    <w:rsid w:val="006B48DD"/>
    <w:rsid w:val="006B5407"/>
    <w:rsid w:val="006B58EE"/>
    <w:rsid w:val="006B5E98"/>
    <w:rsid w:val="006B6A79"/>
    <w:rsid w:val="006B6AF1"/>
    <w:rsid w:val="006B6AFB"/>
    <w:rsid w:val="006B74B0"/>
    <w:rsid w:val="006C04CE"/>
    <w:rsid w:val="006C0A9F"/>
    <w:rsid w:val="006C0FFE"/>
    <w:rsid w:val="006C15DD"/>
    <w:rsid w:val="006C161A"/>
    <w:rsid w:val="006C1B9A"/>
    <w:rsid w:val="006C1E0B"/>
    <w:rsid w:val="006C2AE3"/>
    <w:rsid w:val="006C2AF1"/>
    <w:rsid w:val="006C2BB9"/>
    <w:rsid w:val="006C3BD9"/>
    <w:rsid w:val="006C425F"/>
    <w:rsid w:val="006C4329"/>
    <w:rsid w:val="006C4634"/>
    <w:rsid w:val="006C4C02"/>
    <w:rsid w:val="006C4F0D"/>
    <w:rsid w:val="006C5080"/>
    <w:rsid w:val="006C559F"/>
    <w:rsid w:val="006C594C"/>
    <w:rsid w:val="006C5A03"/>
    <w:rsid w:val="006C65AA"/>
    <w:rsid w:val="006C675E"/>
    <w:rsid w:val="006C7A79"/>
    <w:rsid w:val="006C7EBE"/>
    <w:rsid w:val="006C7F37"/>
    <w:rsid w:val="006D01AE"/>
    <w:rsid w:val="006D0B05"/>
    <w:rsid w:val="006D0CD7"/>
    <w:rsid w:val="006D28AC"/>
    <w:rsid w:val="006D2AB8"/>
    <w:rsid w:val="006D359C"/>
    <w:rsid w:val="006D622A"/>
    <w:rsid w:val="006D7316"/>
    <w:rsid w:val="006D761F"/>
    <w:rsid w:val="006E0824"/>
    <w:rsid w:val="006E097C"/>
    <w:rsid w:val="006E0ABE"/>
    <w:rsid w:val="006E17E3"/>
    <w:rsid w:val="006E1859"/>
    <w:rsid w:val="006E272D"/>
    <w:rsid w:val="006E2A25"/>
    <w:rsid w:val="006E2B62"/>
    <w:rsid w:val="006E2DF2"/>
    <w:rsid w:val="006E2F9F"/>
    <w:rsid w:val="006E3A1C"/>
    <w:rsid w:val="006E3C5F"/>
    <w:rsid w:val="006E3FC6"/>
    <w:rsid w:val="006E41D5"/>
    <w:rsid w:val="006E5720"/>
    <w:rsid w:val="006E596F"/>
    <w:rsid w:val="006E5B48"/>
    <w:rsid w:val="006E619C"/>
    <w:rsid w:val="006E6252"/>
    <w:rsid w:val="006E70B8"/>
    <w:rsid w:val="006E7A17"/>
    <w:rsid w:val="006E7A97"/>
    <w:rsid w:val="006E7EE7"/>
    <w:rsid w:val="006F05C1"/>
    <w:rsid w:val="006F1133"/>
    <w:rsid w:val="006F1655"/>
    <w:rsid w:val="006F19E6"/>
    <w:rsid w:val="006F1E2E"/>
    <w:rsid w:val="006F206B"/>
    <w:rsid w:val="006F21F9"/>
    <w:rsid w:val="006F23AF"/>
    <w:rsid w:val="006F2A6C"/>
    <w:rsid w:val="006F2AF1"/>
    <w:rsid w:val="006F2C4C"/>
    <w:rsid w:val="006F3081"/>
    <w:rsid w:val="006F33B4"/>
    <w:rsid w:val="006F342D"/>
    <w:rsid w:val="006F39E3"/>
    <w:rsid w:val="006F4046"/>
    <w:rsid w:val="006F415B"/>
    <w:rsid w:val="006F4F96"/>
    <w:rsid w:val="006F58F0"/>
    <w:rsid w:val="006F6B63"/>
    <w:rsid w:val="006F6EE4"/>
    <w:rsid w:val="006F6F1F"/>
    <w:rsid w:val="006F75A6"/>
    <w:rsid w:val="006F75CD"/>
    <w:rsid w:val="006F7667"/>
    <w:rsid w:val="006F7B61"/>
    <w:rsid w:val="007003F2"/>
    <w:rsid w:val="007010E8"/>
    <w:rsid w:val="007016B8"/>
    <w:rsid w:val="00701740"/>
    <w:rsid w:val="00701B0E"/>
    <w:rsid w:val="00702642"/>
    <w:rsid w:val="007029D0"/>
    <w:rsid w:val="00703162"/>
    <w:rsid w:val="0070345E"/>
    <w:rsid w:val="007035D2"/>
    <w:rsid w:val="0070376F"/>
    <w:rsid w:val="007037F0"/>
    <w:rsid w:val="007042AA"/>
    <w:rsid w:val="007043C1"/>
    <w:rsid w:val="00704E84"/>
    <w:rsid w:val="00705017"/>
    <w:rsid w:val="007056DB"/>
    <w:rsid w:val="00705B0C"/>
    <w:rsid w:val="00705D24"/>
    <w:rsid w:val="0070636C"/>
    <w:rsid w:val="00707DA3"/>
    <w:rsid w:val="00710DCF"/>
    <w:rsid w:val="00710DE1"/>
    <w:rsid w:val="007115C8"/>
    <w:rsid w:val="007117AB"/>
    <w:rsid w:val="00711AA7"/>
    <w:rsid w:val="00711B9F"/>
    <w:rsid w:val="00713707"/>
    <w:rsid w:val="0071457D"/>
    <w:rsid w:val="007146E7"/>
    <w:rsid w:val="00714C88"/>
    <w:rsid w:val="007153C4"/>
    <w:rsid w:val="007153FB"/>
    <w:rsid w:val="0071572C"/>
    <w:rsid w:val="00715EF5"/>
    <w:rsid w:val="00716263"/>
    <w:rsid w:val="00716916"/>
    <w:rsid w:val="00716F24"/>
    <w:rsid w:val="00717BB9"/>
    <w:rsid w:val="00720E29"/>
    <w:rsid w:val="0072122A"/>
    <w:rsid w:val="007216F6"/>
    <w:rsid w:val="00722684"/>
    <w:rsid w:val="00722D58"/>
    <w:rsid w:val="00722FBA"/>
    <w:rsid w:val="0072351F"/>
    <w:rsid w:val="0072352D"/>
    <w:rsid w:val="00723A5F"/>
    <w:rsid w:val="00723E7E"/>
    <w:rsid w:val="007241D6"/>
    <w:rsid w:val="00724755"/>
    <w:rsid w:val="00724927"/>
    <w:rsid w:val="007250F1"/>
    <w:rsid w:val="00725F76"/>
    <w:rsid w:val="00727117"/>
    <w:rsid w:val="007272A3"/>
    <w:rsid w:val="0072774E"/>
    <w:rsid w:val="00727943"/>
    <w:rsid w:val="00727A1A"/>
    <w:rsid w:val="007306F4"/>
    <w:rsid w:val="0073084B"/>
    <w:rsid w:val="007308D9"/>
    <w:rsid w:val="00730CF4"/>
    <w:rsid w:val="00730ED2"/>
    <w:rsid w:val="007311F7"/>
    <w:rsid w:val="007317BB"/>
    <w:rsid w:val="00731863"/>
    <w:rsid w:val="00731957"/>
    <w:rsid w:val="00731ADC"/>
    <w:rsid w:val="00731C7C"/>
    <w:rsid w:val="00732214"/>
    <w:rsid w:val="0073243E"/>
    <w:rsid w:val="007325B0"/>
    <w:rsid w:val="00733628"/>
    <w:rsid w:val="00733BDB"/>
    <w:rsid w:val="00733E27"/>
    <w:rsid w:val="00734ABD"/>
    <w:rsid w:val="00734AC4"/>
    <w:rsid w:val="0073530A"/>
    <w:rsid w:val="007353F8"/>
    <w:rsid w:val="00735FFE"/>
    <w:rsid w:val="0073616A"/>
    <w:rsid w:val="00736962"/>
    <w:rsid w:val="007369BD"/>
    <w:rsid w:val="00736A33"/>
    <w:rsid w:val="00736AFD"/>
    <w:rsid w:val="00736C06"/>
    <w:rsid w:val="00737D63"/>
    <w:rsid w:val="00737E11"/>
    <w:rsid w:val="00737EF0"/>
    <w:rsid w:val="007402F7"/>
    <w:rsid w:val="0074113B"/>
    <w:rsid w:val="00741392"/>
    <w:rsid w:val="00741497"/>
    <w:rsid w:val="007418B5"/>
    <w:rsid w:val="00742A75"/>
    <w:rsid w:val="00742D5E"/>
    <w:rsid w:val="00742F51"/>
    <w:rsid w:val="0074364E"/>
    <w:rsid w:val="0074365E"/>
    <w:rsid w:val="00743B05"/>
    <w:rsid w:val="00743F38"/>
    <w:rsid w:val="007449EC"/>
    <w:rsid w:val="00744C16"/>
    <w:rsid w:val="00744D3E"/>
    <w:rsid w:val="00744FEB"/>
    <w:rsid w:val="00746032"/>
    <w:rsid w:val="0074627D"/>
    <w:rsid w:val="0074648A"/>
    <w:rsid w:val="00746683"/>
    <w:rsid w:val="00746ED9"/>
    <w:rsid w:val="0074769E"/>
    <w:rsid w:val="007476D8"/>
    <w:rsid w:val="00747A1F"/>
    <w:rsid w:val="00747ADE"/>
    <w:rsid w:val="00747FC6"/>
    <w:rsid w:val="00750C08"/>
    <w:rsid w:val="007511FB"/>
    <w:rsid w:val="007512F7"/>
    <w:rsid w:val="007513A5"/>
    <w:rsid w:val="007513EB"/>
    <w:rsid w:val="007518B8"/>
    <w:rsid w:val="00751AF5"/>
    <w:rsid w:val="00751FE1"/>
    <w:rsid w:val="00752840"/>
    <w:rsid w:val="00752B9C"/>
    <w:rsid w:val="00752C5B"/>
    <w:rsid w:val="007535C4"/>
    <w:rsid w:val="00754F82"/>
    <w:rsid w:val="00754F9F"/>
    <w:rsid w:val="0075524D"/>
    <w:rsid w:val="00755506"/>
    <w:rsid w:val="0075561F"/>
    <w:rsid w:val="007560DA"/>
    <w:rsid w:val="0075644E"/>
    <w:rsid w:val="0075691C"/>
    <w:rsid w:val="00756FCA"/>
    <w:rsid w:val="00757266"/>
    <w:rsid w:val="007578B3"/>
    <w:rsid w:val="00757D73"/>
    <w:rsid w:val="00760205"/>
    <w:rsid w:val="00760404"/>
    <w:rsid w:val="00760AD1"/>
    <w:rsid w:val="00760F9F"/>
    <w:rsid w:val="0076119F"/>
    <w:rsid w:val="0076143C"/>
    <w:rsid w:val="007616DB"/>
    <w:rsid w:val="00761B4E"/>
    <w:rsid w:val="00761BFF"/>
    <w:rsid w:val="007620C8"/>
    <w:rsid w:val="00762127"/>
    <w:rsid w:val="007638B2"/>
    <w:rsid w:val="0076427C"/>
    <w:rsid w:val="007644B1"/>
    <w:rsid w:val="007651A0"/>
    <w:rsid w:val="0076544B"/>
    <w:rsid w:val="00765B71"/>
    <w:rsid w:val="00765DEF"/>
    <w:rsid w:val="00765EEC"/>
    <w:rsid w:val="00765F00"/>
    <w:rsid w:val="0076646F"/>
    <w:rsid w:val="00766970"/>
    <w:rsid w:val="0076735B"/>
    <w:rsid w:val="007673B1"/>
    <w:rsid w:val="007706E4"/>
    <w:rsid w:val="00771503"/>
    <w:rsid w:val="007717DC"/>
    <w:rsid w:val="0077182D"/>
    <w:rsid w:val="00771F53"/>
    <w:rsid w:val="007724C4"/>
    <w:rsid w:val="0077263E"/>
    <w:rsid w:val="0077368F"/>
    <w:rsid w:val="00774599"/>
    <w:rsid w:val="00774DDB"/>
    <w:rsid w:val="00774E93"/>
    <w:rsid w:val="007750B2"/>
    <w:rsid w:val="00775196"/>
    <w:rsid w:val="00775422"/>
    <w:rsid w:val="00775BF0"/>
    <w:rsid w:val="00775D0D"/>
    <w:rsid w:val="00776415"/>
    <w:rsid w:val="00776F51"/>
    <w:rsid w:val="00780A8F"/>
    <w:rsid w:val="00781743"/>
    <w:rsid w:val="00781815"/>
    <w:rsid w:val="00781AFF"/>
    <w:rsid w:val="00781B39"/>
    <w:rsid w:val="0078266A"/>
    <w:rsid w:val="00783412"/>
    <w:rsid w:val="007839AF"/>
    <w:rsid w:val="00784164"/>
    <w:rsid w:val="0078422C"/>
    <w:rsid w:val="007845BD"/>
    <w:rsid w:val="007847C8"/>
    <w:rsid w:val="00784965"/>
    <w:rsid w:val="00784A2D"/>
    <w:rsid w:val="00784BC9"/>
    <w:rsid w:val="0078524A"/>
    <w:rsid w:val="00785327"/>
    <w:rsid w:val="00785DBC"/>
    <w:rsid w:val="00785ECF"/>
    <w:rsid w:val="00786A08"/>
    <w:rsid w:val="00787543"/>
    <w:rsid w:val="00790918"/>
    <w:rsid w:val="00790CE5"/>
    <w:rsid w:val="007917EC"/>
    <w:rsid w:val="007918D0"/>
    <w:rsid w:val="00791CC2"/>
    <w:rsid w:val="00791D8E"/>
    <w:rsid w:val="00791E4D"/>
    <w:rsid w:val="007926EA"/>
    <w:rsid w:val="007928CE"/>
    <w:rsid w:val="00792F48"/>
    <w:rsid w:val="00793250"/>
    <w:rsid w:val="00793431"/>
    <w:rsid w:val="00793A0B"/>
    <w:rsid w:val="00793C1B"/>
    <w:rsid w:val="007946B0"/>
    <w:rsid w:val="00794F16"/>
    <w:rsid w:val="00794F43"/>
    <w:rsid w:val="007961FE"/>
    <w:rsid w:val="00796312"/>
    <w:rsid w:val="00796836"/>
    <w:rsid w:val="00797AC2"/>
    <w:rsid w:val="00797DC0"/>
    <w:rsid w:val="00797E88"/>
    <w:rsid w:val="007A0548"/>
    <w:rsid w:val="007A0830"/>
    <w:rsid w:val="007A0C9B"/>
    <w:rsid w:val="007A1649"/>
    <w:rsid w:val="007A1726"/>
    <w:rsid w:val="007A19CE"/>
    <w:rsid w:val="007A1AE6"/>
    <w:rsid w:val="007A1B21"/>
    <w:rsid w:val="007A240C"/>
    <w:rsid w:val="007A2451"/>
    <w:rsid w:val="007A2808"/>
    <w:rsid w:val="007A2C13"/>
    <w:rsid w:val="007A2E34"/>
    <w:rsid w:val="007A2E56"/>
    <w:rsid w:val="007A3624"/>
    <w:rsid w:val="007A38D4"/>
    <w:rsid w:val="007A40F2"/>
    <w:rsid w:val="007A4689"/>
    <w:rsid w:val="007A4B89"/>
    <w:rsid w:val="007A5316"/>
    <w:rsid w:val="007A5511"/>
    <w:rsid w:val="007A5ADD"/>
    <w:rsid w:val="007A7175"/>
    <w:rsid w:val="007A7683"/>
    <w:rsid w:val="007B08EF"/>
    <w:rsid w:val="007B104C"/>
    <w:rsid w:val="007B1662"/>
    <w:rsid w:val="007B1791"/>
    <w:rsid w:val="007B1D6B"/>
    <w:rsid w:val="007B1E9D"/>
    <w:rsid w:val="007B200F"/>
    <w:rsid w:val="007B330D"/>
    <w:rsid w:val="007B4229"/>
    <w:rsid w:val="007B49FA"/>
    <w:rsid w:val="007B4BE2"/>
    <w:rsid w:val="007B4BEE"/>
    <w:rsid w:val="007B5559"/>
    <w:rsid w:val="007B570C"/>
    <w:rsid w:val="007B57E8"/>
    <w:rsid w:val="007B5F15"/>
    <w:rsid w:val="007B62EA"/>
    <w:rsid w:val="007B656E"/>
    <w:rsid w:val="007B77BD"/>
    <w:rsid w:val="007B7DD9"/>
    <w:rsid w:val="007C02CD"/>
    <w:rsid w:val="007C0861"/>
    <w:rsid w:val="007C0C8B"/>
    <w:rsid w:val="007C16D6"/>
    <w:rsid w:val="007C20C0"/>
    <w:rsid w:val="007C2654"/>
    <w:rsid w:val="007C3F9A"/>
    <w:rsid w:val="007C3FED"/>
    <w:rsid w:val="007C473D"/>
    <w:rsid w:val="007C48CE"/>
    <w:rsid w:val="007C4AE2"/>
    <w:rsid w:val="007C58EA"/>
    <w:rsid w:val="007C5CBA"/>
    <w:rsid w:val="007C612B"/>
    <w:rsid w:val="007C6893"/>
    <w:rsid w:val="007C7107"/>
    <w:rsid w:val="007C77EA"/>
    <w:rsid w:val="007C797D"/>
    <w:rsid w:val="007C7ADF"/>
    <w:rsid w:val="007C7FB1"/>
    <w:rsid w:val="007D0066"/>
    <w:rsid w:val="007D0BEF"/>
    <w:rsid w:val="007D0F25"/>
    <w:rsid w:val="007D1776"/>
    <w:rsid w:val="007D1AD5"/>
    <w:rsid w:val="007D1DFD"/>
    <w:rsid w:val="007D2065"/>
    <w:rsid w:val="007D2448"/>
    <w:rsid w:val="007D2A02"/>
    <w:rsid w:val="007D2A46"/>
    <w:rsid w:val="007D2F2C"/>
    <w:rsid w:val="007D4050"/>
    <w:rsid w:val="007D410C"/>
    <w:rsid w:val="007D4BF3"/>
    <w:rsid w:val="007D630B"/>
    <w:rsid w:val="007D64F6"/>
    <w:rsid w:val="007D71A4"/>
    <w:rsid w:val="007D7B23"/>
    <w:rsid w:val="007E021F"/>
    <w:rsid w:val="007E02A1"/>
    <w:rsid w:val="007E1945"/>
    <w:rsid w:val="007E196D"/>
    <w:rsid w:val="007E1BA0"/>
    <w:rsid w:val="007E1FC9"/>
    <w:rsid w:val="007E2B96"/>
    <w:rsid w:val="007E2EB0"/>
    <w:rsid w:val="007E2F3F"/>
    <w:rsid w:val="007E30DF"/>
    <w:rsid w:val="007E3338"/>
    <w:rsid w:val="007E3D6D"/>
    <w:rsid w:val="007E412A"/>
    <w:rsid w:val="007E47B2"/>
    <w:rsid w:val="007E4A07"/>
    <w:rsid w:val="007E4F2E"/>
    <w:rsid w:val="007E59F2"/>
    <w:rsid w:val="007E5E20"/>
    <w:rsid w:val="007E65CD"/>
    <w:rsid w:val="007E6778"/>
    <w:rsid w:val="007F04B7"/>
    <w:rsid w:val="007F1875"/>
    <w:rsid w:val="007F191B"/>
    <w:rsid w:val="007F1A32"/>
    <w:rsid w:val="007F1CDC"/>
    <w:rsid w:val="007F2132"/>
    <w:rsid w:val="007F213B"/>
    <w:rsid w:val="007F2BC5"/>
    <w:rsid w:val="007F2ED8"/>
    <w:rsid w:val="007F2FAE"/>
    <w:rsid w:val="007F3385"/>
    <w:rsid w:val="007F349E"/>
    <w:rsid w:val="007F3F91"/>
    <w:rsid w:val="007F4107"/>
    <w:rsid w:val="007F54EF"/>
    <w:rsid w:val="007F5A96"/>
    <w:rsid w:val="007F5E34"/>
    <w:rsid w:val="007F61DA"/>
    <w:rsid w:val="007F6335"/>
    <w:rsid w:val="007F67B4"/>
    <w:rsid w:val="007F6800"/>
    <w:rsid w:val="007F72E4"/>
    <w:rsid w:val="007F745C"/>
    <w:rsid w:val="007F7615"/>
    <w:rsid w:val="007F7782"/>
    <w:rsid w:val="007F79DF"/>
    <w:rsid w:val="007F7AA3"/>
    <w:rsid w:val="007F7C13"/>
    <w:rsid w:val="008000F9"/>
    <w:rsid w:val="00800457"/>
    <w:rsid w:val="00800AD0"/>
    <w:rsid w:val="00800D61"/>
    <w:rsid w:val="008019B8"/>
    <w:rsid w:val="00801B48"/>
    <w:rsid w:val="00801DFD"/>
    <w:rsid w:val="00802215"/>
    <w:rsid w:val="00802231"/>
    <w:rsid w:val="0080269F"/>
    <w:rsid w:val="00802CB6"/>
    <w:rsid w:val="00802D78"/>
    <w:rsid w:val="008031B8"/>
    <w:rsid w:val="00803565"/>
    <w:rsid w:val="00803612"/>
    <w:rsid w:val="00803D8D"/>
    <w:rsid w:val="00803E46"/>
    <w:rsid w:val="00804486"/>
    <w:rsid w:val="00804F51"/>
    <w:rsid w:val="008054F9"/>
    <w:rsid w:val="00806486"/>
    <w:rsid w:val="00806D41"/>
    <w:rsid w:val="00806DF4"/>
    <w:rsid w:val="008070F4"/>
    <w:rsid w:val="00807DB6"/>
    <w:rsid w:val="00807F84"/>
    <w:rsid w:val="00810E68"/>
    <w:rsid w:val="00810E74"/>
    <w:rsid w:val="00811280"/>
    <w:rsid w:val="00811B8B"/>
    <w:rsid w:val="00811EA4"/>
    <w:rsid w:val="0081257B"/>
    <w:rsid w:val="00813D4E"/>
    <w:rsid w:val="00813FFA"/>
    <w:rsid w:val="008143B1"/>
    <w:rsid w:val="00814831"/>
    <w:rsid w:val="00814B59"/>
    <w:rsid w:val="008154DF"/>
    <w:rsid w:val="0081556A"/>
    <w:rsid w:val="00815D94"/>
    <w:rsid w:val="0081682E"/>
    <w:rsid w:val="00816E94"/>
    <w:rsid w:val="008170F5"/>
    <w:rsid w:val="0081727B"/>
    <w:rsid w:val="008174DA"/>
    <w:rsid w:val="00817623"/>
    <w:rsid w:val="0081766D"/>
    <w:rsid w:val="008178E2"/>
    <w:rsid w:val="0082028F"/>
    <w:rsid w:val="00820D56"/>
    <w:rsid w:val="008215E1"/>
    <w:rsid w:val="00821CD6"/>
    <w:rsid w:val="008222C3"/>
    <w:rsid w:val="008226AF"/>
    <w:rsid w:val="00822983"/>
    <w:rsid w:val="00822E4B"/>
    <w:rsid w:val="00823835"/>
    <w:rsid w:val="008248A6"/>
    <w:rsid w:val="008251CB"/>
    <w:rsid w:val="00825757"/>
    <w:rsid w:val="008259A9"/>
    <w:rsid w:val="00826000"/>
    <w:rsid w:val="008264FB"/>
    <w:rsid w:val="00826AC1"/>
    <w:rsid w:val="00826DDD"/>
    <w:rsid w:val="00826E75"/>
    <w:rsid w:val="00830105"/>
    <w:rsid w:val="0083123D"/>
    <w:rsid w:val="00832F4E"/>
    <w:rsid w:val="00833003"/>
    <w:rsid w:val="008330FA"/>
    <w:rsid w:val="00833388"/>
    <w:rsid w:val="008334FC"/>
    <w:rsid w:val="008340D5"/>
    <w:rsid w:val="008354A3"/>
    <w:rsid w:val="0083565D"/>
    <w:rsid w:val="008356F3"/>
    <w:rsid w:val="008368CC"/>
    <w:rsid w:val="008373E5"/>
    <w:rsid w:val="0083774B"/>
    <w:rsid w:val="00837D83"/>
    <w:rsid w:val="00840096"/>
    <w:rsid w:val="008407D9"/>
    <w:rsid w:val="0084092D"/>
    <w:rsid w:val="00841556"/>
    <w:rsid w:val="0084199C"/>
    <w:rsid w:val="00841C0E"/>
    <w:rsid w:val="00841FDF"/>
    <w:rsid w:val="0084311F"/>
    <w:rsid w:val="00843274"/>
    <w:rsid w:val="008432BD"/>
    <w:rsid w:val="0084363F"/>
    <w:rsid w:val="0084378A"/>
    <w:rsid w:val="00843817"/>
    <w:rsid w:val="008443DD"/>
    <w:rsid w:val="0084475E"/>
    <w:rsid w:val="008458DA"/>
    <w:rsid w:val="00846249"/>
    <w:rsid w:val="0084655B"/>
    <w:rsid w:val="00846BB0"/>
    <w:rsid w:val="0085054A"/>
    <w:rsid w:val="0085060A"/>
    <w:rsid w:val="00850B14"/>
    <w:rsid w:val="00850C3A"/>
    <w:rsid w:val="00851383"/>
    <w:rsid w:val="00851563"/>
    <w:rsid w:val="00851688"/>
    <w:rsid w:val="008516FE"/>
    <w:rsid w:val="00851DB9"/>
    <w:rsid w:val="00851F82"/>
    <w:rsid w:val="008522C4"/>
    <w:rsid w:val="00852C97"/>
    <w:rsid w:val="00852EDF"/>
    <w:rsid w:val="008531C2"/>
    <w:rsid w:val="00853CAC"/>
    <w:rsid w:val="008555C8"/>
    <w:rsid w:val="008558AA"/>
    <w:rsid w:val="00856E20"/>
    <w:rsid w:val="00856EDA"/>
    <w:rsid w:val="008601F7"/>
    <w:rsid w:val="008604FE"/>
    <w:rsid w:val="0086134D"/>
    <w:rsid w:val="00861480"/>
    <w:rsid w:val="008619CD"/>
    <w:rsid w:val="00861AD4"/>
    <w:rsid w:val="00861C18"/>
    <w:rsid w:val="00862647"/>
    <w:rsid w:val="00862C06"/>
    <w:rsid w:val="00862C99"/>
    <w:rsid w:val="00862D12"/>
    <w:rsid w:val="0086342E"/>
    <w:rsid w:val="008637E7"/>
    <w:rsid w:val="00863FC6"/>
    <w:rsid w:val="0086419B"/>
    <w:rsid w:val="0086465F"/>
    <w:rsid w:val="00864E56"/>
    <w:rsid w:val="00864F67"/>
    <w:rsid w:val="008650FA"/>
    <w:rsid w:val="00865163"/>
    <w:rsid w:val="008657D5"/>
    <w:rsid w:val="00865811"/>
    <w:rsid w:val="00865C51"/>
    <w:rsid w:val="008662BC"/>
    <w:rsid w:val="00866CFB"/>
    <w:rsid w:val="00866D5A"/>
    <w:rsid w:val="00867CD0"/>
    <w:rsid w:val="00867D12"/>
    <w:rsid w:val="00867E44"/>
    <w:rsid w:val="008703C4"/>
    <w:rsid w:val="00870B6D"/>
    <w:rsid w:val="00870F0E"/>
    <w:rsid w:val="008711C0"/>
    <w:rsid w:val="008712E7"/>
    <w:rsid w:val="00872A23"/>
    <w:rsid w:val="00872AD5"/>
    <w:rsid w:val="008731B3"/>
    <w:rsid w:val="008737AA"/>
    <w:rsid w:val="008745C6"/>
    <w:rsid w:val="00875360"/>
    <w:rsid w:val="0087575D"/>
    <w:rsid w:val="008763C5"/>
    <w:rsid w:val="008763EF"/>
    <w:rsid w:val="008768BD"/>
    <w:rsid w:val="008771E6"/>
    <w:rsid w:val="00877405"/>
    <w:rsid w:val="0087789B"/>
    <w:rsid w:val="00877E0F"/>
    <w:rsid w:val="00877F78"/>
    <w:rsid w:val="00880E2D"/>
    <w:rsid w:val="008815FE"/>
    <w:rsid w:val="008816FB"/>
    <w:rsid w:val="008824E6"/>
    <w:rsid w:val="00883CD8"/>
    <w:rsid w:val="00883E98"/>
    <w:rsid w:val="008845C4"/>
    <w:rsid w:val="00884B45"/>
    <w:rsid w:val="00885213"/>
    <w:rsid w:val="008854DD"/>
    <w:rsid w:val="00886619"/>
    <w:rsid w:val="00886A6B"/>
    <w:rsid w:val="00887F79"/>
    <w:rsid w:val="008902B5"/>
    <w:rsid w:val="00890300"/>
    <w:rsid w:val="00890E6E"/>
    <w:rsid w:val="0089106F"/>
    <w:rsid w:val="00891995"/>
    <w:rsid w:val="00891ED6"/>
    <w:rsid w:val="0089261C"/>
    <w:rsid w:val="00892D28"/>
    <w:rsid w:val="00892ED7"/>
    <w:rsid w:val="00893191"/>
    <w:rsid w:val="008938AC"/>
    <w:rsid w:val="00893F3C"/>
    <w:rsid w:val="0089438D"/>
    <w:rsid w:val="00894474"/>
    <w:rsid w:val="00894601"/>
    <w:rsid w:val="00894B1A"/>
    <w:rsid w:val="0089539A"/>
    <w:rsid w:val="0089541B"/>
    <w:rsid w:val="00896255"/>
    <w:rsid w:val="00897243"/>
    <w:rsid w:val="00897757"/>
    <w:rsid w:val="008A084C"/>
    <w:rsid w:val="008A08C6"/>
    <w:rsid w:val="008A0CDC"/>
    <w:rsid w:val="008A1C94"/>
    <w:rsid w:val="008A1F64"/>
    <w:rsid w:val="008A2389"/>
    <w:rsid w:val="008A288E"/>
    <w:rsid w:val="008A2A41"/>
    <w:rsid w:val="008A3203"/>
    <w:rsid w:val="008A39F3"/>
    <w:rsid w:val="008A3B32"/>
    <w:rsid w:val="008A4ADD"/>
    <w:rsid w:val="008A4BDD"/>
    <w:rsid w:val="008A4C1F"/>
    <w:rsid w:val="008A4D88"/>
    <w:rsid w:val="008A51AA"/>
    <w:rsid w:val="008A5256"/>
    <w:rsid w:val="008A6481"/>
    <w:rsid w:val="008A7F6A"/>
    <w:rsid w:val="008B0E3E"/>
    <w:rsid w:val="008B17EE"/>
    <w:rsid w:val="008B2131"/>
    <w:rsid w:val="008B34CE"/>
    <w:rsid w:val="008B34F2"/>
    <w:rsid w:val="008B4515"/>
    <w:rsid w:val="008B4815"/>
    <w:rsid w:val="008B4ACD"/>
    <w:rsid w:val="008B4D70"/>
    <w:rsid w:val="008B5835"/>
    <w:rsid w:val="008B6D4A"/>
    <w:rsid w:val="008B6D57"/>
    <w:rsid w:val="008B6F74"/>
    <w:rsid w:val="008B7615"/>
    <w:rsid w:val="008B780E"/>
    <w:rsid w:val="008B7B9B"/>
    <w:rsid w:val="008C0438"/>
    <w:rsid w:val="008C080D"/>
    <w:rsid w:val="008C0C75"/>
    <w:rsid w:val="008C0F96"/>
    <w:rsid w:val="008C265B"/>
    <w:rsid w:val="008C2E4D"/>
    <w:rsid w:val="008C2EF7"/>
    <w:rsid w:val="008C2F1C"/>
    <w:rsid w:val="008C30F4"/>
    <w:rsid w:val="008C32AC"/>
    <w:rsid w:val="008C3A7F"/>
    <w:rsid w:val="008C4727"/>
    <w:rsid w:val="008C49F8"/>
    <w:rsid w:val="008C4D52"/>
    <w:rsid w:val="008C5037"/>
    <w:rsid w:val="008C54AD"/>
    <w:rsid w:val="008C5B6A"/>
    <w:rsid w:val="008C5C24"/>
    <w:rsid w:val="008C6611"/>
    <w:rsid w:val="008C7B29"/>
    <w:rsid w:val="008C7F85"/>
    <w:rsid w:val="008D00FA"/>
    <w:rsid w:val="008D0CFC"/>
    <w:rsid w:val="008D0F6A"/>
    <w:rsid w:val="008D1C76"/>
    <w:rsid w:val="008D2C22"/>
    <w:rsid w:val="008D3D48"/>
    <w:rsid w:val="008D3D6C"/>
    <w:rsid w:val="008D3E32"/>
    <w:rsid w:val="008D426C"/>
    <w:rsid w:val="008D49B6"/>
    <w:rsid w:val="008D4C63"/>
    <w:rsid w:val="008D4F07"/>
    <w:rsid w:val="008D4FC8"/>
    <w:rsid w:val="008D54B3"/>
    <w:rsid w:val="008D76B5"/>
    <w:rsid w:val="008E0285"/>
    <w:rsid w:val="008E22EF"/>
    <w:rsid w:val="008E2A7F"/>
    <w:rsid w:val="008E322E"/>
    <w:rsid w:val="008E39D7"/>
    <w:rsid w:val="008E3DEF"/>
    <w:rsid w:val="008E5620"/>
    <w:rsid w:val="008E5E9C"/>
    <w:rsid w:val="008E6235"/>
    <w:rsid w:val="008E68BA"/>
    <w:rsid w:val="008E6EF0"/>
    <w:rsid w:val="008E6FAD"/>
    <w:rsid w:val="008E6FE1"/>
    <w:rsid w:val="008E72B4"/>
    <w:rsid w:val="008E7CFE"/>
    <w:rsid w:val="008F0657"/>
    <w:rsid w:val="008F0F5B"/>
    <w:rsid w:val="008F125D"/>
    <w:rsid w:val="008F2081"/>
    <w:rsid w:val="008F2816"/>
    <w:rsid w:val="008F4672"/>
    <w:rsid w:val="008F629E"/>
    <w:rsid w:val="008F7FF9"/>
    <w:rsid w:val="009004B9"/>
    <w:rsid w:val="009006D5"/>
    <w:rsid w:val="00900AEF"/>
    <w:rsid w:val="00900EFD"/>
    <w:rsid w:val="00900FA5"/>
    <w:rsid w:val="00901189"/>
    <w:rsid w:val="009016DE"/>
    <w:rsid w:val="00902B2B"/>
    <w:rsid w:val="00903192"/>
    <w:rsid w:val="00903E4E"/>
    <w:rsid w:val="00903F93"/>
    <w:rsid w:val="00904742"/>
    <w:rsid w:val="009047DD"/>
    <w:rsid w:val="00904DC1"/>
    <w:rsid w:val="00904EAB"/>
    <w:rsid w:val="009052C5"/>
    <w:rsid w:val="00905744"/>
    <w:rsid w:val="009058A8"/>
    <w:rsid w:val="009059E6"/>
    <w:rsid w:val="00905BF6"/>
    <w:rsid w:val="00905CAB"/>
    <w:rsid w:val="00906917"/>
    <w:rsid w:val="00906AC7"/>
    <w:rsid w:val="00906D92"/>
    <w:rsid w:val="00907708"/>
    <w:rsid w:val="00907A51"/>
    <w:rsid w:val="00907F52"/>
    <w:rsid w:val="0091171F"/>
    <w:rsid w:val="00911993"/>
    <w:rsid w:val="009122F1"/>
    <w:rsid w:val="00912648"/>
    <w:rsid w:val="00912731"/>
    <w:rsid w:val="00912978"/>
    <w:rsid w:val="00912A6C"/>
    <w:rsid w:val="00913A8F"/>
    <w:rsid w:val="00913D4D"/>
    <w:rsid w:val="00914937"/>
    <w:rsid w:val="00914A8D"/>
    <w:rsid w:val="00914BC6"/>
    <w:rsid w:val="009154C8"/>
    <w:rsid w:val="00916470"/>
    <w:rsid w:val="009166A7"/>
    <w:rsid w:val="00916CFE"/>
    <w:rsid w:val="009171BC"/>
    <w:rsid w:val="00917275"/>
    <w:rsid w:val="00920318"/>
    <w:rsid w:val="00920601"/>
    <w:rsid w:val="0092083F"/>
    <w:rsid w:val="00920FBE"/>
    <w:rsid w:val="00921CF5"/>
    <w:rsid w:val="0092482D"/>
    <w:rsid w:val="00924EEF"/>
    <w:rsid w:val="00925024"/>
    <w:rsid w:val="00925318"/>
    <w:rsid w:val="00925373"/>
    <w:rsid w:val="00925405"/>
    <w:rsid w:val="00925749"/>
    <w:rsid w:val="0092616A"/>
    <w:rsid w:val="00926A2C"/>
    <w:rsid w:val="009275D3"/>
    <w:rsid w:val="00927E65"/>
    <w:rsid w:val="00930063"/>
    <w:rsid w:val="00930196"/>
    <w:rsid w:val="009301F6"/>
    <w:rsid w:val="009308F2"/>
    <w:rsid w:val="00930EC0"/>
    <w:rsid w:val="009311C0"/>
    <w:rsid w:val="00931412"/>
    <w:rsid w:val="009314A4"/>
    <w:rsid w:val="009319E8"/>
    <w:rsid w:val="00932248"/>
    <w:rsid w:val="0093309F"/>
    <w:rsid w:val="00934483"/>
    <w:rsid w:val="009352A9"/>
    <w:rsid w:val="00935794"/>
    <w:rsid w:val="00935ABB"/>
    <w:rsid w:val="00935BF6"/>
    <w:rsid w:val="00935DD3"/>
    <w:rsid w:val="009362BD"/>
    <w:rsid w:val="009364FC"/>
    <w:rsid w:val="00936684"/>
    <w:rsid w:val="009366EE"/>
    <w:rsid w:val="00936AA0"/>
    <w:rsid w:val="00937764"/>
    <w:rsid w:val="0093792D"/>
    <w:rsid w:val="00937DB3"/>
    <w:rsid w:val="00940231"/>
    <w:rsid w:val="00940619"/>
    <w:rsid w:val="00940D2A"/>
    <w:rsid w:val="00941295"/>
    <w:rsid w:val="0094179C"/>
    <w:rsid w:val="00941CE0"/>
    <w:rsid w:val="009424A4"/>
    <w:rsid w:val="00942C9B"/>
    <w:rsid w:val="00943F7A"/>
    <w:rsid w:val="00944B4D"/>
    <w:rsid w:val="00944C5D"/>
    <w:rsid w:val="00944E93"/>
    <w:rsid w:val="00945561"/>
    <w:rsid w:val="00945A3C"/>
    <w:rsid w:val="00946173"/>
    <w:rsid w:val="009466D1"/>
    <w:rsid w:val="009466EE"/>
    <w:rsid w:val="00946E32"/>
    <w:rsid w:val="00947238"/>
    <w:rsid w:val="00947A22"/>
    <w:rsid w:val="00947A35"/>
    <w:rsid w:val="00950A31"/>
    <w:rsid w:val="00951860"/>
    <w:rsid w:val="00951F14"/>
    <w:rsid w:val="009526AB"/>
    <w:rsid w:val="009527BE"/>
    <w:rsid w:val="00952F48"/>
    <w:rsid w:val="009535A8"/>
    <w:rsid w:val="00953F40"/>
    <w:rsid w:val="00953F9C"/>
    <w:rsid w:val="009540D2"/>
    <w:rsid w:val="00954FE1"/>
    <w:rsid w:val="0095563B"/>
    <w:rsid w:val="00955672"/>
    <w:rsid w:val="00955955"/>
    <w:rsid w:val="00956633"/>
    <w:rsid w:val="009574FE"/>
    <w:rsid w:val="00960276"/>
    <w:rsid w:val="00960422"/>
    <w:rsid w:val="00960443"/>
    <w:rsid w:val="009605AB"/>
    <w:rsid w:val="00960C8F"/>
    <w:rsid w:val="00960DE7"/>
    <w:rsid w:val="009615FC"/>
    <w:rsid w:val="00961FCA"/>
    <w:rsid w:val="009622B3"/>
    <w:rsid w:val="00962576"/>
    <w:rsid w:val="00963584"/>
    <w:rsid w:val="00963BC9"/>
    <w:rsid w:val="009645BF"/>
    <w:rsid w:val="00964E90"/>
    <w:rsid w:val="00965A56"/>
    <w:rsid w:val="00965B42"/>
    <w:rsid w:val="00965B90"/>
    <w:rsid w:val="00965BC5"/>
    <w:rsid w:val="00965EC7"/>
    <w:rsid w:val="00967337"/>
    <w:rsid w:val="00967407"/>
    <w:rsid w:val="00967511"/>
    <w:rsid w:val="0096779F"/>
    <w:rsid w:val="009677F4"/>
    <w:rsid w:val="00967F37"/>
    <w:rsid w:val="00970413"/>
    <w:rsid w:val="009706AE"/>
    <w:rsid w:val="00970D02"/>
    <w:rsid w:val="00971272"/>
    <w:rsid w:val="00971BD5"/>
    <w:rsid w:val="00971D06"/>
    <w:rsid w:val="0097211B"/>
    <w:rsid w:val="009728FB"/>
    <w:rsid w:val="00972BB4"/>
    <w:rsid w:val="00973AED"/>
    <w:rsid w:val="00974D25"/>
    <w:rsid w:val="00974DCF"/>
    <w:rsid w:val="00975825"/>
    <w:rsid w:val="009761C5"/>
    <w:rsid w:val="00976216"/>
    <w:rsid w:val="0097664E"/>
    <w:rsid w:val="009772C6"/>
    <w:rsid w:val="0097774E"/>
    <w:rsid w:val="00977DD6"/>
    <w:rsid w:val="00980F37"/>
    <w:rsid w:val="00981E1E"/>
    <w:rsid w:val="00982BE1"/>
    <w:rsid w:val="00982E11"/>
    <w:rsid w:val="00983660"/>
    <w:rsid w:val="00983F1C"/>
    <w:rsid w:val="009848A5"/>
    <w:rsid w:val="00984F4D"/>
    <w:rsid w:val="00985045"/>
    <w:rsid w:val="009862CA"/>
    <w:rsid w:val="00986B3A"/>
    <w:rsid w:val="0098700B"/>
    <w:rsid w:val="00987188"/>
    <w:rsid w:val="00987389"/>
    <w:rsid w:val="00987799"/>
    <w:rsid w:val="00987A14"/>
    <w:rsid w:val="00987B75"/>
    <w:rsid w:val="00987F76"/>
    <w:rsid w:val="0099003B"/>
    <w:rsid w:val="0099075F"/>
    <w:rsid w:val="00990889"/>
    <w:rsid w:val="00990E0D"/>
    <w:rsid w:val="00990E51"/>
    <w:rsid w:val="0099114B"/>
    <w:rsid w:val="0099118D"/>
    <w:rsid w:val="00991782"/>
    <w:rsid w:val="00991897"/>
    <w:rsid w:val="0099204A"/>
    <w:rsid w:val="009920FA"/>
    <w:rsid w:val="0099244C"/>
    <w:rsid w:val="009932E6"/>
    <w:rsid w:val="00993624"/>
    <w:rsid w:val="009938B2"/>
    <w:rsid w:val="009949ED"/>
    <w:rsid w:val="00994E27"/>
    <w:rsid w:val="009950D3"/>
    <w:rsid w:val="009951C6"/>
    <w:rsid w:val="009954F9"/>
    <w:rsid w:val="00995A21"/>
    <w:rsid w:val="00995D9E"/>
    <w:rsid w:val="0099614E"/>
    <w:rsid w:val="009963E3"/>
    <w:rsid w:val="00996AF2"/>
    <w:rsid w:val="009975AA"/>
    <w:rsid w:val="00997EF2"/>
    <w:rsid w:val="00997FAC"/>
    <w:rsid w:val="009A00CC"/>
    <w:rsid w:val="009A0D55"/>
    <w:rsid w:val="009A0E1D"/>
    <w:rsid w:val="009A1B74"/>
    <w:rsid w:val="009A1C95"/>
    <w:rsid w:val="009A2185"/>
    <w:rsid w:val="009A263E"/>
    <w:rsid w:val="009A2A5E"/>
    <w:rsid w:val="009A3201"/>
    <w:rsid w:val="009A33E6"/>
    <w:rsid w:val="009A3C77"/>
    <w:rsid w:val="009A45B8"/>
    <w:rsid w:val="009A4BCC"/>
    <w:rsid w:val="009A597F"/>
    <w:rsid w:val="009A5A50"/>
    <w:rsid w:val="009A65E8"/>
    <w:rsid w:val="009A6947"/>
    <w:rsid w:val="009A6B73"/>
    <w:rsid w:val="009A72CE"/>
    <w:rsid w:val="009A7644"/>
    <w:rsid w:val="009A779B"/>
    <w:rsid w:val="009B014A"/>
    <w:rsid w:val="009B1C23"/>
    <w:rsid w:val="009B1E8B"/>
    <w:rsid w:val="009B241B"/>
    <w:rsid w:val="009B2AEB"/>
    <w:rsid w:val="009B2E12"/>
    <w:rsid w:val="009B2F47"/>
    <w:rsid w:val="009B48C0"/>
    <w:rsid w:val="009B499C"/>
    <w:rsid w:val="009B4AC4"/>
    <w:rsid w:val="009B4B71"/>
    <w:rsid w:val="009B52B5"/>
    <w:rsid w:val="009B5455"/>
    <w:rsid w:val="009B6185"/>
    <w:rsid w:val="009B64D8"/>
    <w:rsid w:val="009B7234"/>
    <w:rsid w:val="009B7760"/>
    <w:rsid w:val="009B791A"/>
    <w:rsid w:val="009B7947"/>
    <w:rsid w:val="009C0B6A"/>
    <w:rsid w:val="009C148B"/>
    <w:rsid w:val="009C1652"/>
    <w:rsid w:val="009C1A84"/>
    <w:rsid w:val="009C1BE8"/>
    <w:rsid w:val="009C1E10"/>
    <w:rsid w:val="009C2CA4"/>
    <w:rsid w:val="009C2F26"/>
    <w:rsid w:val="009C3747"/>
    <w:rsid w:val="009C37F2"/>
    <w:rsid w:val="009C3C1E"/>
    <w:rsid w:val="009C3DB8"/>
    <w:rsid w:val="009C3FA5"/>
    <w:rsid w:val="009C44FC"/>
    <w:rsid w:val="009C4884"/>
    <w:rsid w:val="009C57CA"/>
    <w:rsid w:val="009C5960"/>
    <w:rsid w:val="009C5E4C"/>
    <w:rsid w:val="009C6511"/>
    <w:rsid w:val="009C6C53"/>
    <w:rsid w:val="009C6EF4"/>
    <w:rsid w:val="009C7108"/>
    <w:rsid w:val="009C730E"/>
    <w:rsid w:val="009C7614"/>
    <w:rsid w:val="009C7BAA"/>
    <w:rsid w:val="009C7E67"/>
    <w:rsid w:val="009D0212"/>
    <w:rsid w:val="009D02D3"/>
    <w:rsid w:val="009D0941"/>
    <w:rsid w:val="009D0D2A"/>
    <w:rsid w:val="009D19D5"/>
    <w:rsid w:val="009D23F0"/>
    <w:rsid w:val="009D2C7C"/>
    <w:rsid w:val="009D2E9F"/>
    <w:rsid w:val="009D3941"/>
    <w:rsid w:val="009D43D0"/>
    <w:rsid w:val="009D4DFC"/>
    <w:rsid w:val="009D4E58"/>
    <w:rsid w:val="009D586E"/>
    <w:rsid w:val="009D5AA2"/>
    <w:rsid w:val="009D61EC"/>
    <w:rsid w:val="009D68ED"/>
    <w:rsid w:val="009D6D45"/>
    <w:rsid w:val="009D70A0"/>
    <w:rsid w:val="009D712B"/>
    <w:rsid w:val="009D7228"/>
    <w:rsid w:val="009D744F"/>
    <w:rsid w:val="009D7516"/>
    <w:rsid w:val="009D7B26"/>
    <w:rsid w:val="009E0140"/>
    <w:rsid w:val="009E096F"/>
    <w:rsid w:val="009E1011"/>
    <w:rsid w:val="009E1188"/>
    <w:rsid w:val="009E1B18"/>
    <w:rsid w:val="009E1CC2"/>
    <w:rsid w:val="009E1F10"/>
    <w:rsid w:val="009E2157"/>
    <w:rsid w:val="009E2C46"/>
    <w:rsid w:val="009E32EB"/>
    <w:rsid w:val="009E3356"/>
    <w:rsid w:val="009E3AF8"/>
    <w:rsid w:val="009E3BCD"/>
    <w:rsid w:val="009E4B16"/>
    <w:rsid w:val="009E58E3"/>
    <w:rsid w:val="009E5951"/>
    <w:rsid w:val="009E607F"/>
    <w:rsid w:val="009E6D66"/>
    <w:rsid w:val="009E7334"/>
    <w:rsid w:val="009E7B14"/>
    <w:rsid w:val="009E7B91"/>
    <w:rsid w:val="009E7FC0"/>
    <w:rsid w:val="009F035C"/>
    <w:rsid w:val="009F04DC"/>
    <w:rsid w:val="009F0818"/>
    <w:rsid w:val="009F0BD6"/>
    <w:rsid w:val="009F0BF2"/>
    <w:rsid w:val="009F0F42"/>
    <w:rsid w:val="009F14C2"/>
    <w:rsid w:val="009F1AB0"/>
    <w:rsid w:val="009F23F4"/>
    <w:rsid w:val="009F2B46"/>
    <w:rsid w:val="009F3595"/>
    <w:rsid w:val="009F36AF"/>
    <w:rsid w:val="009F3D94"/>
    <w:rsid w:val="009F4856"/>
    <w:rsid w:val="009F4AF8"/>
    <w:rsid w:val="009F519C"/>
    <w:rsid w:val="009F524E"/>
    <w:rsid w:val="009F5451"/>
    <w:rsid w:val="009F5D6B"/>
    <w:rsid w:val="009F5EE4"/>
    <w:rsid w:val="009F675F"/>
    <w:rsid w:val="009F6C47"/>
    <w:rsid w:val="009F6E48"/>
    <w:rsid w:val="009F72A5"/>
    <w:rsid w:val="00A0028C"/>
    <w:rsid w:val="00A002BA"/>
    <w:rsid w:val="00A00541"/>
    <w:rsid w:val="00A01367"/>
    <w:rsid w:val="00A019E6"/>
    <w:rsid w:val="00A01EBD"/>
    <w:rsid w:val="00A02096"/>
    <w:rsid w:val="00A0237C"/>
    <w:rsid w:val="00A025BB"/>
    <w:rsid w:val="00A028F5"/>
    <w:rsid w:val="00A02EF3"/>
    <w:rsid w:val="00A03BF9"/>
    <w:rsid w:val="00A0428A"/>
    <w:rsid w:val="00A04D07"/>
    <w:rsid w:val="00A05821"/>
    <w:rsid w:val="00A05A2A"/>
    <w:rsid w:val="00A05D9B"/>
    <w:rsid w:val="00A06748"/>
    <w:rsid w:val="00A06B6D"/>
    <w:rsid w:val="00A07C43"/>
    <w:rsid w:val="00A07CC4"/>
    <w:rsid w:val="00A07EFA"/>
    <w:rsid w:val="00A07FFB"/>
    <w:rsid w:val="00A103A7"/>
    <w:rsid w:val="00A109C8"/>
    <w:rsid w:val="00A10B8E"/>
    <w:rsid w:val="00A11190"/>
    <w:rsid w:val="00A12301"/>
    <w:rsid w:val="00A13866"/>
    <w:rsid w:val="00A138CA"/>
    <w:rsid w:val="00A13911"/>
    <w:rsid w:val="00A13B4C"/>
    <w:rsid w:val="00A13D67"/>
    <w:rsid w:val="00A142D6"/>
    <w:rsid w:val="00A14869"/>
    <w:rsid w:val="00A153AA"/>
    <w:rsid w:val="00A154CC"/>
    <w:rsid w:val="00A15770"/>
    <w:rsid w:val="00A15965"/>
    <w:rsid w:val="00A16F31"/>
    <w:rsid w:val="00A16FA5"/>
    <w:rsid w:val="00A17235"/>
    <w:rsid w:val="00A17517"/>
    <w:rsid w:val="00A17782"/>
    <w:rsid w:val="00A17AD8"/>
    <w:rsid w:val="00A20093"/>
    <w:rsid w:val="00A206A0"/>
    <w:rsid w:val="00A20DAD"/>
    <w:rsid w:val="00A21CD6"/>
    <w:rsid w:val="00A223E4"/>
    <w:rsid w:val="00A22743"/>
    <w:rsid w:val="00A22824"/>
    <w:rsid w:val="00A22BAD"/>
    <w:rsid w:val="00A2329E"/>
    <w:rsid w:val="00A240E9"/>
    <w:rsid w:val="00A24A27"/>
    <w:rsid w:val="00A252CC"/>
    <w:rsid w:val="00A25571"/>
    <w:rsid w:val="00A25746"/>
    <w:rsid w:val="00A25CFA"/>
    <w:rsid w:val="00A26B88"/>
    <w:rsid w:val="00A27105"/>
    <w:rsid w:val="00A27F64"/>
    <w:rsid w:val="00A30296"/>
    <w:rsid w:val="00A306AF"/>
    <w:rsid w:val="00A3086F"/>
    <w:rsid w:val="00A32195"/>
    <w:rsid w:val="00A330F2"/>
    <w:rsid w:val="00A334CD"/>
    <w:rsid w:val="00A3398E"/>
    <w:rsid w:val="00A35ABB"/>
    <w:rsid w:val="00A3717E"/>
    <w:rsid w:val="00A37B23"/>
    <w:rsid w:val="00A37BAA"/>
    <w:rsid w:val="00A4028C"/>
    <w:rsid w:val="00A40974"/>
    <w:rsid w:val="00A40B3C"/>
    <w:rsid w:val="00A4116F"/>
    <w:rsid w:val="00A42333"/>
    <w:rsid w:val="00A42458"/>
    <w:rsid w:val="00A42766"/>
    <w:rsid w:val="00A42F30"/>
    <w:rsid w:val="00A44542"/>
    <w:rsid w:val="00A4585A"/>
    <w:rsid w:val="00A45B11"/>
    <w:rsid w:val="00A46620"/>
    <w:rsid w:val="00A468E6"/>
    <w:rsid w:val="00A46D80"/>
    <w:rsid w:val="00A472D3"/>
    <w:rsid w:val="00A47302"/>
    <w:rsid w:val="00A47728"/>
    <w:rsid w:val="00A500DE"/>
    <w:rsid w:val="00A514F3"/>
    <w:rsid w:val="00A515D9"/>
    <w:rsid w:val="00A51A89"/>
    <w:rsid w:val="00A52073"/>
    <w:rsid w:val="00A5245A"/>
    <w:rsid w:val="00A52717"/>
    <w:rsid w:val="00A52ABB"/>
    <w:rsid w:val="00A52D00"/>
    <w:rsid w:val="00A531B0"/>
    <w:rsid w:val="00A531D2"/>
    <w:rsid w:val="00A53288"/>
    <w:rsid w:val="00A534E7"/>
    <w:rsid w:val="00A53752"/>
    <w:rsid w:val="00A537D4"/>
    <w:rsid w:val="00A539FD"/>
    <w:rsid w:val="00A5419D"/>
    <w:rsid w:val="00A546CE"/>
    <w:rsid w:val="00A54928"/>
    <w:rsid w:val="00A54BDA"/>
    <w:rsid w:val="00A54FDC"/>
    <w:rsid w:val="00A5523D"/>
    <w:rsid w:val="00A553A1"/>
    <w:rsid w:val="00A55755"/>
    <w:rsid w:val="00A5594A"/>
    <w:rsid w:val="00A55DDC"/>
    <w:rsid w:val="00A55F0C"/>
    <w:rsid w:val="00A56F2A"/>
    <w:rsid w:val="00A577A0"/>
    <w:rsid w:val="00A57961"/>
    <w:rsid w:val="00A608CF"/>
    <w:rsid w:val="00A608DE"/>
    <w:rsid w:val="00A61A01"/>
    <w:rsid w:val="00A61A6C"/>
    <w:rsid w:val="00A61BE3"/>
    <w:rsid w:val="00A61F42"/>
    <w:rsid w:val="00A621E5"/>
    <w:rsid w:val="00A62D5D"/>
    <w:rsid w:val="00A6319D"/>
    <w:rsid w:val="00A63403"/>
    <w:rsid w:val="00A6395F"/>
    <w:rsid w:val="00A63B56"/>
    <w:rsid w:val="00A63FD7"/>
    <w:rsid w:val="00A64F8A"/>
    <w:rsid w:val="00A655AC"/>
    <w:rsid w:val="00A65AED"/>
    <w:rsid w:val="00A65E23"/>
    <w:rsid w:val="00A65F13"/>
    <w:rsid w:val="00A667E1"/>
    <w:rsid w:val="00A67072"/>
    <w:rsid w:val="00A670E0"/>
    <w:rsid w:val="00A673A0"/>
    <w:rsid w:val="00A6744F"/>
    <w:rsid w:val="00A6773E"/>
    <w:rsid w:val="00A67B29"/>
    <w:rsid w:val="00A67EC6"/>
    <w:rsid w:val="00A712EB"/>
    <w:rsid w:val="00A715EB"/>
    <w:rsid w:val="00A725F5"/>
    <w:rsid w:val="00A72658"/>
    <w:rsid w:val="00A72C3D"/>
    <w:rsid w:val="00A732F7"/>
    <w:rsid w:val="00A733BD"/>
    <w:rsid w:val="00A73D37"/>
    <w:rsid w:val="00A73E1E"/>
    <w:rsid w:val="00A73FA6"/>
    <w:rsid w:val="00A74276"/>
    <w:rsid w:val="00A74BCD"/>
    <w:rsid w:val="00A74ECF"/>
    <w:rsid w:val="00A7532F"/>
    <w:rsid w:val="00A7577B"/>
    <w:rsid w:val="00A75ACB"/>
    <w:rsid w:val="00A75B45"/>
    <w:rsid w:val="00A76E5D"/>
    <w:rsid w:val="00A76EC5"/>
    <w:rsid w:val="00A76EF2"/>
    <w:rsid w:val="00A8081A"/>
    <w:rsid w:val="00A80C76"/>
    <w:rsid w:val="00A81AF3"/>
    <w:rsid w:val="00A8216F"/>
    <w:rsid w:val="00A82F82"/>
    <w:rsid w:val="00A832F1"/>
    <w:rsid w:val="00A83607"/>
    <w:rsid w:val="00A83746"/>
    <w:rsid w:val="00A83D62"/>
    <w:rsid w:val="00A84BFB"/>
    <w:rsid w:val="00A85711"/>
    <w:rsid w:val="00A8627A"/>
    <w:rsid w:val="00A863E1"/>
    <w:rsid w:val="00A86567"/>
    <w:rsid w:val="00A8685A"/>
    <w:rsid w:val="00A86BFC"/>
    <w:rsid w:val="00A86CB6"/>
    <w:rsid w:val="00A87702"/>
    <w:rsid w:val="00A90671"/>
    <w:rsid w:val="00A90873"/>
    <w:rsid w:val="00A911E6"/>
    <w:rsid w:val="00A917ED"/>
    <w:rsid w:val="00A91900"/>
    <w:rsid w:val="00A92982"/>
    <w:rsid w:val="00A92AB8"/>
    <w:rsid w:val="00A93FAC"/>
    <w:rsid w:val="00A946BA"/>
    <w:rsid w:val="00A955EC"/>
    <w:rsid w:val="00A965B7"/>
    <w:rsid w:val="00A96812"/>
    <w:rsid w:val="00A96D1F"/>
    <w:rsid w:val="00A97E4A"/>
    <w:rsid w:val="00AA0054"/>
    <w:rsid w:val="00AA16B2"/>
    <w:rsid w:val="00AA1A2A"/>
    <w:rsid w:val="00AA1AC5"/>
    <w:rsid w:val="00AA1C68"/>
    <w:rsid w:val="00AA2952"/>
    <w:rsid w:val="00AA31C3"/>
    <w:rsid w:val="00AA35BF"/>
    <w:rsid w:val="00AA3A2D"/>
    <w:rsid w:val="00AA3B07"/>
    <w:rsid w:val="00AA41B7"/>
    <w:rsid w:val="00AA4A24"/>
    <w:rsid w:val="00AA56F0"/>
    <w:rsid w:val="00AA5866"/>
    <w:rsid w:val="00AA5CD8"/>
    <w:rsid w:val="00AA66AA"/>
    <w:rsid w:val="00AA66F7"/>
    <w:rsid w:val="00AA68F1"/>
    <w:rsid w:val="00AA695C"/>
    <w:rsid w:val="00AA7001"/>
    <w:rsid w:val="00AA7630"/>
    <w:rsid w:val="00AA7660"/>
    <w:rsid w:val="00AA76F9"/>
    <w:rsid w:val="00AA7EAA"/>
    <w:rsid w:val="00AB0014"/>
    <w:rsid w:val="00AB3B4E"/>
    <w:rsid w:val="00AB3DED"/>
    <w:rsid w:val="00AB4692"/>
    <w:rsid w:val="00AB49F4"/>
    <w:rsid w:val="00AB4E49"/>
    <w:rsid w:val="00AB69AA"/>
    <w:rsid w:val="00AB77EC"/>
    <w:rsid w:val="00AC0EC4"/>
    <w:rsid w:val="00AC0FE4"/>
    <w:rsid w:val="00AC248F"/>
    <w:rsid w:val="00AC263C"/>
    <w:rsid w:val="00AC28D0"/>
    <w:rsid w:val="00AC2F29"/>
    <w:rsid w:val="00AC317C"/>
    <w:rsid w:val="00AC33AE"/>
    <w:rsid w:val="00AC35B6"/>
    <w:rsid w:val="00AC3AD5"/>
    <w:rsid w:val="00AC3B01"/>
    <w:rsid w:val="00AC3F87"/>
    <w:rsid w:val="00AC40C5"/>
    <w:rsid w:val="00AC4746"/>
    <w:rsid w:val="00AC4B00"/>
    <w:rsid w:val="00AC57F9"/>
    <w:rsid w:val="00AC5D79"/>
    <w:rsid w:val="00AC65E8"/>
    <w:rsid w:val="00AC6AD2"/>
    <w:rsid w:val="00AC6EB4"/>
    <w:rsid w:val="00AC70EB"/>
    <w:rsid w:val="00AC7F0E"/>
    <w:rsid w:val="00AD0444"/>
    <w:rsid w:val="00AD0914"/>
    <w:rsid w:val="00AD1103"/>
    <w:rsid w:val="00AD1C1B"/>
    <w:rsid w:val="00AD1EE1"/>
    <w:rsid w:val="00AD3733"/>
    <w:rsid w:val="00AD40D1"/>
    <w:rsid w:val="00AD411B"/>
    <w:rsid w:val="00AD442D"/>
    <w:rsid w:val="00AD482A"/>
    <w:rsid w:val="00AD48F7"/>
    <w:rsid w:val="00AD4CE8"/>
    <w:rsid w:val="00AD5369"/>
    <w:rsid w:val="00AD58E2"/>
    <w:rsid w:val="00AD6347"/>
    <w:rsid w:val="00AD6D29"/>
    <w:rsid w:val="00AD7A12"/>
    <w:rsid w:val="00AD7D83"/>
    <w:rsid w:val="00AD7DAB"/>
    <w:rsid w:val="00AD7DB4"/>
    <w:rsid w:val="00AE1939"/>
    <w:rsid w:val="00AE213A"/>
    <w:rsid w:val="00AE267E"/>
    <w:rsid w:val="00AE329F"/>
    <w:rsid w:val="00AE3463"/>
    <w:rsid w:val="00AE3823"/>
    <w:rsid w:val="00AE38D9"/>
    <w:rsid w:val="00AE3FBE"/>
    <w:rsid w:val="00AE501A"/>
    <w:rsid w:val="00AE5AB6"/>
    <w:rsid w:val="00AE60DE"/>
    <w:rsid w:val="00AE6172"/>
    <w:rsid w:val="00AE6DAB"/>
    <w:rsid w:val="00AE712D"/>
    <w:rsid w:val="00AE7216"/>
    <w:rsid w:val="00AE782F"/>
    <w:rsid w:val="00AF14AF"/>
    <w:rsid w:val="00AF14B6"/>
    <w:rsid w:val="00AF18DD"/>
    <w:rsid w:val="00AF2789"/>
    <w:rsid w:val="00AF2E9B"/>
    <w:rsid w:val="00AF335D"/>
    <w:rsid w:val="00AF3E1A"/>
    <w:rsid w:val="00AF42F4"/>
    <w:rsid w:val="00AF5B23"/>
    <w:rsid w:val="00AF63C5"/>
    <w:rsid w:val="00AF646A"/>
    <w:rsid w:val="00AF6C59"/>
    <w:rsid w:val="00AF70C5"/>
    <w:rsid w:val="00AF79D0"/>
    <w:rsid w:val="00B00019"/>
    <w:rsid w:val="00B00B89"/>
    <w:rsid w:val="00B010AF"/>
    <w:rsid w:val="00B0131B"/>
    <w:rsid w:val="00B0161D"/>
    <w:rsid w:val="00B019CA"/>
    <w:rsid w:val="00B02DFE"/>
    <w:rsid w:val="00B039AF"/>
    <w:rsid w:val="00B03E5E"/>
    <w:rsid w:val="00B03F48"/>
    <w:rsid w:val="00B04150"/>
    <w:rsid w:val="00B04A7C"/>
    <w:rsid w:val="00B04D5F"/>
    <w:rsid w:val="00B0531F"/>
    <w:rsid w:val="00B05778"/>
    <w:rsid w:val="00B05C0A"/>
    <w:rsid w:val="00B0626D"/>
    <w:rsid w:val="00B062AB"/>
    <w:rsid w:val="00B07337"/>
    <w:rsid w:val="00B10BA8"/>
    <w:rsid w:val="00B10C59"/>
    <w:rsid w:val="00B10FF9"/>
    <w:rsid w:val="00B121F3"/>
    <w:rsid w:val="00B122B9"/>
    <w:rsid w:val="00B12767"/>
    <w:rsid w:val="00B1312B"/>
    <w:rsid w:val="00B1346D"/>
    <w:rsid w:val="00B134EA"/>
    <w:rsid w:val="00B13DAE"/>
    <w:rsid w:val="00B13EB0"/>
    <w:rsid w:val="00B144CE"/>
    <w:rsid w:val="00B14899"/>
    <w:rsid w:val="00B15691"/>
    <w:rsid w:val="00B170EC"/>
    <w:rsid w:val="00B17856"/>
    <w:rsid w:val="00B17C51"/>
    <w:rsid w:val="00B2047C"/>
    <w:rsid w:val="00B21412"/>
    <w:rsid w:val="00B21E4A"/>
    <w:rsid w:val="00B21EBC"/>
    <w:rsid w:val="00B22966"/>
    <w:rsid w:val="00B22BAC"/>
    <w:rsid w:val="00B22CA4"/>
    <w:rsid w:val="00B23228"/>
    <w:rsid w:val="00B2390C"/>
    <w:rsid w:val="00B239AC"/>
    <w:rsid w:val="00B23A0F"/>
    <w:rsid w:val="00B23E35"/>
    <w:rsid w:val="00B23EE2"/>
    <w:rsid w:val="00B2445D"/>
    <w:rsid w:val="00B24821"/>
    <w:rsid w:val="00B253B7"/>
    <w:rsid w:val="00B26C28"/>
    <w:rsid w:val="00B27534"/>
    <w:rsid w:val="00B3026B"/>
    <w:rsid w:val="00B30535"/>
    <w:rsid w:val="00B30919"/>
    <w:rsid w:val="00B3254B"/>
    <w:rsid w:val="00B32B98"/>
    <w:rsid w:val="00B32C83"/>
    <w:rsid w:val="00B33208"/>
    <w:rsid w:val="00B33CE8"/>
    <w:rsid w:val="00B33E69"/>
    <w:rsid w:val="00B34244"/>
    <w:rsid w:val="00B347A0"/>
    <w:rsid w:val="00B348AA"/>
    <w:rsid w:val="00B34E84"/>
    <w:rsid w:val="00B35C5A"/>
    <w:rsid w:val="00B35F30"/>
    <w:rsid w:val="00B36ECB"/>
    <w:rsid w:val="00B37131"/>
    <w:rsid w:val="00B375D0"/>
    <w:rsid w:val="00B378EA"/>
    <w:rsid w:val="00B37A3E"/>
    <w:rsid w:val="00B37C92"/>
    <w:rsid w:val="00B37CC7"/>
    <w:rsid w:val="00B40687"/>
    <w:rsid w:val="00B40D7A"/>
    <w:rsid w:val="00B40E6A"/>
    <w:rsid w:val="00B41C91"/>
    <w:rsid w:val="00B42005"/>
    <w:rsid w:val="00B4225D"/>
    <w:rsid w:val="00B42734"/>
    <w:rsid w:val="00B42830"/>
    <w:rsid w:val="00B428EC"/>
    <w:rsid w:val="00B42BC1"/>
    <w:rsid w:val="00B42E28"/>
    <w:rsid w:val="00B43224"/>
    <w:rsid w:val="00B434B0"/>
    <w:rsid w:val="00B436DE"/>
    <w:rsid w:val="00B43813"/>
    <w:rsid w:val="00B4482F"/>
    <w:rsid w:val="00B45652"/>
    <w:rsid w:val="00B45DBD"/>
    <w:rsid w:val="00B476CD"/>
    <w:rsid w:val="00B5031D"/>
    <w:rsid w:val="00B50DDA"/>
    <w:rsid w:val="00B512A6"/>
    <w:rsid w:val="00B51FE4"/>
    <w:rsid w:val="00B524DA"/>
    <w:rsid w:val="00B52D8B"/>
    <w:rsid w:val="00B52E25"/>
    <w:rsid w:val="00B53096"/>
    <w:rsid w:val="00B53216"/>
    <w:rsid w:val="00B535FA"/>
    <w:rsid w:val="00B546C4"/>
    <w:rsid w:val="00B54823"/>
    <w:rsid w:val="00B54BF4"/>
    <w:rsid w:val="00B55859"/>
    <w:rsid w:val="00B55B0C"/>
    <w:rsid w:val="00B55C5E"/>
    <w:rsid w:val="00B55C7B"/>
    <w:rsid w:val="00B55F9B"/>
    <w:rsid w:val="00B56039"/>
    <w:rsid w:val="00B563A7"/>
    <w:rsid w:val="00B56CA8"/>
    <w:rsid w:val="00B56DFD"/>
    <w:rsid w:val="00B56EBF"/>
    <w:rsid w:val="00B57223"/>
    <w:rsid w:val="00B57545"/>
    <w:rsid w:val="00B601B7"/>
    <w:rsid w:val="00B602CD"/>
    <w:rsid w:val="00B605DF"/>
    <w:rsid w:val="00B60A26"/>
    <w:rsid w:val="00B60C37"/>
    <w:rsid w:val="00B60EC4"/>
    <w:rsid w:val="00B6129A"/>
    <w:rsid w:val="00B6157B"/>
    <w:rsid w:val="00B617D6"/>
    <w:rsid w:val="00B61D71"/>
    <w:rsid w:val="00B61E0D"/>
    <w:rsid w:val="00B62433"/>
    <w:rsid w:val="00B62983"/>
    <w:rsid w:val="00B62E24"/>
    <w:rsid w:val="00B63523"/>
    <w:rsid w:val="00B637C0"/>
    <w:rsid w:val="00B63E17"/>
    <w:rsid w:val="00B64018"/>
    <w:rsid w:val="00B643CE"/>
    <w:rsid w:val="00B645AA"/>
    <w:rsid w:val="00B6476C"/>
    <w:rsid w:val="00B64F40"/>
    <w:rsid w:val="00B653B8"/>
    <w:rsid w:val="00B659B3"/>
    <w:rsid w:val="00B664FF"/>
    <w:rsid w:val="00B66CFC"/>
    <w:rsid w:val="00B66DA1"/>
    <w:rsid w:val="00B6735C"/>
    <w:rsid w:val="00B67547"/>
    <w:rsid w:val="00B6776F"/>
    <w:rsid w:val="00B71748"/>
    <w:rsid w:val="00B719DD"/>
    <w:rsid w:val="00B71E89"/>
    <w:rsid w:val="00B72ACC"/>
    <w:rsid w:val="00B72CE0"/>
    <w:rsid w:val="00B736C2"/>
    <w:rsid w:val="00B73941"/>
    <w:rsid w:val="00B73F0C"/>
    <w:rsid w:val="00B741EF"/>
    <w:rsid w:val="00B745DD"/>
    <w:rsid w:val="00B75A84"/>
    <w:rsid w:val="00B7601C"/>
    <w:rsid w:val="00B76792"/>
    <w:rsid w:val="00B767FD"/>
    <w:rsid w:val="00B77982"/>
    <w:rsid w:val="00B8047C"/>
    <w:rsid w:val="00B81C17"/>
    <w:rsid w:val="00B81CB5"/>
    <w:rsid w:val="00B81DEF"/>
    <w:rsid w:val="00B82036"/>
    <w:rsid w:val="00B82A8C"/>
    <w:rsid w:val="00B82F1B"/>
    <w:rsid w:val="00B8337C"/>
    <w:rsid w:val="00B838F4"/>
    <w:rsid w:val="00B83916"/>
    <w:rsid w:val="00B83DFF"/>
    <w:rsid w:val="00B84EA0"/>
    <w:rsid w:val="00B8503A"/>
    <w:rsid w:val="00B8623C"/>
    <w:rsid w:val="00B86F22"/>
    <w:rsid w:val="00B902AA"/>
    <w:rsid w:val="00B90424"/>
    <w:rsid w:val="00B90C54"/>
    <w:rsid w:val="00B90D56"/>
    <w:rsid w:val="00B90E9B"/>
    <w:rsid w:val="00B919A9"/>
    <w:rsid w:val="00B91A80"/>
    <w:rsid w:val="00B91B63"/>
    <w:rsid w:val="00B92089"/>
    <w:rsid w:val="00B92EAE"/>
    <w:rsid w:val="00B9325C"/>
    <w:rsid w:val="00B93487"/>
    <w:rsid w:val="00B938DE"/>
    <w:rsid w:val="00B93AA6"/>
    <w:rsid w:val="00B93AEB"/>
    <w:rsid w:val="00B93C0D"/>
    <w:rsid w:val="00B946C2"/>
    <w:rsid w:val="00B9492B"/>
    <w:rsid w:val="00B949A9"/>
    <w:rsid w:val="00B94FB4"/>
    <w:rsid w:val="00B952A9"/>
    <w:rsid w:val="00B95368"/>
    <w:rsid w:val="00B953A1"/>
    <w:rsid w:val="00B9558A"/>
    <w:rsid w:val="00B9599F"/>
    <w:rsid w:val="00B95E78"/>
    <w:rsid w:val="00B9624E"/>
    <w:rsid w:val="00B96C7D"/>
    <w:rsid w:val="00B970A7"/>
    <w:rsid w:val="00B970C5"/>
    <w:rsid w:val="00B97690"/>
    <w:rsid w:val="00B977D2"/>
    <w:rsid w:val="00BA071C"/>
    <w:rsid w:val="00BA1AE9"/>
    <w:rsid w:val="00BA1BDD"/>
    <w:rsid w:val="00BA2122"/>
    <w:rsid w:val="00BA219F"/>
    <w:rsid w:val="00BA3059"/>
    <w:rsid w:val="00BA33D5"/>
    <w:rsid w:val="00BA416C"/>
    <w:rsid w:val="00BA4EBC"/>
    <w:rsid w:val="00BA528E"/>
    <w:rsid w:val="00BA662C"/>
    <w:rsid w:val="00BA67CE"/>
    <w:rsid w:val="00BA68D3"/>
    <w:rsid w:val="00BA6A02"/>
    <w:rsid w:val="00BA6AFD"/>
    <w:rsid w:val="00BA7494"/>
    <w:rsid w:val="00BA777D"/>
    <w:rsid w:val="00BB059A"/>
    <w:rsid w:val="00BB0A47"/>
    <w:rsid w:val="00BB0D26"/>
    <w:rsid w:val="00BB1121"/>
    <w:rsid w:val="00BB12C4"/>
    <w:rsid w:val="00BB13B1"/>
    <w:rsid w:val="00BB13C2"/>
    <w:rsid w:val="00BB148E"/>
    <w:rsid w:val="00BB18B3"/>
    <w:rsid w:val="00BB1B45"/>
    <w:rsid w:val="00BB1CC3"/>
    <w:rsid w:val="00BB2F31"/>
    <w:rsid w:val="00BB3830"/>
    <w:rsid w:val="00BB3A14"/>
    <w:rsid w:val="00BB3C6F"/>
    <w:rsid w:val="00BB4C7A"/>
    <w:rsid w:val="00BB4D2B"/>
    <w:rsid w:val="00BB5445"/>
    <w:rsid w:val="00BB5F42"/>
    <w:rsid w:val="00BB678E"/>
    <w:rsid w:val="00BB6F02"/>
    <w:rsid w:val="00BB7A7C"/>
    <w:rsid w:val="00BC0B94"/>
    <w:rsid w:val="00BC1119"/>
    <w:rsid w:val="00BC128B"/>
    <w:rsid w:val="00BC12F7"/>
    <w:rsid w:val="00BC1347"/>
    <w:rsid w:val="00BC19DC"/>
    <w:rsid w:val="00BC21A7"/>
    <w:rsid w:val="00BC226C"/>
    <w:rsid w:val="00BC2284"/>
    <w:rsid w:val="00BC22ED"/>
    <w:rsid w:val="00BC2A0D"/>
    <w:rsid w:val="00BC2AFC"/>
    <w:rsid w:val="00BC3397"/>
    <w:rsid w:val="00BC365E"/>
    <w:rsid w:val="00BC4045"/>
    <w:rsid w:val="00BC4990"/>
    <w:rsid w:val="00BC50B6"/>
    <w:rsid w:val="00BC533A"/>
    <w:rsid w:val="00BC5C02"/>
    <w:rsid w:val="00BC5FE1"/>
    <w:rsid w:val="00BC7379"/>
    <w:rsid w:val="00BC7C8F"/>
    <w:rsid w:val="00BD0135"/>
    <w:rsid w:val="00BD0220"/>
    <w:rsid w:val="00BD055D"/>
    <w:rsid w:val="00BD07E9"/>
    <w:rsid w:val="00BD0B04"/>
    <w:rsid w:val="00BD0B27"/>
    <w:rsid w:val="00BD1812"/>
    <w:rsid w:val="00BD1C1F"/>
    <w:rsid w:val="00BD2002"/>
    <w:rsid w:val="00BD2256"/>
    <w:rsid w:val="00BD282E"/>
    <w:rsid w:val="00BD2DB9"/>
    <w:rsid w:val="00BD303B"/>
    <w:rsid w:val="00BD304D"/>
    <w:rsid w:val="00BD38BD"/>
    <w:rsid w:val="00BD3E59"/>
    <w:rsid w:val="00BD4706"/>
    <w:rsid w:val="00BD4F4C"/>
    <w:rsid w:val="00BD5449"/>
    <w:rsid w:val="00BD55D4"/>
    <w:rsid w:val="00BD56C2"/>
    <w:rsid w:val="00BD601C"/>
    <w:rsid w:val="00BD65A3"/>
    <w:rsid w:val="00BD7308"/>
    <w:rsid w:val="00BE00B1"/>
    <w:rsid w:val="00BE05AF"/>
    <w:rsid w:val="00BE0E29"/>
    <w:rsid w:val="00BE174A"/>
    <w:rsid w:val="00BE194F"/>
    <w:rsid w:val="00BE1DA9"/>
    <w:rsid w:val="00BE2AE0"/>
    <w:rsid w:val="00BE2C0E"/>
    <w:rsid w:val="00BE2E5A"/>
    <w:rsid w:val="00BE388C"/>
    <w:rsid w:val="00BE3B30"/>
    <w:rsid w:val="00BE3DBA"/>
    <w:rsid w:val="00BE4320"/>
    <w:rsid w:val="00BE52D0"/>
    <w:rsid w:val="00BE5A13"/>
    <w:rsid w:val="00BE5B1C"/>
    <w:rsid w:val="00BE5E4B"/>
    <w:rsid w:val="00BE6A13"/>
    <w:rsid w:val="00BE6F15"/>
    <w:rsid w:val="00BE7553"/>
    <w:rsid w:val="00BE76E3"/>
    <w:rsid w:val="00BE79A0"/>
    <w:rsid w:val="00BE7D60"/>
    <w:rsid w:val="00BF0207"/>
    <w:rsid w:val="00BF0527"/>
    <w:rsid w:val="00BF0EED"/>
    <w:rsid w:val="00BF16E5"/>
    <w:rsid w:val="00BF17B9"/>
    <w:rsid w:val="00BF1B54"/>
    <w:rsid w:val="00BF1C93"/>
    <w:rsid w:val="00BF213A"/>
    <w:rsid w:val="00BF2CEA"/>
    <w:rsid w:val="00BF3370"/>
    <w:rsid w:val="00BF3812"/>
    <w:rsid w:val="00BF38A7"/>
    <w:rsid w:val="00BF39B3"/>
    <w:rsid w:val="00BF6169"/>
    <w:rsid w:val="00BF6182"/>
    <w:rsid w:val="00BF6427"/>
    <w:rsid w:val="00BF64F4"/>
    <w:rsid w:val="00BF6D0B"/>
    <w:rsid w:val="00BF73B0"/>
    <w:rsid w:val="00C000F9"/>
    <w:rsid w:val="00C00217"/>
    <w:rsid w:val="00C00DCA"/>
    <w:rsid w:val="00C010B6"/>
    <w:rsid w:val="00C01CD5"/>
    <w:rsid w:val="00C02281"/>
    <w:rsid w:val="00C022D5"/>
    <w:rsid w:val="00C02386"/>
    <w:rsid w:val="00C025E9"/>
    <w:rsid w:val="00C034E5"/>
    <w:rsid w:val="00C03A93"/>
    <w:rsid w:val="00C04D16"/>
    <w:rsid w:val="00C0522F"/>
    <w:rsid w:val="00C05622"/>
    <w:rsid w:val="00C060BC"/>
    <w:rsid w:val="00C066BC"/>
    <w:rsid w:val="00C06F68"/>
    <w:rsid w:val="00C06F9F"/>
    <w:rsid w:val="00C070B3"/>
    <w:rsid w:val="00C07BC2"/>
    <w:rsid w:val="00C07C21"/>
    <w:rsid w:val="00C07CC0"/>
    <w:rsid w:val="00C07E78"/>
    <w:rsid w:val="00C12281"/>
    <w:rsid w:val="00C12837"/>
    <w:rsid w:val="00C1284A"/>
    <w:rsid w:val="00C12BDE"/>
    <w:rsid w:val="00C1317E"/>
    <w:rsid w:val="00C13250"/>
    <w:rsid w:val="00C132CA"/>
    <w:rsid w:val="00C13ECD"/>
    <w:rsid w:val="00C148B4"/>
    <w:rsid w:val="00C14EB6"/>
    <w:rsid w:val="00C14F84"/>
    <w:rsid w:val="00C1569C"/>
    <w:rsid w:val="00C15B51"/>
    <w:rsid w:val="00C16597"/>
    <w:rsid w:val="00C165A1"/>
    <w:rsid w:val="00C1668F"/>
    <w:rsid w:val="00C16870"/>
    <w:rsid w:val="00C16E34"/>
    <w:rsid w:val="00C16FBA"/>
    <w:rsid w:val="00C1742D"/>
    <w:rsid w:val="00C203CD"/>
    <w:rsid w:val="00C20B50"/>
    <w:rsid w:val="00C20F4E"/>
    <w:rsid w:val="00C2171C"/>
    <w:rsid w:val="00C219FA"/>
    <w:rsid w:val="00C21E9D"/>
    <w:rsid w:val="00C22332"/>
    <w:rsid w:val="00C22867"/>
    <w:rsid w:val="00C22AC4"/>
    <w:rsid w:val="00C2309E"/>
    <w:rsid w:val="00C2318F"/>
    <w:rsid w:val="00C23454"/>
    <w:rsid w:val="00C23CF1"/>
    <w:rsid w:val="00C24361"/>
    <w:rsid w:val="00C243D2"/>
    <w:rsid w:val="00C24D2E"/>
    <w:rsid w:val="00C2595D"/>
    <w:rsid w:val="00C25BE6"/>
    <w:rsid w:val="00C25C80"/>
    <w:rsid w:val="00C25F29"/>
    <w:rsid w:val="00C25FEA"/>
    <w:rsid w:val="00C264E9"/>
    <w:rsid w:val="00C266F5"/>
    <w:rsid w:val="00C269C1"/>
    <w:rsid w:val="00C26A17"/>
    <w:rsid w:val="00C26AEF"/>
    <w:rsid w:val="00C27269"/>
    <w:rsid w:val="00C30107"/>
    <w:rsid w:val="00C30378"/>
    <w:rsid w:val="00C307AF"/>
    <w:rsid w:val="00C30CFE"/>
    <w:rsid w:val="00C30FDC"/>
    <w:rsid w:val="00C315D5"/>
    <w:rsid w:val="00C31CB2"/>
    <w:rsid w:val="00C32D87"/>
    <w:rsid w:val="00C32EBB"/>
    <w:rsid w:val="00C32FAA"/>
    <w:rsid w:val="00C330D6"/>
    <w:rsid w:val="00C35679"/>
    <w:rsid w:val="00C35B9C"/>
    <w:rsid w:val="00C363F0"/>
    <w:rsid w:val="00C36EDB"/>
    <w:rsid w:val="00C36FDE"/>
    <w:rsid w:val="00C37808"/>
    <w:rsid w:val="00C40614"/>
    <w:rsid w:val="00C40836"/>
    <w:rsid w:val="00C41231"/>
    <w:rsid w:val="00C41742"/>
    <w:rsid w:val="00C41B58"/>
    <w:rsid w:val="00C429B2"/>
    <w:rsid w:val="00C42FEB"/>
    <w:rsid w:val="00C430FD"/>
    <w:rsid w:val="00C43210"/>
    <w:rsid w:val="00C43D7C"/>
    <w:rsid w:val="00C445BE"/>
    <w:rsid w:val="00C445E5"/>
    <w:rsid w:val="00C447F1"/>
    <w:rsid w:val="00C449CF"/>
    <w:rsid w:val="00C44B30"/>
    <w:rsid w:val="00C4508D"/>
    <w:rsid w:val="00C4604E"/>
    <w:rsid w:val="00C460DE"/>
    <w:rsid w:val="00C46463"/>
    <w:rsid w:val="00C46510"/>
    <w:rsid w:val="00C46A67"/>
    <w:rsid w:val="00C47038"/>
    <w:rsid w:val="00C473D4"/>
    <w:rsid w:val="00C475E0"/>
    <w:rsid w:val="00C47766"/>
    <w:rsid w:val="00C50321"/>
    <w:rsid w:val="00C50344"/>
    <w:rsid w:val="00C50963"/>
    <w:rsid w:val="00C5098A"/>
    <w:rsid w:val="00C50DB6"/>
    <w:rsid w:val="00C51B9D"/>
    <w:rsid w:val="00C525BB"/>
    <w:rsid w:val="00C5274C"/>
    <w:rsid w:val="00C5363D"/>
    <w:rsid w:val="00C53D71"/>
    <w:rsid w:val="00C53FE2"/>
    <w:rsid w:val="00C54293"/>
    <w:rsid w:val="00C54567"/>
    <w:rsid w:val="00C54AA1"/>
    <w:rsid w:val="00C54F07"/>
    <w:rsid w:val="00C5502E"/>
    <w:rsid w:val="00C55716"/>
    <w:rsid w:val="00C57360"/>
    <w:rsid w:val="00C5777B"/>
    <w:rsid w:val="00C57AA7"/>
    <w:rsid w:val="00C57E7D"/>
    <w:rsid w:val="00C60232"/>
    <w:rsid w:val="00C602AF"/>
    <w:rsid w:val="00C60E19"/>
    <w:rsid w:val="00C61840"/>
    <w:rsid w:val="00C62FE4"/>
    <w:rsid w:val="00C63397"/>
    <w:rsid w:val="00C67061"/>
    <w:rsid w:val="00C672C6"/>
    <w:rsid w:val="00C67CEF"/>
    <w:rsid w:val="00C7026F"/>
    <w:rsid w:val="00C70884"/>
    <w:rsid w:val="00C7133E"/>
    <w:rsid w:val="00C7166A"/>
    <w:rsid w:val="00C71844"/>
    <w:rsid w:val="00C71C4B"/>
    <w:rsid w:val="00C72048"/>
    <w:rsid w:val="00C72410"/>
    <w:rsid w:val="00C72E0B"/>
    <w:rsid w:val="00C7376F"/>
    <w:rsid w:val="00C75911"/>
    <w:rsid w:val="00C75C41"/>
    <w:rsid w:val="00C76415"/>
    <w:rsid w:val="00C76416"/>
    <w:rsid w:val="00C764A5"/>
    <w:rsid w:val="00C770C4"/>
    <w:rsid w:val="00C774A2"/>
    <w:rsid w:val="00C77B6F"/>
    <w:rsid w:val="00C77CC4"/>
    <w:rsid w:val="00C80E5D"/>
    <w:rsid w:val="00C8239F"/>
    <w:rsid w:val="00C82859"/>
    <w:rsid w:val="00C82BCB"/>
    <w:rsid w:val="00C82FB3"/>
    <w:rsid w:val="00C836F9"/>
    <w:rsid w:val="00C84622"/>
    <w:rsid w:val="00C84841"/>
    <w:rsid w:val="00C849C9"/>
    <w:rsid w:val="00C84B42"/>
    <w:rsid w:val="00C85477"/>
    <w:rsid w:val="00C85E9D"/>
    <w:rsid w:val="00C85EAE"/>
    <w:rsid w:val="00C86391"/>
    <w:rsid w:val="00C86730"/>
    <w:rsid w:val="00C87587"/>
    <w:rsid w:val="00C878EF"/>
    <w:rsid w:val="00C87F05"/>
    <w:rsid w:val="00C90060"/>
    <w:rsid w:val="00C9043E"/>
    <w:rsid w:val="00C915B0"/>
    <w:rsid w:val="00C91677"/>
    <w:rsid w:val="00C91969"/>
    <w:rsid w:val="00C919E6"/>
    <w:rsid w:val="00C91CEA"/>
    <w:rsid w:val="00C91D8E"/>
    <w:rsid w:val="00C9258D"/>
    <w:rsid w:val="00C92BC4"/>
    <w:rsid w:val="00C92C9C"/>
    <w:rsid w:val="00C92EA7"/>
    <w:rsid w:val="00C9334A"/>
    <w:rsid w:val="00C94737"/>
    <w:rsid w:val="00C94E08"/>
    <w:rsid w:val="00C94E31"/>
    <w:rsid w:val="00C94FCC"/>
    <w:rsid w:val="00C95961"/>
    <w:rsid w:val="00C96108"/>
    <w:rsid w:val="00C96A81"/>
    <w:rsid w:val="00C96E0C"/>
    <w:rsid w:val="00C97089"/>
    <w:rsid w:val="00C971E9"/>
    <w:rsid w:val="00CA051F"/>
    <w:rsid w:val="00CA2121"/>
    <w:rsid w:val="00CA29F8"/>
    <w:rsid w:val="00CA2E7D"/>
    <w:rsid w:val="00CA2FC3"/>
    <w:rsid w:val="00CA332F"/>
    <w:rsid w:val="00CA419C"/>
    <w:rsid w:val="00CA41D0"/>
    <w:rsid w:val="00CA5195"/>
    <w:rsid w:val="00CA563B"/>
    <w:rsid w:val="00CA5672"/>
    <w:rsid w:val="00CA5B38"/>
    <w:rsid w:val="00CA61E3"/>
    <w:rsid w:val="00CA64E4"/>
    <w:rsid w:val="00CA68B7"/>
    <w:rsid w:val="00CB00A4"/>
    <w:rsid w:val="00CB043F"/>
    <w:rsid w:val="00CB0A29"/>
    <w:rsid w:val="00CB0B07"/>
    <w:rsid w:val="00CB0D04"/>
    <w:rsid w:val="00CB12B5"/>
    <w:rsid w:val="00CB1DA0"/>
    <w:rsid w:val="00CB1EA8"/>
    <w:rsid w:val="00CB32ED"/>
    <w:rsid w:val="00CB3902"/>
    <w:rsid w:val="00CB472C"/>
    <w:rsid w:val="00CB4ACA"/>
    <w:rsid w:val="00CB63E6"/>
    <w:rsid w:val="00CB6A08"/>
    <w:rsid w:val="00CB706E"/>
    <w:rsid w:val="00CB76A4"/>
    <w:rsid w:val="00CB7DEF"/>
    <w:rsid w:val="00CC0732"/>
    <w:rsid w:val="00CC0D52"/>
    <w:rsid w:val="00CC0FB5"/>
    <w:rsid w:val="00CC1132"/>
    <w:rsid w:val="00CC2E9D"/>
    <w:rsid w:val="00CC3399"/>
    <w:rsid w:val="00CC3F40"/>
    <w:rsid w:val="00CC47FB"/>
    <w:rsid w:val="00CC4C08"/>
    <w:rsid w:val="00CC5335"/>
    <w:rsid w:val="00CC63E0"/>
    <w:rsid w:val="00CC7052"/>
    <w:rsid w:val="00CC7186"/>
    <w:rsid w:val="00CC7675"/>
    <w:rsid w:val="00CC7950"/>
    <w:rsid w:val="00CC7F17"/>
    <w:rsid w:val="00CC7F1D"/>
    <w:rsid w:val="00CD0461"/>
    <w:rsid w:val="00CD0E15"/>
    <w:rsid w:val="00CD10A3"/>
    <w:rsid w:val="00CD1D0E"/>
    <w:rsid w:val="00CD1F3E"/>
    <w:rsid w:val="00CD2111"/>
    <w:rsid w:val="00CD2BA4"/>
    <w:rsid w:val="00CD2D31"/>
    <w:rsid w:val="00CD390F"/>
    <w:rsid w:val="00CD4724"/>
    <w:rsid w:val="00CD4BF6"/>
    <w:rsid w:val="00CD5052"/>
    <w:rsid w:val="00CD510E"/>
    <w:rsid w:val="00CD52F9"/>
    <w:rsid w:val="00CD5637"/>
    <w:rsid w:val="00CD5A4B"/>
    <w:rsid w:val="00CD5EE2"/>
    <w:rsid w:val="00CD611B"/>
    <w:rsid w:val="00CD6370"/>
    <w:rsid w:val="00CD7055"/>
    <w:rsid w:val="00CD7C4B"/>
    <w:rsid w:val="00CE179B"/>
    <w:rsid w:val="00CE229D"/>
    <w:rsid w:val="00CE2880"/>
    <w:rsid w:val="00CE2D3B"/>
    <w:rsid w:val="00CE31C9"/>
    <w:rsid w:val="00CE4471"/>
    <w:rsid w:val="00CE4D13"/>
    <w:rsid w:val="00CE529E"/>
    <w:rsid w:val="00CE5573"/>
    <w:rsid w:val="00CE5DD3"/>
    <w:rsid w:val="00CE5DF7"/>
    <w:rsid w:val="00CE644E"/>
    <w:rsid w:val="00CE6F1C"/>
    <w:rsid w:val="00CE7CCC"/>
    <w:rsid w:val="00CF0138"/>
    <w:rsid w:val="00CF0963"/>
    <w:rsid w:val="00CF0A83"/>
    <w:rsid w:val="00CF12BE"/>
    <w:rsid w:val="00CF19BF"/>
    <w:rsid w:val="00CF1D76"/>
    <w:rsid w:val="00CF219C"/>
    <w:rsid w:val="00CF267F"/>
    <w:rsid w:val="00CF29BC"/>
    <w:rsid w:val="00CF2BE3"/>
    <w:rsid w:val="00CF2EF2"/>
    <w:rsid w:val="00CF370F"/>
    <w:rsid w:val="00CF395D"/>
    <w:rsid w:val="00CF39E1"/>
    <w:rsid w:val="00CF3E9E"/>
    <w:rsid w:val="00CF406F"/>
    <w:rsid w:val="00CF447A"/>
    <w:rsid w:val="00CF4486"/>
    <w:rsid w:val="00CF60E2"/>
    <w:rsid w:val="00CF6ADD"/>
    <w:rsid w:val="00CF6E10"/>
    <w:rsid w:val="00CF790D"/>
    <w:rsid w:val="00CF7F73"/>
    <w:rsid w:val="00D00864"/>
    <w:rsid w:val="00D00B2D"/>
    <w:rsid w:val="00D0104C"/>
    <w:rsid w:val="00D02D23"/>
    <w:rsid w:val="00D03557"/>
    <w:rsid w:val="00D03C1A"/>
    <w:rsid w:val="00D063A8"/>
    <w:rsid w:val="00D064FF"/>
    <w:rsid w:val="00D069B3"/>
    <w:rsid w:val="00D06C8D"/>
    <w:rsid w:val="00D0708A"/>
    <w:rsid w:val="00D07622"/>
    <w:rsid w:val="00D07C91"/>
    <w:rsid w:val="00D07E88"/>
    <w:rsid w:val="00D100E0"/>
    <w:rsid w:val="00D10DBF"/>
    <w:rsid w:val="00D11544"/>
    <w:rsid w:val="00D11BC7"/>
    <w:rsid w:val="00D12A88"/>
    <w:rsid w:val="00D13439"/>
    <w:rsid w:val="00D14434"/>
    <w:rsid w:val="00D14713"/>
    <w:rsid w:val="00D14875"/>
    <w:rsid w:val="00D14B00"/>
    <w:rsid w:val="00D14B03"/>
    <w:rsid w:val="00D157DD"/>
    <w:rsid w:val="00D15DBB"/>
    <w:rsid w:val="00D15EA6"/>
    <w:rsid w:val="00D16011"/>
    <w:rsid w:val="00D16B60"/>
    <w:rsid w:val="00D173F3"/>
    <w:rsid w:val="00D17527"/>
    <w:rsid w:val="00D176EF"/>
    <w:rsid w:val="00D17AA3"/>
    <w:rsid w:val="00D2022F"/>
    <w:rsid w:val="00D204AB"/>
    <w:rsid w:val="00D2174E"/>
    <w:rsid w:val="00D2195F"/>
    <w:rsid w:val="00D219DD"/>
    <w:rsid w:val="00D21EB2"/>
    <w:rsid w:val="00D22510"/>
    <w:rsid w:val="00D22869"/>
    <w:rsid w:val="00D22B29"/>
    <w:rsid w:val="00D23189"/>
    <w:rsid w:val="00D24515"/>
    <w:rsid w:val="00D25057"/>
    <w:rsid w:val="00D2564F"/>
    <w:rsid w:val="00D256C4"/>
    <w:rsid w:val="00D257B3"/>
    <w:rsid w:val="00D26136"/>
    <w:rsid w:val="00D26DAA"/>
    <w:rsid w:val="00D26F70"/>
    <w:rsid w:val="00D26FD9"/>
    <w:rsid w:val="00D27659"/>
    <w:rsid w:val="00D277C9"/>
    <w:rsid w:val="00D30F29"/>
    <w:rsid w:val="00D30F81"/>
    <w:rsid w:val="00D31358"/>
    <w:rsid w:val="00D31BF0"/>
    <w:rsid w:val="00D3260F"/>
    <w:rsid w:val="00D32D89"/>
    <w:rsid w:val="00D3357A"/>
    <w:rsid w:val="00D335FB"/>
    <w:rsid w:val="00D33BAA"/>
    <w:rsid w:val="00D34627"/>
    <w:rsid w:val="00D350CB"/>
    <w:rsid w:val="00D3540C"/>
    <w:rsid w:val="00D35559"/>
    <w:rsid w:val="00D3574A"/>
    <w:rsid w:val="00D35DCF"/>
    <w:rsid w:val="00D35E6C"/>
    <w:rsid w:val="00D3652E"/>
    <w:rsid w:val="00D36AE0"/>
    <w:rsid w:val="00D36EA2"/>
    <w:rsid w:val="00D37286"/>
    <w:rsid w:val="00D372D9"/>
    <w:rsid w:val="00D37CE0"/>
    <w:rsid w:val="00D40485"/>
    <w:rsid w:val="00D40769"/>
    <w:rsid w:val="00D40C4C"/>
    <w:rsid w:val="00D40CEF"/>
    <w:rsid w:val="00D41398"/>
    <w:rsid w:val="00D416D7"/>
    <w:rsid w:val="00D41A3E"/>
    <w:rsid w:val="00D41EB1"/>
    <w:rsid w:val="00D4250D"/>
    <w:rsid w:val="00D426AC"/>
    <w:rsid w:val="00D42F98"/>
    <w:rsid w:val="00D43185"/>
    <w:rsid w:val="00D4349D"/>
    <w:rsid w:val="00D435C7"/>
    <w:rsid w:val="00D440A6"/>
    <w:rsid w:val="00D44CE6"/>
    <w:rsid w:val="00D44E7C"/>
    <w:rsid w:val="00D44FDB"/>
    <w:rsid w:val="00D4562B"/>
    <w:rsid w:val="00D456D7"/>
    <w:rsid w:val="00D46064"/>
    <w:rsid w:val="00D474A7"/>
    <w:rsid w:val="00D47761"/>
    <w:rsid w:val="00D501A3"/>
    <w:rsid w:val="00D50398"/>
    <w:rsid w:val="00D507E6"/>
    <w:rsid w:val="00D50FBD"/>
    <w:rsid w:val="00D51031"/>
    <w:rsid w:val="00D518D3"/>
    <w:rsid w:val="00D520DC"/>
    <w:rsid w:val="00D53770"/>
    <w:rsid w:val="00D53A90"/>
    <w:rsid w:val="00D546F0"/>
    <w:rsid w:val="00D54DA0"/>
    <w:rsid w:val="00D5597A"/>
    <w:rsid w:val="00D55A0F"/>
    <w:rsid w:val="00D55A8F"/>
    <w:rsid w:val="00D56274"/>
    <w:rsid w:val="00D565CB"/>
    <w:rsid w:val="00D56881"/>
    <w:rsid w:val="00D56A0D"/>
    <w:rsid w:val="00D56A4B"/>
    <w:rsid w:val="00D56ABF"/>
    <w:rsid w:val="00D570F3"/>
    <w:rsid w:val="00D57425"/>
    <w:rsid w:val="00D5744F"/>
    <w:rsid w:val="00D57460"/>
    <w:rsid w:val="00D57646"/>
    <w:rsid w:val="00D576E4"/>
    <w:rsid w:val="00D57A27"/>
    <w:rsid w:val="00D60062"/>
    <w:rsid w:val="00D60C30"/>
    <w:rsid w:val="00D60FE8"/>
    <w:rsid w:val="00D61762"/>
    <w:rsid w:val="00D62128"/>
    <w:rsid w:val="00D62E00"/>
    <w:rsid w:val="00D639CC"/>
    <w:rsid w:val="00D63AF2"/>
    <w:rsid w:val="00D646B2"/>
    <w:rsid w:val="00D65514"/>
    <w:rsid w:val="00D65689"/>
    <w:rsid w:val="00D65F17"/>
    <w:rsid w:val="00D661A8"/>
    <w:rsid w:val="00D661F2"/>
    <w:rsid w:val="00D66D50"/>
    <w:rsid w:val="00D66D85"/>
    <w:rsid w:val="00D67D46"/>
    <w:rsid w:val="00D705F1"/>
    <w:rsid w:val="00D711C3"/>
    <w:rsid w:val="00D7122C"/>
    <w:rsid w:val="00D7157D"/>
    <w:rsid w:val="00D71DAA"/>
    <w:rsid w:val="00D7292D"/>
    <w:rsid w:val="00D72CB4"/>
    <w:rsid w:val="00D72DB1"/>
    <w:rsid w:val="00D733E8"/>
    <w:rsid w:val="00D7434C"/>
    <w:rsid w:val="00D747A4"/>
    <w:rsid w:val="00D747B5"/>
    <w:rsid w:val="00D74D6E"/>
    <w:rsid w:val="00D753D4"/>
    <w:rsid w:val="00D7687D"/>
    <w:rsid w:val="00D76A65"/>
    <w:rsid w:val="00D76E41"/>
    <w:rsid w:val="00D770F7"/>
    <w:rsid w:val="00D777C2"/>
    <w:rsid w:val="00D80B50"/>
    <w:rsid w:val="00D80F7C"/>
    <w:rsid w:val="00D81458"/>
    <w:rsid w:val="00D82240"/>
    <w:rsid w:val="00D82623"/>
    <w:rsid w:val="00D831FC"/>
    <w:rsid w:val="00D8397D"/>
    <w:rsid w:val="00D84170"/>
    <w:rsid w:val="00D844BA"/>
    <w:rsid w:val="00D84938"/>
    <w:rsid w:val="00D84AC2"/>
    <w:rsid w:val="00D84ACF"/>
    <w:rsid w:val="00D84E66"/>
    <w:rsid w:val="00D84F4D"/>
    <w:rsid w:val="00D8581C"/>
    <w:rsid w:val="00D8584C"/>
    <w:rsid w:val="00D85B3A"/>
    <w:rsid w:val="00D85F60"/>
    <w:rsid w:val="00D873F6"/>
    <w:rsid w:val="00D87A93"/>
    <w:rsid w:val="00D87F8D"/>
    <w:rsid w:val="00D9006B"/>
    <w:rsid w:val="00D90198"/>
    <w:rsid w:val="00D903E2"/>
    <w:rsid w:val="00D904D1"/>
    <w:rsid w:val="00D90C7B"/>
    <w:rsid w:val="00D91268"/>
    <w:rsid w:val="00D916B4"/>
    <w:rsid w:val="00D91788"/>
    <w:rsid w:val="00D919AA"/>
    <w:rsid w:val="00D91CEE"/>
    <w:rsid w:val="00D92247"/>
    <w:rsid w:val="00D924C0"/>
    <w:rsid w:val="00D93007"/>
    <w:rsid w:val="00D9376B"/>
    <w:rsid w:val="00D93FF3"/>
    <w:rsid w:val="00D94058"/>
    <w:rsid w:val="00D94261"/>
    <w:rsid w:val="00D94299"/>
    <w:rsid w:val="00D94588"/>
    <w:rsid w:val="00D956E8"/>
    <w:rsid w:val="00D95D36"/>
    <w:rsid w:val="00D95DA0"/>
    <w:rsid w:val="00D976D4"/>
    <w:rsid w:val="00DA13C9"/>
    <w:rsid w:val="00DA18D8"/>
    <w:rsid w:val="00DA23CF"/>
    <w:rsid w:val="00DA23DF"/>
    <w:rsid w:val="00DA2B50"/>
    <w:rsid w:val="00DA32D8"/>
    <w:rsid w:val="00DA3476"/>
    <w:rsid w:val="00DA37A8"/>
    <w:rsid w:val="00DA3CE9"/>
    <w:rsid w:val="00DA5482"/>
    <w:rsid w:val="00DA55DA"/>
    <w:rsid w:val="00DA58B0"/>
    <w:rsid w:val="00DA58B2"/>
    <w:rsid w:val="00DA5AC2"/>
    <w:rsid w:val="00DA5AF5"/>
    <w:rsid w:val="00DA5F38"/>
    <w:rsid w:val="00DA614E"/>
    <w:rsid w:val="00DA649B"/>
    <w:rsid w:val="00DA6D60"/>
    <w:rsid w:val="00DA776C"/>
    <w:rsid w:val="00DA7B74"/>
    <w:rsid w:val="00DA7EB2"/>
    <w:rsid w:val="00DB17B0"/>
    <w:rsid w:val="00DB21ED"/>
    <w:rsid w:val="00DB2748"/>
    <w:rsid w:val="00DB2B19"/>
    <w:rsid w:val="00DB2E6B"/>
    <w:rsid w:val="00DB39ED"/>
    <w:rsid w:val="00DB5E2C"/>
    <w:rsid w:val="00DB5FBC"/>
    <w:rsid w:val="00DB6118"/>
    <w:rsid w:val="00DB61D4"/>
    <w:rsid w:val="00DB73C8"/>
    <w:rsid w:val="00DB7765"/>
    <w:rsid w:val="00DB77AC"/>
    <w:rsid w:val="00DB79BB"/>
    <w:rsid w:val="00DC0119"/>
    <w:rsid w:val="00DC08FE"/>
    <w:rsid w:val="00DC0DE3"/>
    <w:rsid w:val="00DC0F5F"/>
    <w:rsid w:val="00DC1773"/>
    <w:rsid w:val="00DC1FBE"/>
    <w:rsid w:val="00DC2761"/>
    <w:rsid w:val="00DC286C"/>
    <w:rsid w:val="00DC29FA"/>
    <w:rsid w:val="00DC2C3A"/>
    <w:rsid w:val="00DC2F32"/>
    <w:rsid w:val="00DC300C"/>
    <w:rsid w:val="00DC33B4"/>
    <w:rsid w:val="00DC37B9"/>
    <w:rsid w:val="00DC3D06"/>
    <w:rsid w:val="00DC3D61"/>
    <w:rsid w:val="00DC4011"/>
    <w:rsid w:val="00DC4902"/>
    <w:rsid w:val="00DC5960"/>
    <w:rsid w:val="00DC6188"/>
    <w:rsid w:val="00DC6966"/>
    <w:rsid w:val="00DC6DD9"/>
    <w:rsid w:val="00DC763D"/>
    <w:rsid w:val="00DC7A65"/>
    <w:rsid w:val="00DC7C6B"/>
    <w:rsid w:val="00DD0015"/>
    <w:rsid w:val="00DD065A"/>
    <w:rsid w:val="00DD085D"/>
    <w:rsid w:val="00DD0B27"/>
    <w:rsid w:val="00DD0C0B"/>
    <w:rsid w:val="00DD0E0D"/>
    <w:rsid w:val="00DD12E4"/>
    <w:rsid w:val="00DD244E"/>
    <w:rsid w:val="00DD2D28"/>
    <w:rsid w:val="00DD329E"/>
    <w:rsid w:val="00DD370A"/>
    <w:rsid w:val="00DD3A45"/>
    <w:rsid w:val="00DD3ABB"/>
    <w:rsid w:val="00DD3E14"/>
    <w:rsid w:val="00DD447C"/>
    <w:rsid w:val="00DD453F"/>
    <w:rsid w:val="00DD4A3E"/>
    <w:rsid w:val="00DD5B11"/>
    <w:rsid w:val="00DD61DD"/>
    <w:rsid w:val="00DD6646"/>
    <w:rsid w:val="00DD6712"/>
    <w:rsid w:val="00DD7388"/>
    <w:rsid w:val="00DD7BE0"/>
    <w:rsid w:val="00DD7E94"/>
    <w:rsid w:val="00DD7EA6"/>
    <w:rsid w:val="00DE0471"/>
    <w:rsid w:val="00DE0517"/>
    <w:rsid w:val="00DE20EB"/>
    <w:rsid w:val="00DE23CD"/>
    <w:rsid w:val="00DE26CF"/>
    <w:rsid w:val="00DE2A4D"/>
    <w:rsid w:val="00DE2D12"/>
    <w:rsid w:val="00DE3C30"/>
    <w:rsid w:val="00DE3E92"/>
    <w:rsid w:val="00DE428D"/>
    <w:rsid w:val="00DE4E3B"/>
    <w:rsid w:val="00DE54C6"/>
    <w:rsid w:val="00DE58FA"/>
    <w:rsid w:val="00DE6339"/>
    <w:rsid w:val="00DE6573"/>
    <w:rsid w:val="00DE6816"/>
    <w:rsid w:val="00DE6EE6"/>
    <w:rsid w:val="00DE7EA5"/>
    <w:rsid w:val="00DF0619"/>
    <w:rsid w:val="00DF196B"/>
    <w:rsid w:val="00DF225E"/>
    <w:rsid w:val="00DF30E4"/>
    <w:rsid w:val="00DF3EC2"/>
    <w:rsid w:val="00DF4518"/>
    <w:rsid w:val="00DF4A69"/>
    <w:rsid w:val="00DF4B2C"/>
    <w:rsid w:val="00DF588F"/>
    <w:rsid w:val="00DF5DE0"/>
    <w:rsid w:val="00DF6479"/>
    <w:rsid w:val="00DF6B09"/>
    <w:rsid w:val="00DF7033"/>
    <w:rsid w:val="00DF7819"/>
    <w:rsid w:val="00DF7BE1"/>
    <w:rsid w:val="00E00067"/>
    <w:rsid w:val="00E00406"/>
    <w:rsid w:val="00E00FE7"/>
    <w:rsid w:val="00E016D4"/>
    <w:rsid w:val="00E01D44"/>
    <w:rsid w:val="00E01F77"/>
    <w:rsid w:val="00E02B2F"/>
    <w:rsid w:val="00E02ED6"/>
    <w:rsid w:val="00E02F12"/>
    <w:rsid w:val="00E03D95"/>
    <w:rsid w:val="00E046C8"/>
    <w:rsid w:val="00E04EEA"/>
    <w:rsid w:val="00E059F3"/>
    <w:rsid w:val="00E05B78"/>
    <w:rsid w:val="00E05F59"/>
    <w:rsid w:val="00E06DDE"/>
    <w:rsid w:val="00E0782C"/>
    <w:rsid w:val="00E07846"/>
    <w:rsid w:val="00E07985"/>
    <w:rsid w:val="00E07ACA"/>
    <w:rsid w:val="00E10490"/>
    <w:rsid w:val="00E107EC"/>
    <w:rsid w:val="00E10E82"/>
    <w:rsid w:val="00E10FF9"/>
    <w:rsid w:val="00E115B4"/>
    <w:rsid w:val="00E11B14"/>
    <w:rsid w:val="00E11ECD"/>
    <w:rsid w:val="00E11F21"/>
    <w:rsid w:val="00E128C8"/>
    <w:rsid w:val="00E132AD"/>
    <w:rsid w:val="00E134B9"/>
    <w:rsid w:val="00E1373D"/>
    <w:rsid w:val="00E13A8D"/>
    <w:rsid w:val="00E13D76"/>
    <w:rsid w:val="00E13E22"/>
    <w:rsid w:val="00E13F7D"/>
    <w:rsid w:val="00E14227"/>
    <w:rsid w:val="00E142C9"/>
    <w:rsid w:val="00E1459A"/>
    <w:rsid w:val="00E148D3"/>
    <w:rsid w:val="00E14A8F"/>
    <w:rsid w:val="00E14AA1"/>
    <w:rsid w:val="00E1530E"/>
    <w:rsid w:val="00E165B0"/>
    <w:rsid w:val="00E1712B"/>
    <w:rsid w:val="00E17240"/>
    <w:rsid w:val="00E17315"/>
    <w:rsid w:val="00E17A11"/>
    <w:rsid w:val="00E20C4C"/>
    <w:rsid w:val="00E213C5"/>
    <w:rsid w:val="00E21446"/>
    <w:rsid w:val="00E219D5"/>
    <w:rsid w:val="00E2309E"/>
    <w:rsid w:val="00E24E94"/>
    <w:rsid w:val="00E25285"/>
    <w:rsid w:val="00E25DDA"/>
    <w:rsid w:val="00E260FB"/>
    <w:rsid w:val="00E263D0"/>
    <w:rsid w:val="00E26932"/>
    <w:rsid w:val="00E26CA3"/>
    <w:rsid w:val="00E27CC1"/>
    <w:rsid w:val="00E3083B"/>
    <w:rsid w:val="00E30E93"/>
    <w:rsid w:val="00E31ED1"/>
    <w:rsid w:val="00E31F8F"/>
    <w:rsid w:val="00E32A16"/>
    <w:rsid w:val="00E32B18"/>
    <w:rsid w:val="00E32B32"/>
    <w:rsid w:val="00E330A8"/>
    <w:rsid w:val="00E3451C"/>
    <w:rsid w:val="00E3459F"/>
    <w:rsid w:val="00E34778"/>
    <w:rsid w:val="00E353D7"/>
    <w:rsid w:val="00E3542E"/>
    <w:rsid w:val="00E35C4C"/>
    <w:rsid w:val="00E35E1B"/>
    <w:rsid w:val="00E36635"/>
    <w:rsid w:val="00E36A4B"/>
    <w:rsid w:val="00E36A93"/>
    <w:rsid w:val="00E36C2D"/>
    <w:rsid w:val="00E36F65"/>
    <w:rsid w:val="00E370CA"/>
    <w:rsid w:val="00E37736"/>
    <w:rsid w:val="00E40671"/>
    <w:rsid w:val="00E40672"/>
    <w:rsid w:val="00E40C76"/>
    <w:rsid w:val="00E418C3"/>
    <w:rsid w:val="00E41D57"/>
    <w:rsid w:val="00E4316C"/>
    <w:rsid w:val="00E434C7"/>
    <w:rsid w:val="00E434F4"/>
    <w:rsid w:val="00E43833"/>
    <w:rsid w:val="00E4397D"/>
    <w:rsid w:val="00E43ED6"/>
    <w:rsid w:val="00E44010"/>
    <w:rsid w:val="00E445BF"/>
    <w:rsid w:val="00E4492B"/>
    <w:rsid w:val="00E44B38"/>
    <w:rsid w:val="00E44FB0"/>
    <w:rsid w:val="00E46D49"/>
    <w:rsid w:val="00E47910"/>
    <w:rsid w:val="00E47CF2"/>
    <w:rsid w:val="00E501B6"/>
    <w:rsid w:val="00E509FF"/>
    <w:rsid w:val="00E511A3"/>
    <w:rsid w:val="00E51714"/>
    <w:rsid w:val="00E51B85"/>
    <w:rsid w:val="00E51DEA"/>
    <w:rsid w:val="00E51E32"/>
    <w:rsid w:val="00E51F41"/>
    <w:rsid w:val="00E52615"/>
    <w:rsid w:val="00E52E80"/>
    <w:rsid w:val="00E5304E"/>
    <w:rsid w:val="00E53059"/>
    <w:rsid w:val="00E533C3"/>
    <w:rsid w:val="00E53D67"/>
    <w:rsid w:val="00E53FDB"/>
    <w:rsid w:val="00E54273"/>
    <w:rsid w:val="00E549F8"/>
    <w:rsid w:val="00E54FB1"/>
    <w:rsid w:val="00E55395"/>
    <w:rsid w:val="00E553DE"/>
    <w:rsid w:val="00E5583B"/>
    <w:rsid w:val="00E55979"/>
    <w:rsid w:val="00E55C5D"/>
    <w:rsid w:val="00E5677F"/>
    <w:rsid w:val="00E56C4F"/>
    <w:rsid w:val="00E574E4"/>
    <w:rsid w:val="00E577EB"/>
    <w:rsid w:val="00E57C6E"/>
    <w:rsid w:val="00E57ECC"/>
    <w:rsid w:val="00E609C5"/>
    <w:rsid w:val="00E60CF6"/>
    <w:rsid w:val="00E60EE2"/>
    <w:rsid w:val="00E6134D"/>
    <w:rsid w:val="00E6153C"/>
    <w:rsid w:val="00E622D8"/>
    <w:rsid w:val="00E62EBE"/>
    <w:rsid w:val="00E63113"/>
    <w:rsid w:val="00E632C9"/>
    <w:rsid w:val="00E6335D"/>
    <w:rsid w:val="00E63A4E"/>
    <w:rsid w:val="00E6405E"/>
    <w:rsid w:val="00E64312"/>
    <w:rsid w:val="00E64DD3"/>
    <w:rsid w:val="00E64F09"/>
    <w:rsid w:val="00E65C68"/>
    <w:rsid w:val="00E66289"/>
    <w:rsid w:val="00E66901"/>
    <w:rsid w:val="00E66978"/>
    <w:rsid w:val="00E66A56"/>
    <w:rsid w:val="00E66F19"/>
    <w:rsid w:val="00E670C2"/>
    <w:rsid w:val="00E673EF"/>
    <w:rsid w:val="00E6758B"/>
    <w:rsid w:val="00E70255"/>
    <w:rsid w:val="00E72A03"/>
    <w:rsid w:val="00E73989"/>
    <w:rsid w:val="00E74316"/>
    <w:rsid w:val="00E7444B"/>
    <w:rsid w:val="00E7515F"/>
    <w:rsid w:val="00E752AC"/>
    <w:rsid w:val="00E75636"/>
    <w:rsid w:val="00E75EA5"/>
    <w:rsid w:val="00E76A70"/>
    <w:rsid w:val="00E77FB0"/>
    <w:rsid w:val="00E8074C"/>
    <w:rsid w:val="00E80928"/>
    <w:rsid w:val="00E8157D"/>
    <w:rsid w:val="00E815A4"/>
    <w:rsid w:val="00E8165C"/>
    <w:rsid w:val="00E825B6"/>
    <w:rsid w:val="00E82AA6"/>
    <w:rsid w:val="00E8318B"/>
    <w:rsid w:val="00E832F4"/>
    <w:rsid w:val="00E8349B"/>
    <w:rsid w:val="00E83E16"/>
    <w:rsid w:val="00E84541"/>
    <w:rsid w:val="00E847D6"/>
    <w:rsid w:val="00E8559C"/>
    <w:rsid w:val="00E857B6"/>
    <w:rsid w:val="00E859EC"/>
    <w:rsid w:val="00E85A93"/>
    <w:rsid w:val="00E8793D"/>
    <w:rsid w:val="00E87970"/>
    <w:rsid w:val="00E87EC5"/>
    <w:rsid w:val="00E90B5C"/>
    <w:rsid w:val="00E90BEE"/>
    <w:rsid w:val="00E9111D"/>
    <w:rsid w:val="00E91CFC"/>
    <w:rsid w:val="00E920C8"/>
    <w:rsid w:val="00E92E53"/>
    <w:rsid w:val="00E933ED"/>
    <w:rsid w:val="00E93620"/>
    <w:rsid w:val="00E9377D"/>
    <w:rsid w:val="00E937DC"/>
    <w:rsid w:val="00E941C2"/>
    <w:rsid w:val="00E953B3"/>
    <w:rsid w:val="00E954BF"/>
    <w:rsid w:val="00E95C32"/>
    <w:rsid w:val="00E95C74"/>
    <w:rsid w:val="00E96379"/>
    <w:rsid w:val="00E96D80"/>
    <w:rsid w:val="00E97254"/>
    <w:rsid w:val="00E97271"/>
    <w:rsid w:val="00E9743A"/>
    <w:rsid w:val="00E974D5"/>
    <w:rsid w:val="00E976B1"/>
    <w:rsid w:val="00EA0603"/>
    <w:rsid w:val="00EA0975"/>
    <w:rsid w:val="00EA0AF8"/>
    <w:rsid w:val="00EA1CE8"/>
    <w:rsid w:val="00EA2D6B"/>
    <w:rsid w:val="00EA31D3"/>
    <w:rsid w:val="00EA3B42"/>
    <w:rsid w:val="00EA3C8B"/>
    <w:rsid w:val="00EA4F45"/>
    <w:rsid w:val="00EA503F"/>
    <w:rsid w:val="00EA585B"/>
    <w:rsid w:val="00EA5D58"/>
    <w:rsid w:val="00EA6654"/>
    <w:rsid w:val="00EA6A5E"/>
    <w:rsid w:val="00EA73FF"/>
    <w:rsid w:val="00EB0278"/>
    <w:rsid w:val="00EB0858"/>
    <w:rsid w:val="00EB0F8F"/>
    <w:rsid w:val="00EB12DC"/>
    <w:rsid w:val="00EB1D56"/>
    <w:rsid w:val="00EB2336"/>
    <w:rsid w:val="00EB236A"/>
    <w:rsid w:val="00EB25A9"/>
    <w:rsid w:val="00EB2D50"/>
    <w:rsid w:val="00EB3446"/>
    <w:rsid w:val="00EB35E7"/>
    <w:rsid w:val="00EB377F"/>
    <w:rsid w:val="00EB3B0A"/>
    <w:rsid w:val="00EB41AD"/>
    <w:rsid w:val="00EB47EA"/>
    <w:rsid w:val="00EB4AF4"/>
    <w:rsid w:val="00EB5D2C"/>
    <w:rsid w:val="00EB5DA4"/>
    <w:rsid w:val="00EB690C"/>
    <w:rsid w:val="00EB74F9"/>
    <w:rsid w:val="00EB7A95"/>
    <w:rsid w:val="00EB7B59"/>
    <w:rsid w:val="00EB7B68"/>
    <w:rsid w:val="00EC077F"/>
    <w:rsid w:val="00EC2199"/>
    <w:rsid w:val="00EC24D0"/>
    <w:rsid w:val="00EC2807"/>
    <w:rsid w:val="00EC2C02"/>
    <w:rsid w:val="00EC2C4D"/>
    <w:rsid w:val="00EC3704"/>
    <w:rsid w:val="00EC3844"/>
    <w:rsid w:val="00EC39E6"/>
    <w:rsid w:val="00EC3A28"/>
    <w:rsid w:val="00EC3C72"/>
    <w:rsid w:val="00EC4EA2"/>
    <w:rsid w:val="00EC5262"/>
    <w:rsid w:val="00EC5568"/>
    <w:rsid w:val="00EC5ECC"/>
    <w:rsid w:val="00EC5F67"/>
    <w:rsid w:val="00EC5FCC"/>
    <w:rsid w:val="00EC6C71"/>
    <w:rsid w:val="00EC7472"/>
    <w:rsid w:val="00EC775D"/>
    <w:rsid w:val="00EC7E23"/>
    <w:rsid w:val="00ED0224"/>
    <w:rsid w:val="00ED02DF"/>
    <w:rsid w:val="00ED057C"/>
    <w:rsid w:val="00ED0672"/>
    <w:rsid w:val="00ED0C6D"/>
    <w:rsid w:val="00ED18D5"/>
    <w:rsid w:val="00ED1BD2"/>
    <w:rsid w:val="00ED23AD"/>
    <w:rsid w:val="00ED2CFA"/>
    <w:rsid w:val="00ED330C"/>
    <w:rsid w:val="00ED37BF"/>
    <w:rsid w:val="00ED4125"/>
    <w:rsid w:val="00ED4895"/>
    <w:rsid w:val="00ED5A32"/>
    <w:rsid w:val="00ED5BB6"/>
    <w:rsid w:val="00ED6254"/>
    <w:rsid w:val="00ED68EE"/>
    <w:rsid w:val="00ED6AF3"/>
    <w:rsid w:val="00ED6C19"/>
    <w:rsid w:val="00ED79B8"/>
    <w:rsid w:val="00EE1825"/>
    <w:rsid w:val="00EE2196"/>
    <w:rsid w:val="00EE2404"/>
    <w:rsid w:val="00EE2DF2"/>
    <w:rsid w:val="00EE2E5A"/>
    <w:rsid w:val="00EE32FA"/>
    <w:rsid w:val="00EE3436"/>
    <w:rsid w:val="00EE3F4B"/>
    <w:rsid w:val="00EE46C5"/>
    <w:rsid w:val="00EE4962"/>
    <w:rsid w:val="00EE4E7F"/>
    <w:rsid w:val="00EE51F2"/>
    <w:rsid w:val="00EE5643"/>
    <w:rsid w:val="00EE59FE"/>
    <w:rsid w:val="00EE5A94"/>
    <w:rsid w:val="00EE6095"/>
    <w:rsid w:val="00EE6961"/>
    <w:rsid w:val="00EE6C54"/>
    <w:rsid w:val="00EE73CE"/>
    <w:rsid w:val="00EE78E7"/>
    <w:rsid w:val="00EE7C0A"/>
    <w:rsid w:val="00EE7C55"/>
    <w:rsid w:val="00EF011C"/>
    <w:rsid w:val="00EF06E4"/>
    <w:rsid w:val="00EF09B9"/>
    <w:rsid w:val="00EF0B3B"/>
    <w:rsid w:val="00EF2033"/>
    <w:rsid w:val="00EF246A"/>
    <w:rsid w:val="00EF2D02"/>
    <w:rsid w:val="00EF3266"/>
    <w:rsid w:val="00EF32FB"/>
    <w:rsid w:val="00EF3D67"/>
    <w:rsid w:val="00EF3E55"/>
    <w:rsid w:val="00EF49FC"/>
    <w:rsid w:val="00EF4FA4"/>
    <w:rsid w:val="00EF534E"/>
    <w:rsid w:val="00EF55AD"/>
    <w:rsid w:val="00EF6554"/>
    <w:rsid w:val="00EF6955"/>
    <w:rsid w:val="00EF6B20"/>
    <w:rsid w:val="00EF6B41"/>
    <w:rsid w:val="00EF6C98"/>
    <w:rsid w:val="00EF6DC4"/>
    <w:rsid w:val="00EF6EDE"/>
    <w:rsid w:val="00EF7023"/>
    <w:rsid w:val="00F0005D"/>
    <w:rsid w:val="00F005B0"/>
    <w:rsid w:val="00F00694"/>
    <w:rsid w:val="00F01D18"/>
    <w:rsid w:val="00F01E12"/>
    <w:rsid w:val="00F029E1"/>
    <w:rsid w:val="00F02ECE"/>
    <w:rsid w:val="00F0326F"/>
    <w:rsid w:val="00F03E73"/>
    <w:rsid w:val="00F03FF8"/>
    <w:rsid w:val="00F04521"/>
    <w:rsid w:val="00F04810"/>
    <w:rsid w:val="00F04A3F"/>
    <w:rsid w:val="00F0582C"/>
    <w:rsid w:val="00F05F12"/>
    <w:rsid w:val="00F064EA"/>
    <w:rsid w:val="00F06E9C"/>
    <w:rsid w:val="00F06FF3"/>
    <w:rsid w:val="00F073BE"/>
    <w:rsid w:val="00F1087F"/>
    <w:rsid w:val="00F11616"/>
    <w:rsid w:val="00F119F6"/>
    <w:rsid w:val="00F11A16"/>
    <w:rsid w:val="00F11E99"/>
    <w:rsid w:val="00F1237A"/>
    <w:rsid w:val="00F12554"/>
    <w:rsid w:val="00F1279A"/>
    <w:rsid w:val="00F12FA1"/>
    <w:rsid w:val="00F13639"/>
    <w:rsid w:val="00F13D49"/>
    <w:rsid w:val="00F15611"/>
    <w:rsid w:val="00F15E32"/>
    <w:rsid w:val="00F16968"/>
    <w:rsid w:val="00F16A74"/>
    <w:rsid w:val="00F172F1"/>
    <w:rsid w:val="00F17C56"/>
    <w:rsid w:val="00F20933"/>
    <w:rsid w:val="00F20CAB"/>
    <w:rsid w:val="00F20CF6"/>
    <w:rsid w:val="00F20E3A"/>
    <w:rsid w:val="00F211EE"/>
    <w:rsid w:val="00F216EF"/>
    <w:rsid w:val="00F21A7A"/>
    <w:rsid w:val="00F21AB4"/>
    <w:rsid w:val="00F2219A"/>
    <w:rsid w:val="00F22DAE"/>
    <w:rsid w:val="00F22E0F"/>
    <w:rsid w:val="00F23423"/>
    <w:rsid w:val="00F235A7"/>
    <w:rsid w:val="00F2382C"/>
    <w:rsid w:val="00F239B6"/>
    <w:rsid w:val="00F23E80"/>
    <w:rsid w:val="00F2409D"/>
    <w:rsid w:val="00F241DF"/>
    <w:rsid w:val="00F242B8"/>
    <w:rsid w:val="00F2439C"/>
    <w:rsid w:val="00F266BF"/>
    <w:rsid w:val="00F26966"/>
    <w:rsid w:val="00F276F0"/>
    <w:rsid w:val="00F277EB"/>
    <w:rsid w:val="00F30507"/>
    <w:rsid w:val="00F30A7E"/>
    <w:rsid w:val="00F30FDE"/>
    <w:rsid w:val="00F3198F"/>
    <w:rsid w:val="00F320DF"/>
    <w:rsid w:val="00F325AE"/>
    <w:rsid w:val="00F32A3C"/>
    <w:rsid w:val="00F334EB"/>
    <w:rsid w:val="00F33BE3"/>
    <w:rsid w:val="00F33F84"/>
    <w:rsid w:val="00F3414D"/>
    <w:rsid w:val="00F34307"/>
    <w:rsid w:val="00F34D8C"/>
    <w:rsid w:val="00F35060"/>
    <w:rsid w:val="00F35791"/>
    <w:rsid w:val="00F35DE6"/>
    <w:rsid w:val="00F35E55"/>
    <w:rsid w:val="00F36970"/>
    <w:rsid w:val="00F37004"/>
    <w:rsid w:val="00F37818"/>
    <w:rsid w:val="00F37D20"/>
    <w:rsid w:val="00F405C6"/>
    <w:rsid w:val="00F4079D"/>
    <w:rsid w:val="00F415BE"/>
    <w:rsid w:val="00F41950"/>
    <w:rsid w:val="00F41C79"/>
    <w:rsid w:val="00F42053"/>
    <w:rsid w:val="00F42259"/>
    <w:rsid w:val="00F424FE"/>
    <w:rsid w:val="00F4254F"/>
    <w:rsid w:val="00F42689"/>
    <w:rsid w:val="00F426B5"/>
    <w:rsid w:val="00F4301C"/>
    <w:rsid w:val="00F43057"/>
    <w:rsid w:val="00F43324"/>
    <w:rsid w:val="00F433DC"/>
    <w:rsid w:val="00F4352B"/>
    <w:rsid w:val="00F43E0A"/>
    <w:rsid w:val="00F43FDD"/>
    <w:rsid w:val="00F448F4"/>
    <w:rsid w:val="00F44B78"/>
    <w:rsid w:val="00F44C5C"/>
    <w:rsid w:val="00F44D6C"/>
    <w:rsid w:val="00F44DDC"/>
    <w:rsid w:val="00F45242"/>
    <w:rsid w:val="00F45FC0"/>
    <w:rsid w:val="00F4625A"/>
    <w:rsid w:val="00F46396"/>
    <w:rsid w:val="00F46D70"/>
    <w:rsid w:val="00F46F5F"/>
    <w:rsid w:val="00F47105"/>
    <w:rsid w:val="00F47143"/>
    <w:rsid w:val="00F4781D"/>
    <w:rsid w:val="00F478B5"/>
    <w:rsid w:val="00F50371"/>
    <w:rsid w:val="00F512EA"/>
    <w:rsid w:val="00F51488"/>
    <w:rsid w:val="00F5170C"/>
    <w:rsid w:val="00F51F12"/>
    <w:rsid w:val="00F52A82"/>
    <w:rsid w:val="00F52FA5"/>
    <w:rsid w:val="00F53361"/>
    <w:rsid w:val="00F53A66"/>
    <w:rsid w:val="00F53ACE"/>
    <w:rsid w:val="00F53F50"/>
    <w:rsid w:val="00F53F61"/>
    <w:rsid w:val="00F54902"/>
    <w:rsid w:val="00F55CCB"/>
    <w:rsid w:val="00F5661C"/>
    <w:rsid w:val="00F56732"/>
    <w:rsid w:val="00F569DF"/>
    <w:rsid w:val="00F56A19"/>
    <w:rsid w:val="00F57D7A"/>
    <w:rsid w:val="00F57E68"/>
    <w:rsid w:val="00F6090D"/>
    <w:rsid w:val="00F60D1E"/>
    <w:rsid w:val="00F60D3E"/>
    <w:rsid w:val="00F6109D"/>
    <w:rsid w:val="00F612D7"/>
    <w:rsid w:val="00F617A2"/>
    <w:rsid w:val="00F619AA"/>
    <w:rsid w:val="00F61A37"/>
    <w:rsid w:val="00F62004"/>
    <w:rsid w:val="00F62169"/>
    <w:rsid w:val="00F62369"/>
    <w:rsid w:val="00F627C0"/>
    <w:rsid w:val="00F62FBF"/>
    <w:rsid w:val="00F63B64"/>
    <w:rsid w:val="00F63C2E"/>
    <w:rsid w:val="00F63CE8"/>
    <w:rsid w:val="00F64299"/>
    <w:rsid w:val="00F6452D"/>
    <w:rsid w:val="00F64ADF"/>
    <w:rsid w:val="00F64E13"/>
    <w:rsid w:val="00F65914"/>
    <w:rsid w:val="00F66CB4"/>
    <w:rsid w:val="00F66F0F"/>
    <w:rsid w:val="00F67065"/>
    <w:rsid w:val="00F706F6"/>
    <w:rsid w:val="00F70B27"/>
    <w:rsid w:val="00F71029"/>
    <w:rsid w:val="00F719D9"/>
    <w:rsid w:val="00F719DD"/>
    <w:rsid w:val="00F72B98"/>
    <w:rsid w:val="00F72E91"/>
    <w:rsid w:val="00F72EB9"/>
    <w:rsid w:val="00F72FA4"/>
    <w:rsid w:val="00F7304E"/>
    <w:rsid w:val="00F73117"/>
    <w:rsid w:val="00F73215"/>
    <w:rsid w:val="00F738F5"/>
    <w:rsid w:val="00F739A7"/>
    <w:rsid w:val="00F73F05"/>
    <w:rsid w:val="00F7432A"/>
    <w:rsid w:val="00F749B0"/>
    <w:rsid w:val="00F74A53"/>
    <w:rsid w:val="00F75204"/>
    <w:rsid w:val="00F7529E"/>
    <w:rsid w:val="00F756C3"/>
    <w:rsid w:val="00F75C29"/>
    <w:rsid w:val="00F76346"/>
    <w:rsid w:val="00F769AF"/>
    <w:rsid w:val="00F77175"/>
    <w:rsid w:val="00F7724E"/>
    <w:rsid w:val="00F7725B"/>
    <w:rsid w:val="00F77988"/>
    <w:rsid w:val="00F77B3E"/>
    <w:rsid w:val="00F77CF3"/>
    <w:rsid w:val="00F77F1E"/>
    <w:rsid w:val="00F81CD9"/>
    <w:rsid w:val="00F81EAB"/>
    <w:rsid w:val="00F822F7"/>
    <w:rsid w:val="00F82F7C"/>
    <w:rsid w:val="00F83179"/>
    <w:rsid w:val="00F8338E"/>
    <w:rsid w:val="00F83779"/>
    <w:rsid w:val="00F83C4F"/>
    <w:rsid w:val="00F8408B"/>
    <w:rsid w:val="00F84553"/>
    <w:rsid w:val="00F84975"/>
    <w:rsid w:val="00F84D97"/>
    <w:rsid w:val="00F84F55"/>
    <w:rsid w:val="00F85AF1"/>
    <w:rsid w:val="00F85DE0"/>
    <w:rsid w:val="00F86F80"/>
    <w:rsid w:val="00F904ED"/>
    <w:rsid w:val="00F90BA4"/>
    <w:rsid w:val="00F90F4A"/>
    <w:rsid w:val="00F9155A"/>
    <w:rsid w:val="00F917C7"/>
    <w:rsid w:val="00F929A7"/>
    <w:rsid w:val="00F929F5"/>
    <w:rsid w:val="00F93411"/>
    <w:rsid w:val="00F9368C"/>
    <w:rsid w:val="00F936A3"/>
    <w:rsid w:val="00F9371C"/>
    <w:rsid w:val="00F93864"/>
    <w:rsid w:val="00F938AA"/>
    <w:rsid w:val="00F9412C"/>
    <w:rsid w:val="00F942A4"/>
    <w:rsid w:val="00F942C5"/>
    <w:rsid w:val="00F94D40"/>
    <w:rsid w:val="00F959A4"/>
    <w:rsid w:val="00F959FD"/>
    <w:rsid w:val="00F95E42"/>
    <w:rsid w:val="00F96375"/>
    <w:rsid w:val="00F96BA0"/>
    <w:rsid w:val="00F96F24"/>
    <w:rsid w:val="00F970AA"/>
    <w:rsid w:val="00F979A1"/>
    <w:rsid w:val="00F97B9A"/>
    <w:rsid w:val="00F97CF4"/>
    <w:rsid w:val="00FA0608"/>
    <w:rsid w:val="00FA0954"/>
    <w:rsid w:val="00FA18DF"/>
    <w:rsid w:val="00FA1991"/>
    <w:rsid w:val="00FA19B6"/>
    <w:rsid w:val="00FA264A"/>
    <w:rsid w:val="00FA28E6"/>
    <w:rsid w:val="00FA38E5"/>
    <w:rsid w:val="00FA3CDC"/>
    <w:rsid w:val="00FA3D88"/>
    <w:rsid w:val="00FA4B87"/>
    <w:rsid w:val="00FA4CF2"/>
    <w:rsid w:val="00FA59AD"/>
    <w:rsid w:val="00FA5AA2"/>
    <w:rsid w:val="00FA5CD5"/>
    <w:rsid w:val="00FA5E16"/>
    <w:rsid w:val="00FA5F0C"/>
    <w:rsid w:val="00FA5F94"/>
    <w:rsid w:val="00FA6F84"/>
    <w:rsid w:val="00FA7295"/>
    <w:rsid w:val="00FA750F"/>
    <w:rsid w:val="00FB1848"/>
    <w:rsid w:val="00FB2157"/>
    <w:rsid w:val="00FB280B"/>
    <w:rsid w:val="00FB2FCA"/>
    <w:rsid w:val="00FB3A49"/>
    <w:rsid w:val="00FB4062"/>
    <w:rsid w:val="00FB4306"/>
    <w:rsid w:val="00FB494A"/>
    <w:rsid w:val="00FB5073"/>
    <w:rsid w:val="00FB5B61"/>
    <w:rsid w:val="00FB5D86"/>
    <w:rsid w:val="00FB653C"/>
    <w:rsid w:val="00FB6A15"/>
    <w:rsid w:val="00FC188E"/>
    <w:rsid w:val="00FC22EC"/>
    <w:rsid w:val="00FC234F"/>
    <w:rsid w:val="00FC2643"/>
    <w:rsid w:val="00FC285A"/>
    <w:rsid w:val="00FC2E70"/>
    <w:rsid w:val="00FC3250"/>
    <w:rsid w:val="00FC3AAC"/>
    <w:rsid w:val="00FC41DA"/>
    <w:rsid w:val="00FC47A2"/>
    <w:rsid w:val="00FC54BF"/>
    <w:rsid w:val="00FC5689"/>
    <w:rsid w:val="00FC577E"/>
    <w:rsid w:val="00FC5977"/>
    <w:rsid w:val="00FC5E37"/>
    <w:rsid w:val="00FC5F73"/>
    <w:rsid w:val="00FC7574"/>
    <w:rsid w:val="00FC77D7"/>
    <w:rsid w:val="00FC7B31"/>
    <w:rsid w:val="00FC7B61"/>
    <w:rsid w:val="00FD0ED5"/>
    <w:rsid w:val="00FD1004"/>
    <w:rsid w:val="00FD15DD"/>
    <w:rsid w:val="00FD188E"/>
    <w:rsid w:val="00FD1D09"/>
    <w:rsid w:val="00FD208D"/>
    <w:rsid w:val="00FD244C"/>
    <w:rsid w:val="00FD2898"/>
    <w:rsid w:val="00FD2BDD"/>
    <w:rsid w:val="00FD305D"/>
    <w:rsid w:val="00FD3138"/>
    <w:rsid w:val="00FD3373"/>
    <w:rsid w:val="00FD3F73"/>
    <w:rsid w:val="00FD450C"/>
    <w:rsid w:val="00FD57E5"/>
    <w:rsid w:val="00FD5B85"/>
    <w:rsid w:val="00FD64F6"/>
    <w:rsid w:val="00FD688F"/>
    <w:rsid w:val="00FD6D11"/>
    <w:rsid w:val="00FD71CF"/>
    <w:rsid w:val="00FD733D"/>
    <w:rsid w:val="00FD73EA"/>
    <w:rsid w:val="00FD78E5"/>
    <w:rsid w:val="00FD7A39"/>
    <w:rsid w:val="00FE0BBB"/>
    <w:rsid w:val="00FE195A"/>
    <w:rsid w:val="00FE1E35"/>
    <w:rsid w:val="00FE2A8F"/>
    <w:rsid w:val="00FE2AA4"/>
    <w:rsid w:val="00FE2C12"/>
    <w:rsid w:val="00FE2E86"/>
    <w:rsid w:val="00FE3E53"/>
    <w:rsid w:val="00FE4206"/>
    <w:rsid w:val="00FE553E"/>
    <w:rsid w:val="00FE56F8"/>
    <w:rsid w:val="00FE58E6"/>
    <w:rsid w:val="00FE5CCF"/>
    <w:rsid w:val="00FE5E39"/>
    <w:rsid w:val="00FE68F5"/>
    <w:rsid w:val="00FE6BD3"/>
    <w:rsid w:val="00FE71DC"/>
    <w:rsid w:val="00FE74C3"/>
    <w:rsid w:val="00FE74CD"/>
    <w:rsid w:val="00FE7FAD"/>
    <w:rsid w:val="00FF0781"/>
    <w:rsid w:val="00FF08F9"/>
    <w:rsid w:val="00FF0D09"/>
    <w:rsid w:val="00FF0D35"/>
    <w:rsid w:val="00FF2CBF"/>
    <w:rsid w:val="00FF33AB"/>
    <w:rsid w:val="00FF41C2"/>
    <w:rsid w:val="00FF4540"/>
    <w:rsid w:val="00FF4CF9"/>
    <w:rsid w:val="00FF57BA"/>
    <w:rsid w:val="00FF580D"/>
    <w:rsid w:val="00FF6A3D"/>
    <w:rsid w:val="00FF6A97"/>
    <w:rsid w:val="00FF77D6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HuaweiSans-Regular" w:eastAsia="方正兰亭黑简体" w:hAnsi="HuaweiSans-Regular" w:cs="Arial"/>
        <w:sz w:val="32"/>
        <w:szCs w:val="32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3">
    <w:name w:val="Normal"/>
    <w:aliases w:val="正文基准"/>
    <w:rsid w:val="009E4B16"/>
    <w:pPr>
      <w:topLinePunct/>
      <w:adjustRightInd w:val="0"/>
      <w:snapToGrid w:val="0"/>
      <w:spacing w:before="80" w:after="80" w:line="240" w:lineRule="atLeast"/>
      <w:ind w:left="1134"/>
    </w:pPr>
  </w:style>
  <w:style w:type="paragraph" w:styleId="1">
    <w:name w:val="heading 1"/>
    <w:aliases w:val="ALT+1"/>
    <w:basedOn w:val="a3"/>
    <w:next w:val="2"/>
    <w:link w:val="10"/>
    <w:autoRedefine/>
    <w:qFormat/>
    <w:rsid w:val="00B41C91"/>
    <w:pPr>
      <w:keepNext/>
      <w:numPr>
        <w:numId w:val="3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hAnsi="Huawei Sans" w:cs="Huawei Sans"/>
      <w:b/>
      <w:bCs/>
      <w:noProof/>
      <w:sz w:val="44"/>
      <w:szCs w:val="44"/>
    </w:rPr>
  </w:style>
  <w:style w:type="paragraph" w:styleId="2">
    <w:name w:val="heading 2"/>
    <w:aliases w:val="ALT+2"/>
    <w:basedOn w:val="a3"/>
    <w:next w:val="3"/>
    <w:link w:val="20"/>
    <w:autoRedefine/>
    <w:qFormat/>
    <w:rsid w:val="009E4B16"/>
    <w:pPr>
      <w:keepNext/>
      <w:keepLines/>
      <w:numPr>
        <w:ilvl w:val="1"/>
        <w:numId w:val="3"/>
      </w:numPr>
      <w:spacing w:before="600"/>
      <w:outlineLvl w:val="1"/>
    </w:pPr>
    <w:rPr>
      <w:rFonts w:ascii="Huawei Sans" w:hAnsi="Huawei Sans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3"/>
    <w:link w:val="31"/>
    <w:autoRedefine/>
    <w:qFormat/>
    <w:rsid w:val="00960276"/>
    <w:pPr>
      <w:keepNext/>
      <w:keepLines/>
      <w:numPr>
        <w:ilvl w:val="2"/>
        <w:numId w:val="3"/>
      </w:numPr>
      <w:spacing w:before="200"/>
      <w:outlineLvl w:val="2"/>
    </w:pPr>
    <w:rPr>
      <w:rFonts w:ascii="Huawei Sans" w:hAnsi="Huawei Sans"/>
      <w:noProof/>
    </w:rPr>
  </w:style>
  <w:style w:type="paragraph" w:styleId="4">
    <w:name w:val="heading 4"/>
    <w:aliases w:val="ALT+4"/>
    <w:basedOn w:val="a3"/>
    <w:next w:val="5"/>
    <w:autoRedefine/>
    <w:qFormat/>
    <w:rsid w:val="009E4B16"/>
    <w:pPr>
      <w:keepNext/>
      <w:keepLines/>
      <w:numPr>
        <w:ilvl w:val="3"/>
        <w:numId w:val="3"/>
      </w:numPr>
      <w:outlineLvl w:val="3"/>
    </w:pPr>
    <w:rPr>
      <w:rFonts w:ascii="Huawei Sans" w:hAnsi="Huawei Sans"/>
      <w:noProof/>
      <w:sz w:val="28"/>
      <w:szCs w:val="28"/>
    </w:rPr>
  </w:style>
  <w:style w:type="paragraph" w:styleId="5">
    <w:name w:val="heading 5"/>
    <w:aliases w:val="ALT+5"/>
    <w:basedOn w:val="a3"/>
    <w:next w:val="BlockLabel"/>
    <w:autoRedefine/>
    <w:qFormat/>
    <w:rsid w:val="009E4B16"/>
    <w:pPr>
      <w:keepNext/>
      <w:keepLines/>
      <w:numPr>
        <w:ilvl w:val="4"/>
        <w:numId w:val="3"/>
      </w:numPr>
      <w:outlineLvl w:val="4"/>
    </w:pPr>
    <w:rPr>
      <w:rFonts w:ascii="Huawei Sans" w:hAnsi="Huawei Sans"/>
      <w:noProof/>
      <w:sz w:val="24"/>
      <w:szCs w:val="24"/>
    </w:rPr>
  </w:style>
  <w:style w:type="paragraph" w:styleId="6">
    <w:name w:val="heading 6"/>
    <w:basedOn w:val="a3"/>
    <w:next w:val="a3"/>
    <w:semiHidden/>
    <w:qFormat/>
    <w:rsid w:val="009E4B16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9E4B16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9E4B16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3"/>
    <w:rsid w:val="009E4B16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BlockLabel">
    <w:name w:val="Block Label"/>
    <w:basedOn w:val="a3"/>
    <w:next w:val="a3"/>
    <w:rsid w:val="009E4B16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3"/>
    <w:rsid w:val="009E4B16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9E4B16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7">
    <w:name w:val="页眉 字符"/>
    <w:basedOn w:val="a4"/>
    <w:link w:val="a8"/>
    <w:semiHidden/>
    <w:rsid w:val="009E4B16"/>
    <w:rPr>
      <w:kern w:val="2"/>
      <w:sz w:val="2"/>
      <w:szCs w:val="2"/>
    </w:rPr>
  </w:style>
  <w:style w:type="table" w:customStyle="1" w:styleId="TableNoFrame">
    <w:name w:val="Table No Frame"/>
    <w:basedOn w:val="a9"/>
    <w:semiHidden/>
    <w:rsid w:val="009E4B16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3"/>
    <w:next w:val="a3"/>
    <w:rsid w:val="009E4B16"/>
  </w:style>
  <w:style w:type="paragraph" w:customStyle="1" w:styleId="FigureDescription">
    <w:name w:val="Figure Description"/>
    <w:next w:val="Figure"/>
    <w:link w:val="FigureDescription0"/>
    <w:rsid w:val="009E4B16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/>
      <w:spacing w:val="-4"/>
      <w:kern w:val="2"/>
      <w:sz w:val="21"/>
      <w:szCs w:val="21"/>
    </w:rPr>
  </w:style>
  <w:style w:type="paragraph" w:customStyle="1" w:styleId="FigureText">
    <w:name w:val="Figure Text"/>
    <w:rsid w:val="009E4B16"/>
    <w:pPr>
      <w:widowControl w:val="0"/>
      <w:adjustRightInd w:val="0"/>
      <w:snapToGrid w:val="0"/>
      <w:spacing w:line="240" w:lineRule="atLeast"/>
    </w:pPr>
    <w:rPr>
      <w:sz w:val="18"/>
      <w:szCs w:val="18"/>
      <w:lang w:eastAsia="en-US"/>
    </w:rPr>
  </w:style>
  <w:style w:type="paragraph" w:customStyle="1" w:styleId="HeadingLeft">
    <w:name w:val="Heading Left"/>
    <w:basedOn w:val="a3"/>
    <w:rsid w:val="009E4B16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3"/>
    <w:rsid w:val="009E4B16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3"/>
    <w:link w:val="Heading1NoNumber0"/>
    <w:rsid w:val="009E4B16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3"/>
    <w:link w:val="Heading2NoNumber0"/>
    <w:rsid w:val="009E4B16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3"/>
    <w:link w:val="Heading3NoNumber0"/>
    <w:autoRedefine/>
    <w:rsid w:val="009E4B16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3"/>
    <w:semiHidden/>
    <w:rsid w:val="009E4B16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3"/>
    <w:rsid w:val="009E4B16"/>
    <w:pPr>
      <w:spacing w:after="560"/>
    </w:pPr>
  </w:style>
  <w:style w:type="numbering" w:styleId="111111">
    <w:name w:val="Outline List 2"/>
    <w:basedOn w:val="a6"/>
    <w:semiHidden/>
    <w:rsid w:val="009E4B16"/>
  </w:style>
  <w:style w:type="paragraph" w:customStyle="1" w:styleId="ItemList">
    <w:name w:val="Item List"/>
    <w:link w:val="ItemList0"/>
    <w:rsid w:val="009E4B16"/>
    <w:pPr>
      <w:numPr>
        <w:numId w:val="4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/>
      <w:kern w:val="2"/>
      <w:sz w:val="21"/>
      <w:szCs w:val="21"/>
    </w:rPr>
  </w:style>
  <w:style w:type="paragraph" w:customStyle="1" w:styleId="ItemListinTable">
    <w:name w:val="Item List in Table"/>
    <w:basedOn w:val="a3"/>
    <w:rsid w:val="009E4B16"/>
    <w:pPr>
      <w:numPr>
        <w:numId w:val="7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9E4B16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qFormat/>
    <w:rsid w:val="009E4B16"/>
    <w:pPr>
      <w:numPr>
        <w:ilvl w:val="6"/>
        <w:numId w:val="3"/>
      </w:numPr>
      <w:adjustRightInd w:val="0"/>
      <w:snapToGrid w:val="0"/>
      <w:spacing w:before="80" w:after="80" w:line="240" w:lineRule="atLeast"/>
      <w:outlineLvl w:val="6"/>
    </w:pPr>
    <w:rPr>
      <w:sz w:val="21"/>
      <w:szCs w:val="21"/>
    </w:rPr>
  </w:style>
  <w:style w:type="paragraph" w:customStyle="1" w:styleId="ManualTitle1">
    <w:name w:val="Manual Title1"/>
    <w:semiHidden/>
    <w:rsid w:val="009E4B16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3"/>
    <w:rsid w:val="009E4B16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9E4B16"/>
    <w:pPr>
      <w:keepNext/>
      <w:adjustRightInd w:val="0"/>
      <w:snapToGrid w:val="0"/>
      <w:spacing w:before="80" w:after="40" w:line="240" w:lineRule="atLeast"/>
    </w:pPr>
    <w:rPr>
      <w:rFonts w:eastAsia="黑体"/>
      <w:bCs/>
      <w:kern w:val="2"/>
      <w:sz w:val="18"/>
      <w:szCs w:val="18"/>
    </w:rPr>
  </w:style>
  <w:style w:type="paragraph" w:customStyle="1" w:styleId="CAUTIONText">
    <w:name w:val="CAUTION Text"/>
    <w:basedOn w:val="a3"/>
    <w:rsid w:val="009E4B16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9E4B16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/>
      <w:iCs/>
      <w:kern w:val="2"/>
      <w:szCs w:val="18"/>
    </w:rPr>
  </w:style>
  <w:style w:type="paragraph" w:customStyle="1" w:styleId="CAUTIONTextList">
    <w:name w:val="CAUTION Text List"/>
    <w:basedOn w:val="CAUTIONText"/>
    <w:rsid w:val="009E4B16"/>
    <w:pPr>
      <w:keepNext/>
      <w:numPr>
        <w:numId w:val="10"/>
      </w:numPr>
    </w:pPr>
  </w:style>
  <w:style w:type="paragraph" w:customStyle="1" w:styleId="11">
    <w:name w:val="表格1"/>
    <w:basedOn w:val="TableHeading"/>
    <w:link w:val="12"/>
    <w:rsid w:val="009E4B16"/>
    <w:pPr>
      <w:jc w:val="center"/>
    </w:pPr>
    <w:rPr>
      <w:b/>
    </w:rPr>
  </w:style>
  <w:style w:type="table" w:styleId="a9">
    <w:name w:val="Table Grid"/>
    <w:basedOn w:val="a5"/>
    <w:rsid w:val="009E4B16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3"/>
    <w:link w:val="Step0"/>
    <w:rsid w:val="009E4B16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3"/>
    <w:rsid w:val="009E4B16"/>
    <w:pPr>
      <w:numPr>
        <w:numId w:val="5"/>
      </w:numPr>
    </w:pPr>
  </w:style>
  <w:style w:type="paragraph" w:customStyle="1" w:styleId="SubItemListText">
    <w:name w:val="Sub Item List Text"/>
    <w:rsid w:val="009E4B16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a">
    <w:name w:val="Title"/>
    <w:basedOn w:val="a3"/>
    <w:semiHidden/>
    <w:qFormat/>
    <w:rsid w:val="009E4B16"/>
    <w:pPr>
      <w:spacing w:before="240" w:after="60"/>
      <w:jc w:val="center"/>
      <w:outlineLvl w:val="0"/>
    </w:pPr>
    <w:rPr>
      <w:rFonts w:ascii="Arial" w:hAnsi="Arial"/>
      <w:b/>
      <w:bCs/>
    </w:rPr>
  </w:style>
  <w:style w:type="table" w:styleId="ab">
    <w:name w:val="Table Professional"/>
    <w:basedOn w:val="a5"/>
    <w:semiHidden/>
    <w:rsid w:val="009E4B16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3"/>
    <w:next w:val="a3"/>
    <w:link w:val="TableDescription0"/>
    <w:rsid w:val="009E4B16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3"/>
    <w:rsid w:val="009E4B16"/>
    <w:rPr>
      <w:sz w:val="18"/>
      <w:szCs w:val="18"/>
    </w:rPr>
  </w:style>
  <w:style w:type="paragraph" w:customStyle="1" w:styleId="TerminalDisplay">
    <w:name w:val="Terminal Display"/>
    <w:rsid w:val="009E4B16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3"/>
    <w:next w:val="a3"/>
    <w:uiPriority w:val="39"/>
    <w:rsid w:val="009E4B16"/>
    <w:pPr>
      <w:ind w:left="0"/>
    </w:pPr>
    <w:rPr>
      <w:rFonts w:ascii="Huawei Sans" w:hAnsi="Huawei Sans" w:cs="Book Antiqua"/>
      <w:b/>
      <w:bCs/>
      <w:sz w:val="24"/>
      <w:szCs w:val="24"/>
    </w:rPr>
  </w:style>
  <w:style w:type="paragraph" w:styleId="TOC2">
    <w:name w:val="toc 2"/>
    <w:basedOn w:val="a3"/>
    <w:next w:val="a3"/>
    <w:autoRedefine/>
    <w:uiPriority w:val="39"/>
    <w:qFormat/>
    <w:rsid w:val="009E4B16"/>
    <w:pPr>
      <w:ind w:left="0"/>
    </w:pPr>
    <w:rPr>
      <w:rFonts w:ascii="Huawei Sans" w:hAnsi="Huawei Sans"/>
      <w:noProof/>
      <w:sz w:val="20"/>
      <w:szCs w:val="20"/>
    </w:rPr>
  </w:style>
  <w:style w:type="paragraph" w:styleId="TOC3">
    <w:name w:val="toc 3"/>
    <w:basedOn w:val="a3"/>
    <w:next w:val="a3"/>
    <w:uiPriority w:val="39"/>
    <w:rsid w:val="009E4B16"/>
    <w:pPr>
      <w:ind w:left="0"/>
    </w:pPr>
    <w:rPr>
      <w:rFonts w:ascii="Huawei Sans" w:hAnsi="Huawei Sans"/>
      <w:noProof/>
      <w:sz w:val="20"/>
      <w:szCs w:val="20"/>
    </w:rPr>
  </w:style>
  <w:style w:type="paragraph" w:styleId="TOC4">
    <w:name w:val="toc 4"/>
    <w:basedOn w:val="a3"/>
    <w:next w:val="a3"/>
    <w:uiPriority w:val="39"/>
    <w:rsid w:val="009E4B16"/>
    <w:pPr>
      <w:ind w:left="0"/>
    </w:pPr>
    <w:rPr>
      <w:rFonts w:ascii="Huawei Sans" w:hAnsi="Huawei Sans"/>
      <w:sz w:val="20"/>
      <w:szCs w:val="20"/>
    </w:rPr>
  </w:style>
  <w:style w:type="paragraph" w:styleId="TOC5">
    <w:name w:val="toc 5"/>
    <w:basedOn w:val="a3"/>
    <w:next w:val="a3"/>
    <w:uiPriority w:val="39"/>
    <w:rsid w:val="009E4B16"/>
    <w:pPr>
      <w:ind w:left="0"/>
    </w:pPr>
    <w:rPr>
      <w:rFonts w:ascii="Huawei Sans" w:hAnsi="Huawei Sans"/>
      <w:sz w:val="20"/>
    </w:rPr>
  </w:style>
  <w:style w:type="paragraph" w:styleId="TOC6">
    <w:name w:val="toc 6"/>
    <w:basedOn w:val="a3"/>
    <w:next w:val="a3"/>
    <w:autoRedefine/>
    <w:uiPriority w:val="39"/>
    <w:rsid w:val="009E4B16"/>
    <w:pPr>
      <w:ind w:left="2100"/>
    </w:pPr>
    <w:rPr>
      <w:rFonts w:ascii="Huawei Sans" w:hAnsi="Huawei Sans"/>
      <w:sz w:val="24"/>
    </w:rPr>
  </w:style>
  <w:style w:type="paragraph" w:styleId="TOC7">
    <w:name w:val="toc 7"/>
    <w:basedOn w:val="a3"/>
    <w:next w:val="a3"/>
    <w:autoRedefine/>
    <w:uiPriority w:val="39"/>
    <w:rsid w:val="009E4B16"/>
    <w:pPr>
      <w:ind w:left="2520"/>
    </w:pPr>
    <w:rPr>
      <w:sz w:val="24"/>
    </w:rPr>
  </w:style>
  <w:style w:type="paragraph" w:styleId="TOC8">
    <w:name w:val="toc 8"/>
    <w:basedOn w:val="a3"/>
    <w:next w:val="a3"/>
    <w:autoRedefine/>
    <w:uiPriority w:val="39"/>
    <w:rsid w:val="009E4B16"/>
    <w:pPr>
      <w:ind w:left="2940"/>
    </w:pPr>
    <w:rPr>
      <w:sz w:val="24"/>
    </w:rPr>
  </w:style>
  <w:style w:type="paragraph" w:styleId="TOC9">
    <w:name w:val="toc 9"/>
    <w:basedOn w:val="a3"/>
    <w:next w:val="a3"/>
    <w:autoRedefine/>
    <w:uiPriority w:val="39"/>
    <w:rsid w:val="009E4B16"/>
    <w:pPr>
      <w:ind w:left="3360"/>
    </w:pPr>
    <w:rPr>
      <w:sz w:val="24"/>
    </w:rPr>
  </w:style>
  <w:style w:type="paragraph" w:styleId="13">
    <w:name w:val="index 1"/>
    <w:basedOn w:val="a3"/>
    <w:next w:val="a3"/>
    <w:autoRedefine/>
    <w:semiHidden/>
    <w:rsid w:val="009E4B16"/>
    <w:rPr>
      <w:sz w:val="24"/>
    </w:rPr>
  </w:style>
  <w:style w:type="paragraph" w:styleId="21">
    <w:name w:val="index 2"/>
    <w:basedOn w:val="a3"/>
    <w:next w:val="a3"/>
    <w:autoRedefine/>
    <w:semiHidden/>
    <w:rsid w:val="009E4B16"/>
    <w:pPr>
      <w:ind w:leftChars="200" w:left="200"/>
    </w:pPr>
    <w:rPr>
      <w:sz w:val="24"/>
    </w:rPr>
  </w:style>
  <w:style w:type="paragraph" w:styleId="32">
    <w:name w:val="index 3"/>
    <w:basedOn w:val="a3"/>
    <w:next w:val="a3"/>
    <w:autoRedefine/>
    <w:semiHidden/>
    <w:rsid w:val="009E4B16"/>
    <w:pPr>
      <w:ind w:leftChars="400" w:left="400"/>
    </w:pPr>
    <w:rPr>
      <w:sz w:val="24"/>
    </w:rPr>
  </w:style>
  <w:style w:type="paragraph" w:styleId="52">
    <w:name w:val="index 5"/>
    <w:basedOn w:val="a3"/>
    <w:next w:val="a3"/>
    <w:autoRedefine/>
    <w:semiHidden/>
    <w:rsid w:val="009E4B16"/>
    <w:pPr>
      <w:ind w:left="1050" w:hanging="210"/>
    </w:pPr>
    <w:rPr>
      <w:sz w:val="20"/>
      <w:szCs w:val="20"/>
    </w:rPr>
  </w:style>
  <w:style w:type="paragraph" w:styleId="60">
    <w:name w:val="index 6"/>
    <w:basedOn w:val="a3"/>
    <w:next w:val="a3"/>
    <w:autoRedefine/>
    <w:semiHidden/>
    <w:rsid w:val="009E4B16"/>
    <w:pPr>
      <w:ind w:left="1260" w:hanging="210"/>
    </w:pPr>
    <w:rPr>
      <w:sz w:val="20"/>
      <w:szCs w:val="20"/>
    </w:rPr>
  </w:style>
  <w:style w:type="paragraph" w:styleId="70">
    <w:name w:val="index 7"/>
    <w:basedOn w:val="a3"/>
    <w:next w:val="a3"/>
    <w:autoRedefine/>
    <w:semiHidden/>
    <w:rsid w:val="009E4B16"/>
    <w:pPr>
      <w:ind w:left="1470" w:hanging="210"/>
    </w:pPr>
    <w:rPr>
      <w:sz w:val="20"/>
      <w:szCs w:val="20"/>
    </w:rPr>
  </w:style>
  <w:style w:type="paragraph" w:styleId="80">
    <w:name w:val="index 8"/>
    <w:basedOn w:val="a3"/>
    <w:next w:val="a3"/>
    <w:autoRedefine/>
    <w:semiHidden/>
    <w:rsid w:val="009E4B16"/>
    <w:pPr>
      <w:ind w:left="1680" w:hanging="210"/>
    </w:pPr>
    <w:rPr>
      <w:sz w:val="20"/>
      <w:szCs w:val="20"/>
    </w:rPr>
  </w:style>
  <w:style w:type="paragraph" w:styleId="91">
    <w:name w:val="index 9"/>
    <w:basedOn w:val="a3"/>
    <w:next w:val="a3"/>
    <w:autoRedefine/>
    <w:semiHidden/>
    <w:rsid w:val="009E4B16"/>
    <w:pPr>
      <w:ind w:left="1890" w:hanging="210"/>
    </w:pPr>
    <w:rPr>
      <w:sz w:val="20"/>
      <w:szCs w:val="20"/>
    </w:rPr>
  </w:style>
  <w:style w:type="paragraph" w:styleId="ac">
    <w:name w:val="table of figures"/>
    <w:basedOn w:val="a3"/>
    <w:next w:val="a3"/>
    <w:semiHidden/>
    <w:rsid w:val="009E4B16"/>
    <w:pPr>
      <w:spacing w:afterLines="50"/>
      <w:ind w:leftChars="300" w:left="300"/>
    </w:pPr>
    <w:rPr>
      <w:sz w:val="20"/>
      <w:szCs w:val="20"/>
    </w:rPr>
  </w:style>
  <w:style w:type="paragraph" w:styleId="ad">
    <w:name w:val="Document Map"/>
    <w:basedOn w:val="a3"/>
    <w:semiHidden/>
    <w:rsid w:val="009E4B16"/>
    <w:pPr>
      <w:shd w:val="clear" w:color="auto" w:fill="000080"/>
    </w:pPr>
  </w:style>
  <w:style w:type="paragraph" w:styleId="ae">
    <w:name w:val="footer"/>
    <w:basedOn w:val="HeadingLeft"/>
    <w:link w:val="af"/>
    <w:uiPriority w:val="99"/>
    <w:rsid w:val="009E4B16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9E4B16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8">
    <w:name w:val="header"/>
    <w:basedOn w:val="a3"/>
    <w:link w:val="a7"/>
    <w:semiHidden/>
    <w:rsid w:val="009E4B16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kern w:val="2"/>
      <w:sz w:val="2"/>
      <w:szCs w:val="2"/>
    </w:rPr>
  </w:style>
  <w:style w:type="character" w:styleId="af0">
    <w:name w:val="Hyperlink"/>
    <w:uiPriority w:val="99"/>
    <w:rsid w:val="009E4B16"/>
    <w:rPr>
      <w:color w:val="0000FF"/>
      <w:u w:val="none"/>
    </w:rPr>
  </w:style>
  <w:style w:type="paragraph" w:customStyle="1" w:styleId="CopyrightDeclaration">
    <w:name w:val="Copyright Declaration"/>
    <w:semiHidden/>
    <w:rsid w:val="009E4B16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6"/>
    <w:semiHidden/>
    <w:rsid w:val="009E4B16"/>
  </w:style>
  <w:style w:type="paragraph" w:customStyle="1" w:styleId="TableHeading">
    <w:name w:val="Table Heading"/>
    <w:basedOn w:val="a3"/>
    <w:link w:val="TableHeading0"/>
    <w:rsid w:val="009E4B16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3"/>
    <w:link w:val="TableText0"/>
    <w:rsid w:val="009E4B16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E4B16"/>
    <w:pPr>
      <w:adjustRightInd w:val="0"/>
      <w:snapToGrid w:val="0"/>
      <w:spacing w:line="240" w:lineRule="atLeast"/>
      <w:jc w:val="center"/>
    </w:pPr>
    <w:rPr>
      <w:snapToGrid w:val="0"/>
    </w:rPr>
  </w:style>
  <w:style w:type="paragraph" w:styleId="af1">
    <w:name w:val="macro"/>
    <w:semiHidden/>
    <w:rsid w:val="009E4B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2">
    <w:name w:val="footnote text"/>
    <w:basedOn w:val="a3"/>
    <w:link w:val="af3"/>
    <w:uiPriority w:val="99"/>
    <w:rsid w:val="009E4B16"/>
    <w:rPr>
      <w:sz w:val="18"/>
      <w:szCs w:val="18"/>
    </w:rPr>
  </w:style>
  <w:style w:type="character" w:styleId="af4">
    <w:name w:val="footnote reference"/>
    <w:basedOn w:val="a4"/>
    <w:semiHidden/>
    <w:rsid w:val="009E4B16"/>
    <w:rPr>
      <w:vertAlign w:val="superscript"/>
    </w:rPr>
  </w:style>
  <w:style w:type="paragraph" w:styleId="af5">
    <w:name w:val="Balloon Text"/>
    <w:basedOn w:val="a3"/>
    <w:semiHidden/>
    <w:rsid w:val="009E4B16"/>
    <w:rPr>
      <w:sz w:val="18"/>
      <w:szCs w:val="18"/>
    </w:rPr>
  </w:style>
  <w:style w:type="paragraph" w:styleId="af6">
    <w:name w:val="annotation text"/>
    <w:basedOn w:val="a3"/>
    <w:link w:val="af7"/>
    <w:semiHidden/>
    <w:rsid w:val="009E4B16"/>
  </w:style>
  <w:style w:type="character" w:styleId="af8">
    <w:name w:val="annotation reference"/>
    <w:basedOn w:val="a4"/>
    <w:semiHidden/>
    <w:rsid w:val="009E4B16"/>
    <w:rPr>
      <w:sz w:val="21"/>
      <w:szCs w:val="21"/>
    </w:rPr>
  </w:style>
  <w:style w:type="paragraph" w:styleId="af9">
    <w:name w:val="annotation subject"/>
    <w:basedOn w:val="af6"/>
    <w:next w:val="af6"/>
    <w:semiHidden/>
    <w:rsid w:val="009E4B16"/>
    <w:rPr>
      <w:b/>
      <w:bCs/>
    </w:rPr>
  </w:style>
  <w:style w:type="paragraph" w:styleId="42">
    <w:name w:val="index 4"/>
    <w:basedOn w:val="a3"/>
    <w:next w:val="a3"/>
    <w:autoRedefine/>
    <w:semiHidden/>
    <w:rsid w:val="009E4B16"/>
    <w:pPr>
      <w:ind w:left="1260"/>
    </w:pPr>
  </w:style>
  <w:style w:type="paragraph" w:styleId="afa">
    <w:name w:val="index heading"/>
    <w:basedOn w:val="a3"/>
    <w:next w:val="13"/>
    <w:semiHidden/>
    <w:rsid w:val="009E4B16"/>
    <w:rPr>
      <w:rFonts w:ascii="Arial" w:hAnsi="Arial"/>
      <w:b/>
      <w:bCs/>
    </w:rPr>
  </w:style>
  <w:style w:type="paragraph" w:styleId="afb">
    <w:name w:val="caption"/>
    <w:basedOn w:val="a3"/>
    <w:next w:val="a3"/>
    <w:semiHidden/>
    <w:qFormat/>
    <w:rsid w:val="009E4B16"/>
    <w:pPr>
      <w:spacing w:before="152"/>
    </w:pPr>
    <w:rPr>
      <w:rFonts w:ascii="Arial" w:eastAsia="黑体" w:hAnsi="Arial"/>
      <w:sz w:val="20"/>
      <w:szCs w:val="20"/>
    </w:rPr>
  </w:style>
  <w:style w:type="paragraph" w:styleId="afc">
    <w:name w:val="endnote text"/>
    <w:basedOn w:val="a3"/>
    <w:semiHidden/>
    <w:rsid w:val="009E4B16"/>
  </w:style>
  <w:style w:type="character" w:styleId="afd">
    <w:name w:val="endnote reference"/>
    <w:basedOn w:val="a4"/>
    <w:semiHidden/>
    <w:rsid w:val="009E4B16"/>
    <w:rPr>
      <w:vertAlign w:val="superscript"/>
    </w:rPr>
  </w:style>
  <w:style w:type="paragraph" w:styleId="afe">
    <w:name w:val="table of authorities"/>
    <w:basedOn w:val="a3"/>
    <w:next w:val="a3"/>
    <w:semiHidden/>
    <w:rsid w:val="009E4B16"/>
    <w:pPr>
      <w:ind w:left="420"/>
    </w:pPr>
  </w:style>
  <w:style w:type="paragraph" w:styleId="aff">
    <w:name w:val="toa heading"/>
    <w:basedOn w:val="a3"/>
    <w:next w:val="a3"/>
    <w:semiHidden/>
    <w:rsid w:val="009E4B16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9E4B16"/>
    <w:pPr>
      <w:outlineLvl w:val="9"/>
    </w:pPr>
  </w:style>
  <w:style w:type="character" w:styleId="HTML">
    <w:name w:val="HTML Variable"/>
    <w:basedOn w:val="a4"/>
    <w:semiHidden/>
    <w:rsid w:val="009E4B16"/>
    <w:rPr>
      <w:i/>
      <w:iCs/>
    </w:rPr>
  </w:style>
  <w:style w:type="character" w:styleId="HTML0">
    <w:name w:val="HTML Typewriter"/>
    <w:basedOn w:val="a4"/>
    <w:semiHidden/>
    <w:rsid w:val="009E4B16"/>
    <w:rPr>
      <w:rFonts w:ascii="Courier New" w:hAnsi="Courier New" w:cs="Courier New"/>
      <w:sz w:val="20"/>
      <w:szCs w:val="20"/>
    </w:rPr>
  </w:style>
  <w:style w:type="character" w:styleId="HTML1">
    <w:name w:val="HTML Code"/>
    <w:basedOn w:val="a4"/>
    <w:uiPriority w:val="99"/>
    <w:semiHidden/>
    <w:rsid w:val="009E4B16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3"/>
    <w:semiHidden/>
    <w:rsid w:val="009E4B16"/>
    <w:rPr>
      <w:i/>
      <w:iCs/>
    </w:rPr>
  </w:style>
  <w:style w:type="character" w:styleId="HTML3">
    <w:name w:val="HTML Definition"/>
    <w:basedOn w:val="a4"/>
    <w:semiHidden/>
    <w:rsid w:val="009E4B16"/>
    <w:rPr>
      <w:i/>
      <w:iCs/>
    </w:rPr>
  </w:style>
  <w:style w:type="character" w:styleId="HTML4">
    <w:name w:val="HTML Keyboard"/>
    <w:basedOn w:val="a4"/>
    <w:semiHidden/>
    <w:rsid w:val="009E4B16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4"/>
    <w:semiHidden/>
    <w:rsid w:val="009E4B16"/>
  </w:style>
  <w:style w:type="character" w:styleId="HTML6">
    <w:name w:val="HTML Sample"/>
    <w:basedOn w:val="a4"/>
    <w:semiHidden/>
    <w:rsid w:val="009E4B16"/>
    <w:rPr>
      <w:rFonts w:ascii="Courier New" w:hAnsi="Courier New" w:cs="Courier New"/>
    </w:rPr>
  </w:style>
  <w:style w:type="character" w:styleId="HTML7">
    <w:name w:val="HTML Cite"/>
    <w:basedOn w:val="a4"/>
    <w:semiHidden/>
    <w:rsid w:val="009E4B16"/>
    <w:rPr>
      <w:i/>
      <w:iCs/>
    </w:rPr>
  </w:style>
  <w:style w:type="paragraph" w:styleId="HTML8">
    <w:name w:val="HTML Preformatted"/>
    <w:basedOn w:val="a3"/>
    <w:link w:val="HTML9"/>
    <w:uiPriority w:val="99"/>
    <w:semiHidden/>
    <w:rsid w:val="009E4B16"/>
    <w:rPr>
      <w:rFonts w:ascii="Courier New" w:hAnsi="Courier New" w:cs="Courier New"/>
      <w:sz w:val="20"/>
      <w:szCs w:val="20"/>
    </w:rPr>
  </w:style>
  <w:style w:type="table" w:styleId="14">
    <w:name w:val="Table Web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0">
    <w:name w:val="Table Theme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1">
    <w:name w:val="Salutation"/>
    <w:basedOn w:val="a3"/>
    <w:next w:val="a3"/>
    <w:semiHidden/>
    <w:rsid w:val="009E4B16"/>
  </w:style>
  <w:style w:type="paragraph" w:styleId="aff2">
    <w:name w:val="Plain Text"/>
    <w:basedOn w:val="a3"/>
    <w:semiHidden/>
    <w:rsid w:val="009E4B16"/>
    <w:rPr>
      <w:rFonts w:ascii="宋体" w:hAnsi="Courier New" w:cs="Courier New"/>
    </w:rPr>
  </w:style>
  <w:style w:type="table" w:styleId="aff3">
    <w:name w:val="Table Elegant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-mail Signature"/>
    <w:basedOn w:val="a3"/>
    <w:semiHidden/>
    <w:rsid w:val="009E4B16"/>
  </w:style>
  <w:style w:type="paragraph" w:styleId="aff5">
    <w:name w:val="Subtitle"/>
    <w:basedOn w:val="a3"/>
    <w:semiHidden/>
    <w:qFormat/>
    <w:rsid w:val="009E4B16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</w:rPr>
  </w:style>
  <w:style w:type="table" w:styleId="16">
    <w:name w:val="Table Classic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6">
    <w:name w:val="envelope return"/>
    <w:basedOn w:val="a3"/>
    <w:semiHidden/>
    <w:rsid w:val="009E4B16"/>
    <w:rPr>
      <w:rFonts w:ascii="Arial" w:hAnsi="Arial"/>
    </w:rPr>
  </w:style>
  <w:style w:type="table" w:styleId="17">
    <w:name w:val="Table Simple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7">
    <w:name w:val="Closing"/>
    <w:basedOn w:val="a3"/>
    <w:semiHidden/>
    <w:rsid w:val="009E4B16"/>
    <w:pPr>
      <w:ind w:leftChars="2100" w:left="100"/>
    </w:pPr>
  </w:style>
  <w:style w:type="table" w:styleId="18">
    <w:name w:val="Table Subtle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8">
    <w:name w:val="List"/>
    <w:basedOn w:val="a3"/>
    <w:semiHidden/>
    <w:rsid w:val="009E4B16"/>
    <w:pPr>
      <w:ind w:left="200" w:hangingChars="200" w:hanging="200"/>
    </w:pPr>
  </w:style>
  <w:style w:type="paragraph" w:styleId="28">
    <w:name w:val="List 2"/>
    <w:basedOn w:val="a3"/>
    <w:semiHidden/>
    <w:rsid w:val="009E4B16"/>
    <w:pPr>
      <w:ind w:leftChars="200" w:left="100" w:hangingChars="200" w:hanging="200"/>
    </w:pPr>
  </w:style>
  <w:style w:type="paragraph" w:styleId="38">
    <w:name w:val="List 3"/>
    <w:basedOn w:val="a3"/>
    <w:semiHidden/>
    <w:rsid w:val="009E4B16"/>
    <w:pPr>
      <w:ind w:leftChars="400" w:left="100" w:hangingChars="200" w:hanging="200"/>
    </w:pPr>
  </w:style>
  <w:style w:type="paragraph" w:styleId="44">
    <w:name w:val="List 4"/>
    <w:basedOn w:val="a3"/>
    <w:semiHidden/>
    <w:rsid w:val="009E4B16"/>
    <w:pPr>
      <w:ind w:leftChars="600" w:left="100" w:hangingChars="200" w:hanging="200"/>
    </w:pPr>
  </w:style>
  <w:style w:type="paragraph" w:styleId="53">
    <w:name w:val="List 5"/>
    <w:basedOn w:val="a3"/>
    <w:semiHidden/>
    <w:rsid w:val="009E4B16"/>
    <w:pPr>
      <w:ind w:leftChars="800" w:left="100" w:hangingChars="200" w:hanging="200"/>
    </w:pPr>
  </w:style>
  <w:style w:type="paragraph" w:styleId="a2">
    <w:name w:val="List Number"/>
    <w:basedOn w:val="a3"/>
    <w:semiHidden/>
    <w:rsid w:val="009E4B16"/>
    <w:pPr>
      <w:numPr>
        <w:numId w:val="1"/>
      </w:numPr>
    </w:pPr>
  </w:style>
  <w:style w:type="paragraph" w:styleId="29">
    <w:name w:val="List Number 2"/>
    <w:basedOn w:val="a3"/>
    <w:semiHidden/>
    <w:rsid w:val="009E4B16"/>
    <w:pPr>
      <w:tabs>
        <w:tab w:val="num" w:pos="432"/>
      </w:tabs>
      <w:ind w:left="432" w:hanging="432"/>
    </w:pPr>
  </w:style>
  <w:style w:type="paragraph" w:styleId="39">
    <w:name w:val="List Number 3"/>
    <w:basedOn w:val="a3"/>
    <w:semiHidden/>
    <w:rsid w:val="009E4B16"/>
    <w:pPr>
      <w:tabs>
        <w:tab w:val="num" w:pos="432"/>
      </w:tabs>
      <w:ind w:left="432" w:hanging="432"/>
    </w:pPr>
  </w:style>
  <w:style w:type="paragraph" w:styleId="40">
    <w:name w:val="List Number 4"/>
    <w:basedOn w:val="a3"/>
    <w:semiHidden/>
    <w:rsid w:val="009E4B16"/>
    <w:pPr>
      <w:numPr>
        <w:numId w:val="13"/>
      </w:numPr>
    </w:pPr>
  </w:style>
  <w:style w:type="paragraph" w:styleId="54">
    <w:name w:val="List Number 5"/>
    <w:basedOn w:val="a3"/>
    <w:semiHidden/>
    <w:rsid w:val="009E4B16"/>
    <w:pPr>
      <w:ind w:left="0"/>
    </w:pPr>
  </w:style>
  <w:style w:type="paragraph" w:styleId="aff9">
    <w:name w:val="List Continue"/>
    <w:basedOn w:val="a3"/>
    <w:semiHidden/>
    <w:rsid w:val="009E4B16"/>
    <w:pPr>
      <w:spacing w:after="120"/>
      <w:ind w:leftChars="200" w:left="420"/>
    </w:pPr>
  </w:style>
  <w:style w:type="paragraph" w:styleId="2a">
    <w:name w:val="List Continue 2"/>
    <w:basedOn w:val="a3"/>
    <w:semiHidden/>
    <w:rsid w:val="009E4B16"/>
    <w:pPr>
      <w:spacing w:after="120"/>
      <w:ind w:leftChars="400" w:left="840"/>
    </w:pPr>
  </w:style>
  <w:style w:type="paragraph" w:styleId="3a">
    <w:name w:val="List Continue 3"/>
    <w:basedOn w:val="a3"/>
    <w:semiHidden/>
    <w:rsid w:val="009E4B16"/>
    <w:pPr>
      <w:spacing w:after="120"/>
      <w:ind w:leftChars="600" w:left="1260"/>
    </w:pPr>
  </w:style>
  <w:style w:type="paragraph" w:styleId="45">
    <w:name w:val="List Continue 4"/>
    <w:basedOn w:val="a3"/>
    <w:semiHidden/>
    <w:rsid w:val="009E4B16"/>
    <w:pPr>
      <w:spacing w:after="120"/>
      <w:ind w:leftChars="800" w:left="1680"/>
    </w:pPr>
  </w:style>
  <w:style w:type="paragraph" w:styleId="55">
    <w:name w:val="List Continue 5"/>
    <w:basedOn w:val="a3"/>
    <w:semiHidden/>
    <w:rsid w:val="009E4B16"/>
    <w:pPr>
      <w:spacing w:after="120"/>
      <w:ind w:leftChars="1000" w:left="2100"/>
    </w:pPr>
  </w:style>
  <w:style w:type="paragraph" w:styleId="affa">
    <w:name w:val="List Bullet"/>
    <w:basedOn w:val="a3"/>
    <w:autoRedefine/>
    <w:semiHidden/>
    <w:rsid w:val="009E4B16"/>
    <w:pPr>
      <w:tabs>
        <w:tab w:val="num" w:pos="432"/>
      </w:tabs>
      <w:ind w:left="432" w:hanging="432"/>
    </w:pPr>
  </w:style>
  <w:style w:type="paragraph" w:styleId="2b">
    <w:name w:val="List Bullet 2"/>
    <w:basedOn w:val="a3"/>
    <w:autoRedefine/>
    <w:semiHidden/>
    <w:rsid w:val="009E4B16"/>
    <w:pPr>
      <w:tabs>
        <w:tab w:val="num" w:pos="432"/>
      </w:tabs>
      <w:ind w:left="432" w:hanging="432"/>
    </w:pPr>
  </w:style>
  <w:style w:type="paragraph" w:styleId="3b">
    <w:name w:val="List Bullet 3"/>
    <w:basedOn w:val="a3"/>
    <w:autoRedefine/>
    <w:semiHidden/>
    <w:rsid w:val="009E4B16"/>
    <w:pPr>
      <w:tabs>
        <w:tab w:val="num" w:pos="432"/>
      </w:tabs>
      <w:ind w:left="432" w:hanging="432"/>
    </w:pPr>
  </w:style>
  <w:style w:type="paragraph" w:styleId="46">
    <w:name w:val="List Bullet 4"/>
    <w:basedOn w:val="a3"/>
    <w:autoRedefine/>
    <w:semiHidden/>
    <w:rsid w:val="009E4B16"/>
    <w:pPr>
      <w:tabs>
        <w:tab w:val="num" w:pos="432"/>
      </w:tabs>
      <w:ind w:left="432" w:hanging="432"/>
    </w:pPr>
  </w:style>
  <w:style w:type="paragraph" w:styleId="51">
    <w:name w:val="List Bullet 5"/>
    <w:basedOn w:val="a3"/>
    <w:autoRedefine/>
    <w:semiHidden/>
    <w:rsid w:val="009E4B16"/>
    <w:pPr>
      <w:numPr>
        <w:numId w:val="2"/>
      </w:numPr>
    </w:pPr>
  </w:style>
  <w:style w:type="table" w:styleId="1a">
    <w:name w:val="Table List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b">
    <w:name w:val="Table Contemporary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c">
    <w:name w:val="Normal (Web)"/>
    <w:basedOn w:val="a3"/>
    <w:uiPriority w:val="99"/>
    <w:semiHidden/>
    <w:rsid w:val="009E4B16"/>
    <w:rPr>
      <w:rFonts w:cs="Times New Roman"/>
    </w:rPr>
  </w:style>
  <w:style w:type="paragraph" w:styleId="affd">
    <w:name w:val="Signature"/>
    <w:basedOn w:val="a3"/>
    <w:semiHidden/>
    <w:rsid w:val="009E4B16"/>
    <w:pPr>
      <w:ind w:leftChars="2100" w:left="100"/>
    </w:pPr>
  </w:style>
  <w:style w:type="character" w:styleId="affe">
    <w:name w:val="Emphasis"/>
    <w:basedOn w:val="a4"/>
    <w:uiPriority w:val="20"/>
    <w:qFormat/>
    <w:rsid w:val="009E4B16"/>
    <w:rPr>
      <w:i/>
      <w:iCs/>
    </w:rPr>
  </w:style>
  <w:style w:type="paragraph" w:styleId="afff">
    <w:name w:val="Date"/>
    <w:basedOn w:val="a3"/>
    <w:next w:val="a3"/>
    <w:semiHidden/>
    <w:rsid w:val="009E4B16"/>
    <w:pPr>
      <w:ind w:leftChars="2500" w:left="100"/>
    </w:pPr>
  </w:style>
  <w:style w:type="table" w:styleId="1b">
    <w:name w:val="Table Columns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0">
    <w:name w:val="Block Text"/>
    <w:basedOn w:val="a3"/>
    <w:semiHidden/>
    <w:rsid w:val="009E4B16"/>
    <w:pPr>
      <w:spacing w:after="120"/>
      <w:ind w:leftChars="700" w:left="1440" w:rightChars="700" w:right="1440"/>
    </w:pPr>
  </w:style>
  <w:style w:type="numbering" w:styleId="a0">
    <w:name w:val="Outline List 3"/>
    <w:basedOn w:val="a6"/>
    <w:semiHidden/>
    <w:rsid w:val="009E4B16"/>
    <w:pPr>
      <w:numPr>
        <w:numId w:val="6"/>
      </w:numPr>
    </w:pPr>
  </w:style>
  <w:style w:type="paragraph" w:styleId="afff1">
    <w:name w:val="envelope address"/>
    <w:basedOn w:val="a3"/>
    <w:semiHidden/>
    <w:rsid w:val="009E4B16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2">
    <w:name w:val="Message Header"/>
    <w:basedOn w:val="a3"/>
    <w:semiHidden/>
    <w:rsid w:val="009E4B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3">
    <w:name w:val="line number"/>
    <w:basedOn w:val="a4"/>
    <w:semiHidden/>
    <w:rsid w:val="009E4B16"/>
  </w:style>
  <w:style w:type="character" w:styleId="afff4">
    <w:name w:val="Strong"/>
    <w:basedOn w:val="a4"/>
    <w:qFormat/>
    <w:rsid w:val="009E4B16"/>
    <w:rPr>
      <w:b/>
      <w:bCs/>
    </w:rPr>
  </w:style>
  <w:style w:type="character" w:styleId="afff5">
    <w:name w:val="page number"/>
    <w:basedOn w:val="a4"/>
    <w:semiHidden/>
    <w:rsid w:val="009E4B16"/>
  </w:style>
  <w:style w:type="character" w:styleId="afff6">
    <w:name w:val="FollowedHyperlink"/>
    <w:semiHidden/>
    <w:rsid w:val="009E4B16"/>
    <w:rPr>
      <w:color w:val="800080"/>
      <w:u w:val="none"/>
    </w:rPr>
  </w:style>
  <w:style w:type="paragraph" w:styleId="afff7">
    <w:name w:val="Body Text"/>
    <w:basedOn w:val="a3"/>
    <w:semiHidden/>
    <w:rsid w:val="009E4B16"/>
    <w:pPr>
      <w:spacing w:after="120"/>
    </w:pPr>
  </w:style>
  <w:style w:type="paragraph" w:styleId="afff8">
    <w:name w:val="Body Text First Indent"/>
    <w:basedOn w:val="afff7"/>
    <w:semiHidden/>
    <w:rsid w:val="009E4B16"/>
    <w:pPr>
      <w:ind w:firstLineChars="100" w:firstLine="420"/>
    </w:pPr>
  </w:style>
  <w:style w:type="paragraph" w:styleId="afff9">
    <w:name w:val="Body Text Indent"/>
    <w:basedOn w:val="a3"/>
    <w:semiHidden/>
    <w:rsid w:val="009E4B16"/>
    <w:pPr>
      <w:spacing w:after="120"/>
      <w:ind w:leftChars="200" w:left="420"/>
    </w:pPr>
  </w:style>
  <w:style w:type="paragraph" w:styleId="2f">
    <w:name w:val="Body Text First Indent 2"/>
    <w:basedOn w:val="afff9"/>
    <w:semiHidden/>
    <w:rsid w:val="009E4B16"/>
    <w:pPr>
      <w:ind w:firstLineChars="200" w:firstLine="420"/>
    </w:pPr>
  </w:style>
  <w:style w:type="paragraph" w:styleId="afffa">
    <w:name w:val="Normal Indent"/>
    <w:basedOn w:val="a3"/>
    <w:semiHidden/>
    <w:rsid w:val="009E4B16"/>
    <w:pPr>
      <w:ind w:firstLineChars="200" w:firstLine="420"/>
    </w:pPr>
  </w:style>
  <w:style w:type="paragraph" w:styleId="2f0">
    <w:name w:val="Body Text 2"/>
    <w:basedOn w:val="a3"/>
    <w:semiHidden/>
    <w:rsid w:val="009E4B16"/>
    <w:pPr>
      <w:spacing w:after="120" w:line="480" w:lineRule="auto"/>
    </w:pPr>
  </w:style>
  <w:style w:type="paragraph" w:styleId="3f">
    <w:name w:val="Body Text 3"/>
    <w:basedOn w:val="a3"/>
    <w:semiHidden/>
    <w:rsid w:val="009E4B16"/>
    <w:pPr>
      <w:spacing w:after="120"/>
    </w:pPr>
    <w:rPr>
      <w:sz w:val="16"/>
      <w:szCs w:val="16"/>
    </w:rPr>
  </w:style>
  <w:style w:type="paragraph" w:styleId="2f1">
    <w:name w:val="Body Text Indent 2"/>
    <w:basedOn w:val="a3"/>
    <w:semiHidden/>
    <w:rsid w:val="009E4B16"/>
    <w:pPr>
      <w:spacing w:after="120" w:line="480" w:lineRule="auto"/>
      <w:ind w:leftChars="200" w:left="420"/>
    </w:pPr>
  </w:style>
  <w:style w:type="paragraph" w:styleId="3f0">
    <w:name w:val="Body Text Indent 3"/>
    <w:basedOn w:val="a3"/>
    <w:semiHidden/>
    <w:rsid w:val="009E4B16"/>
    <w:pPr>
      <w:spacing w:after="120"/>
      <w:ind w:leftChars="200" w:left="420"/>
    </w:pPr>
    <w:rPr>
      <w:sz w:val="16"/>
      <w:szCs w:val="16"/>
    </w:rPr>
  </w:style>
  <w:style w:type="paragraph" w:styleId="afffb">
    <w:name w:val="Note Heading"/>
    <w:basedOn w:val="a3"/>
    <w:next w:val="a3"/>
    <w:semiHidden/>
    <w:rsid w:val="009E4B16"/>
    <w:pPr>
      <w:jc w:val="center"/>
    </w:pPr>
  </w:style>
  <w:style w:type="paragraph" w:customStyle="1" w:styleId="ItemStepinTable">
    <w:name w:val="Item Step in Table"/>
    <w:rsid w:val="009E4B16"/>
    <w:pPr>
      <w:numPr>
        <w:numId w:val="8"/>
      </w:numPr>
      <w:topLinePunct/>
      <w:spacing w:before="80" w:after="80" w:line="240" w:lineRule="atLeast"/>
    </w:pPr>
    <w:rPr>
      <w:sz w:val="21"/>
      <w:szCs w:val="22"/>
    </w:rPr>
  </w:style>
  <w:style w:type="paragraph" w:customStyle="1" w:styleId="End">
    <w:name w:val="End"/>
    <w:basedOn w:val="a3"/>
    <w:rsid w:val="009E4B16"/>
    <w:pPr>
      <w:spacing w:after="400"/>
    </w:pPr>
    <w:rPr>
      <w:b/>
    </w:rPr>
  </w:style>
  <w:style w:type="paragraph" w:customStyle="1" w:styleId="1d">
    <w:name w:val="样式1"/>
    <w:basedOn w:val="End"/>
    <w:semiHidden/>
    <w:rsid w:val="009E4B16"/>
    <w:rPr>
      <w:b w:val="0"/>
    </w:rPr>
  </w:style>
  <w:style w:type="paragraph" w:customStyle="1" w:styleId="NotesTextListinTable">
    <w:name w:val="Notes Text List in Table"/>
    <w:rsid w:val="009E4B16"/>
    <w:pPr>
      <w:numPr>
        <w:numId w:val="11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9E4B16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9E4B16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9E4B16"/>
    <w:pPr>
      <w:numPr>
        <w:numId w:val="9"/>
      </w:numPr>
      <w:pBdr>
        <w:bottom w:val="none" w:sz="0" w:space="0" w:color="auto"/>
      </w:pBdr>
      <w:spacing w:before="40" w:line="200" w:lineRule="atLeast"/>
    </w:pPr>
    <w:rPr>
      <w:sz w:val="20"/>
      <w:szCs w:val="18"/>
    </w:rPr>
  </w:style>
  <w:style w:type="paragraph" w:customStyle="1" w:styleId="FigureDescriptioninAppendix">
    <w:name w:val="Figure Description in Appendix"/>
    <w:basedOn w:val="Figure"/>
    <w:next w:val="Figure"/>
    <w:rsid w:val="009E4B16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9E4B16"/>
    <w:pPr>
      <w:adjustRightInd w:val="0"/>
      <w:snapToGrid w:val="0"/>
      <w:jc w:val="center"/>
    </w:pPr>
    <w:rPr>
      <w:rFonts w:ascii="Arial" w:eastAsia="黑体" w:hAnsi="Arial"/>
      <w:noProof/>
      <w:lang w:eastAsia="en-US"/>
    </w:rPr>
  </w:style>
  <w:style w:type="paragraph" w:customStyle="1" w:styleId="CoverText">
    <w:name w:val="Cover Text"/>
    <w:rsid w:val="009E4B16"/>
    <w:pPr>
      <w:adjustRightInd w:val="0"/>
      <w:snapToGrid w:val="0"/>
      <w:spacing w:before="80" w:after="80" w:line="240" w:lineRule="atLeast"/>
      <w:jc w:val="both"/>
    </w:pPr>
    <w:rPr>
      <w:rFonts w:ascii="Arial" w:hAnsi="Arial"/>
      <w:snapToGrid w:val="0"/>
    </w:rPr>
  </w:style>
  <w:style w:type="paragraph" w:customStyle="1" w:styleId="Cover3">
    <w:name w:val="Cover 3"/>
    <w:basedOn w:val="a3"/>
    <w:rsid w:val="009E4B16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9E4B16"/>
    <w:pPr>
      <w:keepNext/>
      <w:snapToGrid w:val="0"/>
      <w:spacing w:before="480" w:after="360"/>
      <w:jc w:val="center"/>
    </w:pPr>
    <w:rPr>
      <w:rFonts w:ascii="Arial" w:eastAsia="黑体" w:hAnsi="Arial"/>
      <w:noProof/>
      <w:sz w:val="36"/>
      <w:szCs w:val="36"/>
    </w:rPr>
  </w:style>
  <w:style w:type="paragraph" w:customStyle="1" w:styleId="Command">
    <w:name w:val="Command"/>
    <w:basedOn w:val="a3"/>
    <w:rsid w:val="009E4B1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  <w:szCs w:val="20"/>
    </w:rPr>
  </w:style>
  <w:style w:type="character" w:customStyle="1" w:styleId="commandparameter">
    <w:name w:val="command parameter"/>
    <w:rsid w:val="009E4B16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9E4B16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4"/>
    <w:link w:val="TableHeading"/>
    <w:rsid w:val="009E4B16"/>
    <w:rPr>
      <w:rFonts w:ascii="Book Antiqua" w:eastAsia="黑体" w:hAnsi="Book Antiqua" w:cs="Book Antiqua"/>
      <w:bCs/>
      <w:snapToGrid w:val="0"/>
    </w:rPr>
  </w:style>
  <w:style w:type="paragraph" w:customStyle="1" w:styleId="Outline">
    <w:name w:val="Outline"/>
    <w:basedOn w:val="a3"/>
    <w:semiHidden/>
    <w:rsid w:val="009E4B16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3"/>
    <w:rsid w:val="009E4B16"/>
    <w:pPr>
      <w:ind w:left="0"/>
    </w:pPr>
  </w:style>
  <w:style w:type="paragraph" w:customStyle="1" w:styleId="Code">
    <w:name w:val="Code"/>
    <w:basedOn w:val="a3"/>
    <w:rsid w:val="009E4B16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9E4B16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9E4B16"/>
    <w:pPr>
      <w:adjustRightInd w:val="0"/>
      <w:snapToGrid w:val="0"/>
      <w:spacing w:before="80" w:after="80" w:line="240" w:lineRule="atLeast"/>
    </w:pPr>
    <w:rPr>
      <w:rFonts w:ascii="Arial" w:eastAsia="黑体" w:hAnsi="Arial"/>
      <w:noProof/>
      <w:lang w:eastAsia="en-US"/>
    </w:rPr>
  </w:style>
  <w:style w:type="paragraph" w:customStyle="1" w:styleId="Cover40">
    <w:name w:val="Cover4"/>
    <w:basedOn w:val="a3"/>
    <w:semiHidden/>
    <w:rsid w:val="009E4B16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9E4B16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9E4B16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9E4B16"/>
    <w:pPr>
      <w:ind w:left="284"/>
    </w:pPr>
  </w:style>
  <w:style w:type="paragraph" w:customStyle="1" w:styleId="Appendixheading1">
    <w:name w:val="Appendix heading 1"/>
    <w:basedOn w:val="1"/>
    <w:next w:val="2"/>
    <w:rsid w:val="009E4B16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9E4B16"/>
    <w:pPr>
      <w:numPr>
        <w:numId w:val="12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9E4B16"/>
    <w:pPr>
      <w:numPr>
        <w:numId w:val="12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9E4B16"/>
    <w:pPr>
      <w:numPr>
        <w:numId w:val="12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9E4B16"/>
    <w:pPr>
      <w:numPr>
        <w:numId w:val="12"/>
      </w:numPr>
      <w:topLinePunct w:val="0"/>
    </w:pPr>
    <w:rPr>
      <w:rFonts w:cs="Times New Roman"/>
      <w:bCs/>
    </w:rPr>
  </w:style>
  <w:style w:type="character" w:styleId="afffc">
    <w:name w:val="Placeholder Text"/>
    <w:basedOn w:val="a4"/>
    <w:uiPriority w:val="99"/>
    <w:semiHidden/>
    <w:rsid w:val="009E4B16"/>
    <w:rPr>
      <w:color w:val="808080"/>
    </w:rPr>
  </w:style>
  <w:style w:type="paragraph" w:customStyle="1" w:styleId="DecimalAligned">
    <w:name w:val="Decimal Aligned"/>
    <w:basedOn w:val="a3"/>
    <w:autoRedefine/>
    <w:uiPriority w:val="40"/>
    <w:rsid w:val="009E4B16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3">
    <w:name w:val="脚注文本 字符"/>
    <w:basedOn w:val="a4"/>
    <w:link w:val="af2"/>
    <w:uiPriority w:val="99"/>
    <w:rsid w:val="009E4B16"/>
    <w:rPr>
      <w:sz w:val="18"/>
      <w:szCs w:val="18"/>
    </w:rPr>
  </w:style>
  <w:style w:type="character" w:styleId="afffd">
    <w:name w:val="Subtle Emphasis"/>
    <w:basedOn w:val="a4"/>
    <w:uiPriority w:val="19"/>
    <w:rsid w:val="009E4B16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5"/>
    <w:uiPriority w:val="64"/>
    <w:rsid w:val="009E4B16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3"/>
    <w:rsid w:val="009E4B16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e">
    <w:name w:val="图样式"/>
    <w:basedOn w:val="a3"/>
    <w:rsid w:val="009E4B16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Cover-">
    <w:name w:val="Cover-宋体+罗马+正文"/>
    <w:basedOn w:val="a3"/>
    <w:link w:val="Cover-Char"/>
    <w:rsid w:val="009E4B16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over-Char">
    <w:name w:val="Cover-宋体+罗马+正文 Char"/>
    <w:basedOn w:val="a4"/>
    <w:link w:val="Cover-"/>
    <w:rsid w:val="009E4B16"/>
    <w:rPr>
      <w:sz w:val="24"/>
      <w:szCs w:val="24"/>
    </w:rPr>
  </w:style>
  <w:style w:type="paragraph" w:customStyle="1" w:styleId="05">
    <w:name w:val="样式 实验正文 + 段后: 0.5 行"/>
    <w:basedOn w:val="Cover-"/>
    <w:rsid w:val="009E4B16"/>
    <w:pPr>
      <w:spacing w:after="120"/>
    </w:pPr>
    <w:rPr>
      <w:rFonts w:cs="宋体"/>
      <w:szCs w:val="20"/>
    </w:rPr>
  </w:style>
  <w:style w:type="paragraph" w:customStyle="1" w:styleId="affff">
    <w:name w:val="表格"/>
    <w:next w:val="a3"/>
    <w:link w:val="Char"/>
    <w:rsid w:val="009E4B16"/>
    <w:pPr>
      <w:framePr w:wrap="around" w:vAnchor="text" w:hAnchor="margin" w:x="-34" w:y="1"/>
      <w:mirrorIndents/>
    </w:pPr>
    <w:rPr>
      <w:rFonts w:ascii="Arial" w:eastAsia="微软雅黑" w:hAnsi="Arial"/>
      <w:snapToGrid w:val="0"/>
      <w:szCs w:val="21"/>
    </w:rPr>
  </w:style>
  <w:style w:type="character" w:customStyle="1" w:styleId="Char">
    <w:name w:val="表格 Char"/>
    <w:basedOn w:val="a4"/>
    <w:link w:val="affff"/>
    <w:rsid w:val="009E4B16"/>
    <w:rPr>
      <w:rFonts w:ascii="Arial" w:eastAsia="微软雅黑" w:hAnsi="Arial"/>
      <w:snapToGrid w:val="0"/>
      <w:szCs w:val="21"/>
    </w:rPr>
  </w:style>
  <w:style w:type="character" w:customStyle="1" w:styleId="affff0">
    <w:name w:val="样式 蓝色"/>
    <w:basedOn w:val="a4"/>
    <w:semiHidden/>
    <w:rsid w:val="009E4B16"/>
    <w:rPr>
      <w:color w:val="0000FF"/>
    </w:rPr>
  </w:style>
  <w:style w:type="character" w:customStyle="1" w:styleId="affff1">
    <w:name w:val="样式 倾斜 蓝色"/>
    <w:basedOn w:val="a4"/>
    <w:semiHidden/>
    <w:rsid w:val="009E4B16"/>
    <w:rPr>
      <w:i/>
      <w:iCs/>
      <w:color w:val="0000FF"/>
    </w:rPr>
  </w:style>
  <w:style w:type="paragraph" w:customStyle="1" w:styleId="Tab">
    <w:name w:val="正文+Tab"/>
    <w:basedOn w:val="a3"/>
    <w:rsid w:val="009E4B16"/>
    <w:pPr>
      <w:ind w:left="420"/>
    </w:pPr>
    <w:rPr>
      <w:rFonts w:cs="宋体"/>
      <w:szCs w:val="20"/>
    </w:rPr>
  </w:style>
  <w:style w:type="character" w:customStyle="1" w:styleId="12">
    <w:name w:val="表格1 字符"/>
    <w:basedOn w:val="TableHeading0"/>
    <w:link w:val="11"/>
    <w:rsid w:val="009E4B16"/>
    <w:rPr>
      <w:rFonts w:ascii="Book Antiqua" w:eastAsia="黑体" w:hAnsi="Book Antiqua" w:cs="Book Antiqua"/>
      <w:b/>
      <w:bCs/>
      <w:snapToGrid w:val="0"/>
    </w:rPr>
  </w:style>
  <w:style w:type="paragraph" w:customStyle="1" w:styleId="affff2">
    <w:name w:val="命令行"/>
    <w:basedOn w:val="a3"/>
    <w:rsid w:val="009E4B1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  <w:szCs w:val="20"/>
    </w:rPr>
  </w:style>
  <w:style w:type="paragraph" w:customStyle="1" w:styleId="Command11">
    <w:name w:val="样式 Command + 左侧:  1 字符 右侧:  1 字符"/>
    <w:basedOn w:val="Command"/>
    <w:semiHidden/>
    <w:rsid w:val="009E4B16"/>
    <w:pPr>
      <w:ind w:left="2940"/>
    </w:pPr>
  </w:style>
  <w:style w:type="character" w:customStyle="1" w:styleId="affff3">
    <w:name w:val="样式 正文 +"/>
    <w:basedOn w:val="a4"/>
    <w:rsid w:val="009E4B16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3"/>
    <w:autoRedefine/>
    <w:uiPriority w:val="39"/>
    <w:unhideWhenUsed/>
    <w:rsid w:val="009E4B16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9E4B16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5"/>
    <w:uiPriority w:val="99"/>
    <w:rsid w:val="009E4B16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rsid w:val="009E4B16"/>
    <w:pPr>
      <w:ind w:leftChars="100" w:left="1281" w:rightChars="100" w:right="100"/>
      <w:jc w:val="center"/>
    </w:pPr>
    <w:rPr>
      <w:rFonts w:cs="宋体"/>
      <w:szCs w:val="20"/>
    </w:rPr>
  </w:style>
  <w:style w:type="character" w:customStyle="1" w:styleId="10">
    <w:name w:val="标题 1 字符"/>
    <w:aliases w:val="ALT+1 字符"/>
    <w:basedOn w:val="a4"/>
    <w:link w:val="1"/>
    <w:rsid w:val="00B41C91"/>
    <w:rPr>
      <w:rFonts w:ascii="Huawei Sans" w:hAnsi="Huawei Sans" w:cs="Huawei Sans"/>
      <w:b/>
      <w:bCs/>
      <w:noProof/>
      <w:sz w:val="44"/>
      <w:szCs w:val="44"/>
    </w:rPr>
  </w:style>
  <w:style w:type="paragraph" w:customStyle="1" w:styleId="affff4">
    <w:name w:val="正文（首行不缩进）"/>
    <w:basedOn w:val="a3"/>
    <w:rsid w:val="009E4B16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">
    <w:name w:val="List Paragraph"/>
    <w:basedOn w:val="a3"/>
    <w:link w:val="affff5"/>
    <w:autoRedefine/>
    <w:uiPriority w:val="34"/>
    <w:rsid w:val="00123198"/>
    <w:pPr>
      <w:widowControl w:val="0"/>
      <w:numPr>
        <w:numId w:val="16"/>
      </w:numPr>
      <w:topLinePunct w:val="0"/>
      <w:autoSpaceDE w:val="0"/>
      <w:autoSpaceDN w:val="0"/>
      <w:snapToGrid/>
      <w:spacing w:beforeLines="50" w:before="120" w:afterLines="50" w:after="120" w:line="240" w:lineRule="auto"/>
      <w:contextualSpacing/>
    </w:pPr>
    <w:rPr>
      <w:snapToGrid w:val="0"/>
      <w:sz w:val="22"/>
    </w:rPr>
  </w:style>
  <w:style w:type="character" w:customStyle="1" w:styleId="affff5">
    <w:name w:val="列表段落 字符"/>
    <w:basedOn w:val="a4"/>
    <w:link w:val="a"/>
    <w:uiPriority w:val="34"/>
    <w:rsid w:val="00123198"/>
    <w:rPr>
      <w:snapToGrid w:val="0"/>
      <w:sz w:val="22"/>
    </w:rPr>
  </w:style>
  <w:style w:type="paragraph" w:customStyle="1" w:styleId="-">
    <w:name w:val="前言正文-新"/>
    <w:basedOn w:val="a3"/>
    <w:rsid w:val="009E4B16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  <w:szCs w:val="20"/>
    </w:rPr>
  </w:style>
  <w:style w:type="paragraph" w:customStyle="1" w:styleId="affff6">
    <w:name w:val="表格题注"/>
    <w:next w:val="a3"/>
    <w:rsid w:val="009E4B16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7">
    <w:name w:val="插图题注"/>
    <w:next w:val="a3"/>
    <w:rsid w:val="009E4B16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9E4B16"/>
    <w:pPr>
      <w:keepLines w:val="0"/>
      <w:numPr>
        <w:ilvl w:val="0"/>
        <w:numId w:val="14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1">
    <w:name w:val="实验目标"/>
    <w:basedOn w:val="a"/>
    <w:rsid w:val="009E4B16"/>
    <w:pPr>
      <w:numPr>
        <w:numId w:val="15"/>
      </w:numPr>
      <w:spacing w:before="156" w:after="156"/>
      <w:ind w:left="0" w:firstLine="0"/>
    </w:pPr>
    <w:rPr>
      <w:rFonts w:cs="宋体"/>
      <w:color w:val="000000" w:themeColor="text1"/>
      <w:szCs w:val="20"/>
    </w:rPr>
  </w:style>
  <w:style w:type="paragraph" w:customStyle="1" w:styleId="-0">
    <w:name w:val="表格-实验环境说明"/>
    <w:basedOn w:val="affff"/>
    <w:rsid w:val="009E4B16"/>
    <w:pPr>
      <w:framePr w:wrap="around"/>
      <w:spacing w:before="156" w:after="156"/>
      <w:jc w:val="center"/>
    </w:pPr>
    <w:rPr>
      <w:rFonts w:ascii="微软雅黑" w:hAnsi="微软雅黑" w:cs="宋体"/>
      <w:szCs w:val="20"/>
    </w:rPr>
  </w:style>
  <w:style w:type="character" w:customStyle="1" w:styleId="af">
    <w:name w:val="页脚 字符"/>
    <w:basedOn w:val="a4"/>
    <w:link w:val="ae"/>
    <w:uiPriority w:val="99"/>
    <w:rsid w:val="009E4B16"/>
    <w:rPr>
      <w:rFonts w:cs="Times New Roman"/>
      <w:b/>
      <w:bCs/>
      <w:sz w:val="2"/>
      <w:szCs w:val="2"/>
    </w:rPr>
  </w:style>
  <w:style w:type="paragraph" w:customStyle="1" w:styleId="1110">
    <w:name w:val="正文111"/>
    <w:basedOn w:val="a3"/>
    <w:link w:val="111Char"/>
    <w:rsid w:val="009E4B16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  <w:szCs w:val="20"/>
    </w:rPr>
  </w:style>
  <w:style w:type="character" w:customStyle="1" w:styleId="111Char">
    <w:name w:val="正文111 Char"/>
    <w:basedOn w:val="a4"/>
    <w:link w:val="1110"/>
    <w:rsid w:val="009E4B16"/>
    <w:rPr>
      <w:rFonts w:cs="Times New Roman"/>
      <w:bCs/>
      <w:snapToGrid w:val="0"/>
      <w:szCs w:val="20"/>
    </w:rPr>
  </w:style>
  <w:style w:type="paragraph" w:customStyle="1" w:styleId="1e">
    <w:name w:val="1.正文"/>
    <w:basedOn w:val="a3"/>
    <w:link w:val="1f"/>
    <w:autoRedefine/>
    <w:qFormat/>
    <w:rsid w:val="00492730"/>
    <w:pPr>
      <w:ind w:left="1021"/>
    </w:pPr>
    <w:rPr>
      <w:rFonts w:ascii="Open Sans" w:hAnsi="Open Sans" w:cs="Open Sans"/>
      <w:sz w:val="21"/>
      <w:shd w:val="clear" w:color="auto" w:fill="FFFFFF"/>
    </w:rPr>
  </w:style>
  <w:style w:type="paragraph" w:customStyle="1" w:styleId="F1EN">
    <w:name w:val="F1正文EN"/>
    <w:basedOn w:val="a3"/>
    <w:link w:val="F1EN0"/>
    <w:rsid w:val="009E4B16"/>
    <w:rPr>
      <w:rFonts w:eastAsia="FrutigerNext LT Regular"/>
    </w:rPr>
  </w:style>
  <w:style w:type="character" w:customStyle="1" w:styleId="1f">
    <w:name w:val="1.正文 字符"/>
    <w:basedOn w:val="a4"/>
    <w:link w:val="1e"/>
    <w:qFormat/>
    <w:rsid w:val="00492730"/>
    <w:rPr>
      <w:rFonts w:ascii="Open Sans" w:hAnsi="Open Sans" w:cs="Open Sans"/>
      <w:sz w:val="21"/>
    </w:rPr>
  </w:style>
  <w:style w:type="paragraph" w:customStyle="1" w:styleId="2f2">
    <w:name w:val="2.命令"/>
    <w:basedOn w:val="a3"/>
    <w:link w:val="2f3"/>
    <w:autoRedefine/>
    <w:qFormat/>
    <w:rsid w:val="009E4B16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D9D9D9" w:themeFill="background1" w:themeFillShade="D9"/>
      <w:spacing w:before="40" w:after="40"/>
      <w:ind w:left="1021"/>
    </w:pPr>
    <w:rPr>
      <w:rFonts w:ascii="Huawei Sans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4"/>
    <w:link w:val="F1EN"/>
    <w:rsid w:val="009E4B16"/>
    <w:rPr>
      <w:rFonts w:eastAsia="FrutigerNext LT Regular"/>
    </w:rPr>
  </w:style>
  <w:style w:type="character" w:customStyle="1" w:styleId="2f3">
    <w:name w:val="2.命令 字符"/>
    <w:basedOn w:val="a4"/>
    <w:link w:val="2f2"/>
    <w:rsid w:val="009E4B16"/>
    <w:rPr>
      <w:rFonts w:ascii="Huawei Sans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41">
    <w:name w:val="4.任务"/>
    <w:basedOn w:val="ItemList"/>
    <w:link w:val="4a"/>
    <w:autoRedefine/>
    <w:qFormat/>
    <w:rsid w:val="00CB6A08"/>
    <w:pPr>
      <w:numPr>
        <w:numId w:val="17"/>
      </w:numPr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4"/>
    <w:link w:val="Step"/>
    <w:rsid w:val="009E4B16"/>
    <w:rPr>
      <w:snapToGrid w:val="0"/>
    </w:rPr>
  </w:style>
  <w:style w:type="paragraph" w:customStyle="1" w:styleId="59">
    <w:name w:val="5.表格文字"/>
    <w:basedOn w:val="TableText"/>
    <w:link w:val="5a"/>
    <w:autoRedefine/>
    <w:qFormat/>
    <w:rsid w:val="009E4B16"/>
    <w:pPr>
      <w:autoSpaceDE w:val="0"/>
      <w:autoSpaceDN w:val="0"/>
    </w:pPr>
    <w:rPr>
      <w:rFonts w:ascii="Huawei Sans" w:hAnsi="Huawei Sans"/>
      <w:sz w:val="21"/>
    </w:rPr>
  </w:style>
  <w:style w:type="character" w:customStyle="1" w:styleId="ItemList0">
    <w:name w:val="Item List 字符"/>
    <w:basedOn w:val="a4"/>
    <w:link w:val="ItemList"/>
    <w:rsid w:val="009E4B16"/>
    <w:rPr>
      <w:rFonts w:ascii="FrutigerNext LT Regular" w:eastAsia="华文细黑" w:hAnsi="FrutigerNext LT Regular"/>
      <w:kern w:val="2"/>
      <w:sz w:val="21"/>
      <w:szCs w:val="21"/>
    </w:rPr>
  </w:style>
  <w:style w:type="character" w:customStyle="1" w:styleId="4a">
    <w:name w:val="4.任务 字符"/>
    <w:basedOn w:val="ItemList0"/>
    <w:link w:val="41"/>
    <w:rsid w:val="00CB6A08"/>
    <w:rPr>
      <w:rFonts w:ascii="Huawei Sans" w:eastAsia="华文细黑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4"/>
    <w:link w:val="TableText"/>
    <w:rsid w:val="009E4B16"/>
    <w:rPr>
      <w:snapToGrid w:val="0"/>
    </w:rPr>
  </w:style>
  <w:style w:type="character" w:customStyle="1" w:styleId="5a">
    <w:name w:val="5.表格文字 字符"/>
    <w:basedOn w:val="TableText0"/>
    <w:link w:val="59"/>
    <w:rsid w:val="009E4B16"/>
    <w:rPr>
      <w:rFonts w:ascii="Huawei Sans" w:hAnsi="Huawei Sans"/>
      <w:snapToGrid w:val="0"/>
      <w:sz w:val="21"/>
    </w:rPr>
  </w:style>
  <w:style w:type="paragraph" w:customStyle="1" w:styleId="63">
    <w:name w:val="6.前言"/>
    <w:basedOn w:val="Heading1NoNumber"/>
    <w:link w:val="64"/>
    <w:autoRedefine/>
    <w:qFormat/>
    <w:rsid w:val="009E4B16"/>
    <w:pPr>
      <w:tabs>
        <w:tab w:val="left" w:pos="4095"/>
        <w:tab w:val="right" w:pos="9638"/>
      </w:tabs>
    </w:pPr>
  </w:style>
  <w:style w:type="paragraph" w:customStyle="1" w:styleId="73">
    <w:name w:val="7.简介标题"/>
    <w:basedOn w:val="Heading2NoNumber"/>
    <w:link w:val="74"/>
    <w:autoRedefine/>
    <w:qFormat/>
    <w:rsid w:val="009E4B16"/>
  </w:style>
  <w:style w:type="character" w:customStyle="1" w:styleId="Heading1NoNumber0">
    <w:name w:val="Heading1 No Number 字符"/>
    <w:basedOn w:val="10"/>
    <w:link w:val="Heading1NoNumber"/>
    <w:rsid w:val="009E4B16"/>
    <w:rPr>
      <w:rFonts w:ascii="Huawei Sans" w:hAnsi="Huawei Sans" w:cs="Huawei Sans"/>
      <w:b/>
      <w:bCs/>
      <w:noProof/>
      <w:sz w:val="44"/>
      <w:szCs w:val="44"/>
    </w:rPr>
  </w:style>
  <w:style w:type="character" w:customStyle="1" w:styleId="64">
    <w:name w:val="6.前言 字符"/>
    <w:basedOn w:val="Heading1NoNumber0"/>
    <w:link w:val="63"/>
    <w:rsid w:val="009E4B16"/>
    <w:rPr>
      <w:rFonts w:ascii="Huawei Sans" w:hAnsi="Huawei Sans" w:cs="Huawei Sans"/>
      <w:b/>
      <w:bCs/>
      <w:noProof/>
      <w:sz w:val="44"/>
      <w:szCs w:val="44"/>
    </w:rPr>
  </w:style>
  <w:style w:type="paragraph" w:customStyle="1" w:styleId="83">
    <w:name w:val="8.前言标题"/>
    <w:basedOn w:val="Heading3NoNumber"/>
    <w:link w:val="84"/>
    <w:autoRedefine/>
    <w:qFormat/>
    <w:rsid w:val="009E4B16"/>
    <w:rPr>
      <w:rFonts w:cs="微软雅黑"/>
    </w:rPr>
  </w:style>
  <w:style w:type="character" w:customStyle="1" w:styleId="20">
    <w:name w:val="标题 2 字符"/>
    <w:aliases w:val="ALT+2 字符"/>
    <w:basedOn w:val="a4"/>
    <w:link w:val="2"/>
    <w:rsid w:val="009E4B16"/>
    <w:rPr>
      <w:rFonts w:ascii="Huawei Sans" w:hAnsi="Huawei Sans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9E4B16"/>
    <w:rPr>
      <w:rFonts w:ascii="Huawei Sans" w:hAnsi="Huawei Sans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9E4B16"/>
    <w:rPr>
      <w:rFonts w:ascii="Huawei Sans" w:hAnsi="Huawei Sans"/>
      <w:bCs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4"/>
    <w:link w:val="3"/>
    <w:rsid w:val="00960276"/>
    <w:rPr>
      <w:rFonts w:ascii="Huawei Sans" w:hAnsi="Huawei Sans"/>
      <w:noProof/>
    </w:rPr>
  </w:style>
  <w:style w:type="character" w:customStyle="1" w:styleId="Heading3NoNumber0">
    <w:name w:val="Heading3 No Number 字符"/>
    <w:basedOn w:val="31"/>
    <w:link w:val="Heading3NoNumber"/>
    <w:rsid w:val="009E4B16"/>
    <w:rPr>
      <w:rFonts w:ascii="Huawei Sans" w:hAnsi="Huawei Sans" w:cs="Book Antiqua"/>
      <w:noProof/>
      <w:sz w:val="26"/>
    </w:rPr>
  </w:style>
  <w:style w:type="character" w:customStyle="1" w:styleId="84">
    <w:name w:val="8.前言标题 字符"/>
    <w:basedOn w:val="Heading3NoNumber0"/>
    <w:link w:val="83"/>
    <w:rsid w:val="009E4B16"/>
    <w:rPr>
      <w:rFonts w:ascii="Huawei Sans" w:hAnsi="Huawei Sans" w:cs="微软雅黑"/>
      <w:noProof/>
      <w:sz w:val="26"/>
    </w:rPr>
  </w:style>
  <w:style w:type="paragraph" w:customStyle="1" w:styleId="30">
    <w:name w:val="3.步骤"/>
    <w:basedOn w:val="Step"/>
    <w:link w:val="3f1"/>
    <w:autoRedefine/>
    <w:qFormat/>
    <w:rsid w:val="009E4B16"/>
    <w:pPr>
      <w:numPr>
        <w:ilvl w:val="5"/>
        <w:numId w:val="3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hAnsi="Huawei Sans"/>
      <w:sz w:val="21"/>
    </w:rPr>
  </w:style>
  <w:style w:type="character" w:customStyle="1" w:styleId="3f1">
    <w:name w:val="3.步骤 字符"/>
    <w:basedOn w:val="Step0"/>
    <w:link w:val="30"/>
    <w:rsid w:val="009E4B16"/>
    <w:rPr>
      <w:rFonts w:ascii="Huawei Sans" w:hAnsi="Huawei Sans"/>
      <w:snapToGrid w:val="0"/>
      <w:sz w:val="21"/>
    </w:rPr>
  </w:style>
  <w:style w:type="paragraph" w:customStyle="1" w:styleId="9">
    <w:name w:val="9.图片标题"/>
    <w:basedOn w:val="FigureDescription"/>
    <w:link w:val="92"/>
    <w:autoRedefine/>
    <w:qFormat/>
    <w:rsid w:val="009E4B16"/>
    <w:pPr>
      <w:numPr>
        <w:ilvl w:val="7"/>
        <w:numId w:val="3"/>
      </w:numPr>
      <w:spacing w:before="80" w:after="160" w:line="240" w:lineRule="auto"/>
      <w:ind w:left="1021"/>
      <w:jc w:val="center"/>
      <w:outlineLvl w:val="9"/>
    </w:pPr>
    <w:rPr>
      <w:rFonts w:ascii="Huawei Sans" w:hAnsi="Huawei Sans" w:cs="微软雅黑"/>
      <w:b/>
      <w:szCs w:val="24"/>
    </w:rPr>
  </w:style>
  <w:style w:type="paragraph" w:customStyle="1" w:styleId="50">
    <w:name w:val="5.表格标题"/>
    <w:basedOn w:val="TableDescription1"/>
    <w:link w:val="5b"/>
    <w:autoRedefine/>
    <w:qFormat/>
    <w:rsid w:val="009E4B16"/>
    <w:pPr>
      <w:numPr>
        <w:ilvl w:val="8"/>
        <w:numId w:val="3"/>
      </w:numPr>
      <w:spacing w:before="160" w:line="240" w:lineRule="auto"/>
      <w:ind w:leftChars="0" w:left="1021" w:rightChars="0" w:right="0"/>
      <w:outlineLvl w:val="9"/>
    </w:pPr>
    <w:rPr>
      <w:rFonts w:ascii="Huawei Sans" w:hAnsi="Huawei Sans" w:cs="微软雅黑"/>
      <w:b/>
      <w:sz w:val="21"/>
      <w:szCs w:val="24"/>
    </w:rPr>
  </w:style>
  <w:style w:type="character" w:customStyle="1" w:styleId="FigureDescription0">
    <w:name w:val="Figure Description 字符"/>
    <w:basedOn w:val="a4"/>
    <w:link w:val="FigureDescription"/>
    <w:rsid w:val="009E4B16"/>
    <w:rPr>
      <w:rFonts w:eastAsia="黑体"/>
      <w:spacing w:val="-4"/>
      <w:kern w:val="2"/>
      <w:sz w:val="21"/>
      <w:szCs w:val="21"/>
    </w:rPr>
  </w:style>
  <w:style w:type="character" w:customStyle="1" w:styleId="92">
    <w:name w:val="9.图片标题 字符"/>
    <w:basedOn w:val="FigureDescription0"/>
    <w:link w:val="9"/>
    <w:rsid w:val="009E4B16"/>
    <w:rPr>
      <w:rFonts w:ascii="Huawei Sans" w:eastAsia="黑体" w:hAnsi="Huawei Sans" w:cs="微软雅黑"/>
      <w:b/>
      <w:spacing w:val="-4"/>
      <w:kern w:val="2"/>
      <w:sz w:val="21"/>
      <w:szCs w:val="24"/>
    </w:rPr>
  </w:style>
  <w:style w:type="character" w:customStyle="1" w:styleId="TableDescription0">
    <w:name w:val="Table Description 字符"/>
    <w:basedOn w:val="a4"/>
    <w:link w:val="TableDescription"/>
    <w:rsid w:val="009E4B16"/>
    <w:rPr>
      <w:rFonts w:eastAsia="黑体"/>
      <w:spacing w:val="-4"/>
    </w:rPr>
  </w:style>
  <w:style w:type="character" w:customStyle="1" w:styleId="TableDescription2">
    <w:name w:val="样式 Table Description + 居中 字符"/>
    <w:basedOn w:val="TableDescription0"/>
    <w:link w:val="TableDescription1"/>
    <w:rsid w:val="009E4B16"/>
    <w:rPr>
      <w:rFonts w:eastAsia="黑体" w:cs="宋体"/>
      <w:spacing w:val="-4"/>
      <w:szCs w:val="20"/>
    </w:rPr>
  </w:style>
  <w:style w:type="character" w:customStyle="1" w:styleId="5b">
    <w:name w:val="5.表格标题 字符"/>
    <w:basedOn w:val="TableDescription2"/>
    <w:link w:val="50"/>
    <w:rsid w:val="009E4B16"/>
    <w:rPr>
      <w:rFonts w:ascii="Huawei Sans" w:eastAsia="黑体" w:hAnsi="Huawei Sans" w:cs="微软雅黑"/>
      <w:b/>
      <w:spacing w:val="-4"/>
      <w:sz w:val="21"/>
      <w:szCs w:val="24"/>
    </w:rPr>
  </w:style>
  <w:style w:type="paragraph" w:styleId="affff8">
    <w:name w:val="No Spacing"/>
    <w:autoRedefine/>
    <w:uiPriority w:val="1"/>
    <w:rsid w:val="009E4B16"/>
    <w:pPr>
      <w:topLinePunct/>
      <w:adjustRightInd w:val="0"/>
      <w:snapToGrid w:val="0"/>
      <w:ind w:left="1134"/>
    </w:pPr>
    <w:rPr>
      <w:rFonts w:ascii="微软雅黑" w:eastAsia="微软雅黑" w:hAnsi="微软雅黑" w:cs="微软雅黑"/>
      <w:kern w:val="2"/>
      <w:sz w:val="21"/>
      <w:szCs w:val="21"/>
    </w:rPr>
  </w:style>
  <w:style w:type="character" w:styleId="affff9">
    <w:name w:val="Intense Emphasis"/>
    <w:basedOn w:val="a4"/>
    <w:uiPriority w:val="21"/>
    <w:rsid w:val="009E4B16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a">
    <w:name w:val="Quote"/>
    <w:basedOn w:val="a3"/>
    <w:next w:val="a3"/>
    <w:link w:val="affffb"/>
    <w:autoRedefine/>
    <w:uiPriority w:val="29"/>
    <w:rsid w:val="009E4B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b">
    <w:name w:val="引用 字符"/>
    <w:basedOn w:val="a4"/>
    <w:link w:val="affffa"/>
    <w:uiPriority w:val="29"/>
    <w:rsid w:val="009E4B16"/>
    <w:rPr>
      <w:i/>
      <w:iCs/>
      <w:color w:val="404040" w:themeColor="text1" w:themeTint="BF"/>
    </w:rPr>
  </w:style>
  <w:style w:type="paragraph" w:styleId="affffc">
    <w:name w:val="Intense Quote"/>
    <w:basedOn w:val="a3"/>
    <w:next w:val="a3"/>
    <w:link w:val="affffd"/>
    <w:autoRedefine/>
    <w:uiPriority w:val="30"/>
    <w:rsid w:val="009E4B1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d">
    <w:name w:val="明显引用 字符"/>
    <w:basedOn w:val="a4"/>
    <w:link w:val="affffc"/>
    <w:uiPriority w:val="30"/>
    <w:rsid w:val="009E4B16"/>
    <w:rPr>
      <w:i/>
      <w:iCs/>
      <w:color w:val="4F81BD" w:themeColor="accent1"/>
    </w:rPr>
  </w:style>
  <w:style w:type="character" w:styleId="affffe">
    <w:name w:val="Subtle Reference"/>
    <w:basedOn w:val="a4"/>
    <w:uiPriority w:val="31"/>
    <w:rsid w:val="009E4B16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">
    <w:name w:val="Intense Reference"/>
    <w:basedOn w:val="a4"/>
    <w:uiPriority w:val="32"/>
    <w:rsid w:val="009E4B16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0">
    <w:name w:val="Book Title"/>
    <w:basedOn w:val="a4"/>
    <w:uiPriority w:val="33"/>
    <w:rsid w:val="009E4B16"/>
    <w:rPr>
      <w:rFonts w:ascii="微软雅黑" w:eastAsia="微软雅黑" w:hAnsi="微软雅黑" w:cs="微软雅黑"/>
      <w:b/>
      <w:bCs/>
      <w:i/>
      <w:iCs/>
      <w:spacing w:val="5"/>
    </w:rPr>
  </w:style>
  <w:style w:type="paragraph" w:customStyle="1" w:styleId="5ALTF5">
    <w:name w:val="5.表格文字 ALT+F5"/>
    <w:basedOn w:val="TableText"/>
    <w:link w:val="5ALTF50"/>
    <w:autoRedefine/>
    <w:qFormat/>
    <w:rsid w:val="009D712B"/>
    <w:pPr>
      <w:autoSpaceDE w:val="0"/>
      <w:autoSpaceDN w:val="0"/>
      <w:jc w:val="center"/>
    </w:pPr>
    <w:rPr>
      <w:rFonts w:ascii="Huawei Sans" w:eastAsia="华文细黑" w:hAnsi="Huawei Sans" w:cs="微软雅黑"/>
      <w:sz w:val="21"/>
      <w:szCs w:val="21"/>
    </w:rPr>
  </w:style>
  <w:style w:type="character" w:customStyle="1" w:styleId="5ALTF50">
    <w:name w:val="5.表格文字 ALT+F5 字符"/>
    <w:basedOn w:val="TableText0"/>
    <w:link w:val="5ALTF5"/>
    <w:rsid w:val="009D712B"/>
    <w:rPr>
      <w:rFonts w:ascii="Huawei Sans" w:eastAsia="华文细黑" w:hAnsi="Huawei Sans" w:cs="微软雅黑"/>
      <w:snapToGrid w:val="0"/>
      <w:sz w:val="21"/>
      <w:szCs w:val="21"/>
    </w:rPr>
  </w:style>
  <w:style w:type="paragraph" w:customStyle="1" w:styleId="83ALTF8">
    <w:name w:val="8.前言标题3 ALT+F8"/>
    <w:basedOn w:val="a3"/>
    <w:link w:val="83ALTF80"/>
    <w:autoRedefine/>
    <w:qFormat/>
    <w:rsid w:val="009D712B"/>
    <w:pPr>
      <w:topLinePunct w:val="0"/>
      <w:adjustRightInd/>
      <w:snapToGrid/>
      <w:spacing w:before="200"/>
      <w:ind w:left="0"/>
    </w:pPr>
    <w:rPr>
      <w:rFonts w:ascii="Huawei Sans" w:eastAsia="黑体" w:hAnsi="Huawei Sans" w:cs="微软雅黑"/>
      <w:noProof/>
      <w:kern w:val="2"/>
      <w:sz w:val="21"/>
      <w:szCs w:val="21"/>
    </w:rPr>
  </w:style>
  <w:style w:type="character" w:customStyle="1" w:styleId="83ALTF80">
    <w:name w:val="8.前言标题3 ALT+F8 字符"/>
    <w:basedOn w:val="Heading3NoNumber0"/>
    <w:link w:val="83ALTF8"/>
    <w:rsid w:val="009D712B"/>
    <w:rPr>
      <w:rFonts w:ascii="Huawei Sans" w:eastAsia="黑体" w:hAnsi="Huawei Sans" w:cs="微软雅黑"/>
      <w:noProof/>
      <w:kern w:val="2"/>
      <w:sz w:val="21"/>
      <w:szCs w:val="21"/>
      <w:lang w:eastAsia="en-US"/>
    </w:rPr>
  </w:style>
  <w:style w:type="character" w:customStyle="1" w:styleId="wintitle">
    <w:name w:val="wintitle"/>
    <w:basedOn w:val="a4"/>
    <w:rsid w:val="00AE7216"/>
  </w:style>
  <w:style w:type="character" w:customStyle="1" w:styleId="menucascade">
    <w:name w:val="menucascade"/>
    <w:basedOn w:val="a4"/>
    <w:rsid w:val="00AE7216"/>
  </w:style>
  <w:style w:type="character" w:customStyle="1" w:styleId="uicontrol">
    <w:name w:val="uicontrol"/>
    <w:basedOn w:val="a4"/>
    <w:rsid w:val="00AE7216"/>
  </w:style>
  <w:style w:type="character" w:customStyle="1" w:styleId="figcap">
    <w:name w:val="figcap"/>
    <w:basedOn w:val="a4"/>
    <w:rsid w:val="00AE7216"/>
  </w:style>
  <w:style w:type="character" w:customStyle="1" w:styleId="parmvalue">
    <w:name w:val="parmvalue"/>
    <w:basedOn w:val="a4"/>
    <w:rsid w:val="00AE7216"/>
  </w:style>
  <w:style w:type="character" w:customStyle="1" w:styleId="1f0">
    <w:name w:val="未处理的提及1"/>
    <w:basedOn w:val="a4"/>
    <w:uiPriority w:val="99"/>
    <w:semiHidden/>
    <w:unhideWhenUsed/>
    <w:rsid w:val="002442EF"/>
    <w:rPr>
      <w:color w:val="605E5C"/>
      <w:shd w:val="clear" w:color="auto" w:fill="E1DFDD"/>
    </w:rPr>
  </w:style>
  <w:style w:type="character" w:styleId="afffff1">
    <w:name w:val="Unresolved Mention"/>
    <w:basedOn w:val="a4"/>
    <w:uiPriority w:val="99"/>
    <w:semiHidden/>
    <w:unhideWhenUsed/>
    <w:rsid w:val="008E5E9C"/>
    <w:rPr>
      <w:color w:val="605E5C"/>
      <w:shd w:val="clear" w:color="auto" w:fill="E1DFDD"/>
    </w:rPr>
  </w:style>
  <w:style w:type="character" w:customStyle="1" w:styleId="HTML9">
    <w:name w:val="HTML 预设格式 字符"/>
    <w:basedOn w:val="a4"/>
    <w:link w:val="HTML8"/>
    <w:uiPriority w:val="99"/>
    <w:semiHidden/>
    <w:rsid w:val="007B4BE2"/>
    <w:rPr>
      <w:rFonts w:ascii="Courier New" w:hAnsi="Courier New" w:cs="Courier New"/>
      <w:sz w:val="20"/>
      <w:szCs w:val="20"/>
    </w:rPr>
  </w:style>
  <w:style w:type="character" w:customStyle="1" w:styleId="af7">
    <w:name w:val="批注文字 字符"/>
    <w:basedOn w:val="a4"/>
    <w:link w:val="af6"/>
    <w:semiHidden/>
    <w:rsid w:val="00A80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5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74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5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153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4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50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203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746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248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349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9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40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8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0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1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4985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2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756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575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0900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161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875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3122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471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1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6862">
              <w:marLeft w:val="0"/>
              <w:marRight w:val="0"/>
              <w:marTop w:val="0"/>
              <w:marBottom w:val="0"/>
              <w:divBdr>
                <w:top w:val="single" w:sz="6" w:space="11" w:color="FFFFFF"/>
                <w:left w:val="single" w:sz="6" w:space="30" w:color="FFFFFF"/>
                <w:bottom w:val="single" w:sz="6" w:space="11" w:color="FFFFFF"/>
                <w:right w:val="single" w:sz="6" w:space="9" w:color="FFFFFF"/>
              </w:divBdr>
            </w:div>
          </w:divsChild>
        </w:div>
        <w:div w:id="11528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5873">
              <w:marLeft w:val="0"/>
              <w:marRight w:val="0"/>
              <w:marTop w:val="0"/>
              <w:marBottom w:val="0"/>
              <w:divBdr>
                <w:top w:val="single" w:sz="6" w:space="11" w:color="FFFFFF"/>
                <w:left w:val="single" w:sz="6" w:space="30" w:color="FFFFFF"/>
                <w:bottom w:val="single" w:sz="6" w:space="11" w:color="FFFFFF"/>
                <w:right w:val="single" w:sz="6" w:space="9" w:color="FFFFFF"/>
              </w:divBdr>
            </w:div>
          </w:divsChild>
        </w:div>
        <w:div w:id="907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6139">
              <w:marLeft w:val="0"/>
              <w:marRight w:val="0"/>
              <w:marTop w:val="0"/>
              <w:marBottom w:val="0"/>
              <w:divBdr>
                <w:top w:val="single" w:sz="6" w:space="11" w:color="FFFFFF"/>
                <w:left w:val="single" w:sz="6" w:space="30" w:color="FFFFFF"/>
                <w:bottom w:val="single" w:sz="6" w:space="11" w:color="FFFFFF"/>
                <w:right w:val="single" w:sz="6" w:space="9" w:color="FFFFFF"/>
              </w:divBdr>
            </w:div>
          </w:divsChild>
        </w:div>
        <w:div w:id="12556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041">
              <w:marLeft w:val="0"/>
              <w:marRight w:val="0"/>
              <w:marTop w:val="0"/>
              <w:marBottom w:val="0"/>
              <w:divBdr>
                <w:top w:val="single" w:sz="6" w:space="11" w:color="FFFFFF"/>
                <w:left w:val="single" w:sz="6" w:space="30" w:color="FFFFFF"/>
                <w:bottom w:val="single" w:sz="6" w:space="11" w:color="FFFFFF"/>
                <w:right w:val="single" w:sz="6" w:space="9" w:color="FFFFFF"/>
              </w:divBdr>
            </w:div>
          </w:divsChild>
        </w:div>
        <w:div w:id="20587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23343">
              <w:marLeft w:val="0"/>
              <w:marRight w:val="0"/>
              <w:marTop w:val="0"/>
              <w:marBottom w:val="0"/>
              <w:divBdr>
                <w:top w:val="single" w:sz="6" w:space="11" w:color="FFFFFF"/>
                <w:left w:val="single" w:sz="6" w:space="30" w:color="FFFFFF"/>
                <w:bottom w:val="single" w:sz="6" w:space="11" w:color="FFFFFF"/>
                <w:right w:val="single" w:sz="6" w:space="9" w:color="FFFFFF"/>
              </w:divBdr>
            </w:div>
          </w:divsChild>
        </w:div>
        <w:div w:id="2013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2687">
              <w:marLeft w:val="0"/>
              <w:marRight w:val="0"/>
              <w:marTop w:val="0"/>
              <w:marBottom w:val="0"/>
              <w:divBdr>
                <w:top w:val="single" w:sz="6" w:space="11" w:color="FFFFFF"/>
                <w:left w:val="single" w:sz="6" w:space="30" w:color="FFFFFF"/>
                <w:bottom w:val="single" w:sz="6" w:space="11" w:color="FFFFFF"/>
                <w:right w:val="single" w:sz="6" w:space="9" w:color="FFFFFF"/>
              </w:divBdr>
            </w:div>
          </w:divsChild>
        </w:div>
        <w:div w:id="13333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82095">
              <w:marLeft w:val="0"/>
              <w:marRight w:val="0"/>
              <w:marTop w:val="0"/>
              <w:marBottom w:val="0"/>
              <w:divBdr>
                <w:top w:val="single" w:sz="6" w:space="11" w:color="FFFFFF"/>
                <w:left w:val="single" w:sz="6" w:space="30" w:color="FFFFFF"/>
                <w:bottom w:val="single" w:sz="6" w:space="11" w:color="FFFFFF"/>
                <w:right w:val="single" w:sz="6" w:space="9" w:color="FFFFFF"/>
              </w:divBdr>
            </w:div>
          </w:divsChild>
        </w:div>
        <w:div w:id="15579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6771">
              <w:marLeft w:val="0"/>
              <w:marRight w:val="0"/>
              <w:marTop w:val="0"/>
              <w:marBottom w:val="0"/>
              <w:divBdr>
                <w:top w:val="single" w:sz="6" w:space="11" w:color="FFFFFF"/>
                <w:left w:val="single" w:sz="6" w:space="30" w:color="FFFFFF"/>
                <w:bottom w:val="single" w:sz="6" w:space="11" w:color="FFFFFF"/>
                <w:right w:val="single" w:sz="6" w:space="9" w:color="FFFFFF"/>
              </w:divBdr>
            </w:div>
          </w:divsChild>
        </w:div>
      </w:divsChild>
    </w:div>
    <w:div w:id="6359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77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7346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563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581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657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80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360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3013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8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532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3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9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283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755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26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29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Word_Document.docx"/><Relationship Id="rId21" Type="http://schemas.openxmlformats.org/officeDocument/2006/relationships/image" Target="media/image5.png"/><Relationship Id="rId34" Type="http://schemas.openxmlformats.org/officeDocument/2006/relationships/image" Target="media/image15.png"/><Relationship Id="rId42" Type="http://schemas.openxmlformats.org/officeDocument/2006/relationships/image" Target="media/image23.jpe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image" Target="media/image44.png"/><Relationship Id="rId68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29" Type="http://schemas.openxmlformats.org/officeDocument/2006/relationships/image" Target="media/image10.png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jpe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footer" Target="footer3.xml"/><Relationship Id="rId5" Type="http://schemas.openxmlformats.org/officeDocument/2006/relationships/customXml" Target="../customXml/item4.xml"/><Relationship Id="rId61" Type="http://schemas.openxmlformats.org/officeDocument/2006/relationships/image" Target="media/image42.png"/><Relationship Id="rId19" Type="http://schemas.openxmlformats.org/officeDocument/2006/relationships/image" Target="media/image3.jpeg"/><Relationship Id="rId14" Type="http://schemas.openxmlformats.org/officeDocument/2006/relationships/footer" Target="footer1.xml"/><Relationship Id="rId22" Type="http://schemas.openxmlformats.org/officeDocument/2006/relationships/image" Target="media/image6.png"/><Relationship Id="rId27" Type="http://schemas.openxmlformats.org/officeDocument/2006/relationships/hyperlink" Target="https://www.hiascend.com/developer/courses/detail/1895372935222571009" TargetMode="External"/><Relationship Id="rId30" Type="http://schemas.openxmlformats.org/officeDocument/2006/relationships/image" Target="media/image11.png"/><Relationship Id="rId35" Type="http://schemas.openxmlformats.org/officeDocument/2006/relationships/image" Target="media/image16.jpeg"/><Relationship Id="rId43" Type="http://schemas.openxmlformats.org/officeDocument/2006/relationships/image" Target="media/image24.jpe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8" Type="http://schemas.openxmlformats.org/officeDocument/2006/relationships/settings" Target="settings.xml"/><Relationship Id="rId51" Type="http://schemas.openxmlformats.org/officeDocument/2006/relationships/image" Target="media/image32.png"/><Relationship Id="rId3" Type="http://schemas.openxmlformats.org/officeDocument/2006/relationships/customXml" Target="../customXml/item2.xm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25" Type="http://schemas.openxmlformats.org/officeDocument/2006/relationships/image" Target="media/image8.emf"/><Relationship Id="rId33" Type="http://schemas.openxmlformats.org/officeDocument/2006/relationships/image" Target="media/image14.png"/><Relationship Id="rId38" Type="http://schemas.openxmlformats.org/officeDocument/2006/relationships/image" Target="media/image19.jpeg"/><Relationship Id="rId46" Type="http://schemas.openxmlformats.org/officeDocument/2006/relationships/image" Target="media/image27.jpeg"/><Relationship Id="rId59" Type="http://schemas.openxmlformats.org/officeDocument/2006/relationships/image" Target="media/image40.png"/><Relationship Id="rId67" Type="http://schemas.openxmlformats.org/officeDocument/2006/relationships/fontTable" Target="fontTable.xml"/><Relationship Id="rId20" Type="http://schemas.openxmlformats.org/officeDocument/2006/relationships/image" Target="media/image4.png"/><Relationship Id="rId41" Type="http://schemas.openxmlformats.org/officeDocument/2006/relationships/image" Target="media/image22.jpe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detail.tmall.com/item.htm?abbucket=3&amp;id=636199508246&amp;rn=12dbd0a8220081698a47bda7b41d2767&amp;skuId=4739654539113&amp;spm=a1z10.5-b-s.w4011-22651484606.39.2e5d63c8RK1A10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footnotes" Target="footnotes.xm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header" Target="header3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://e.huawei.com/" TargetMode="External"/><Relationship Id="rId39" Type="http://schemas.openxmlformats.org/officeDocument/2006/relationships/image" Target="media/image2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12\&#23454;&#39564;&#25351;&#23548;&#25163;&#20876;&#27169;&#26495;V5.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1" ma:contentTypeDescription="Create a new document." ma:contentTypeScope="" ma:versionID="192c310b45bae95d9fdbb51d5532622b">
  <xsd:schema xmlns:xsd="http://www.w3.org/2001/XMLSchema" xmlns:xs="http://www.w3.org/2001/XMLSchema" xmlns:p="http://schemas.microsoft.com/office/2006/metadata/properties" xmlns:ns2="475f1e55-3009-46d8-9566-5d569a2b3a98" targetNamespace="http://schemas.microsoft.com/office/2006/metadata/properties" ma:root="true" ma:fieldsID="1d095aabec1d15598815726bd4b054a7" ns2:_="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1D494-8B40-4AA4-9B35-C07D6A0EF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5f1e55-3009-46d8-9566-5d569a2b3a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AB616CF-3CC9-4608-BBB5-A65884C57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实验指导手册模板V5.0</Template>
  <TotalTime>1</TotalTime>
  <Pages>58</Pages>
  <Words>7528</Words>
  <Characters>42915</Characters>
  <Application>Microsoft Office Word</Application>
  <DocSecurity>0</DocSecurity>
  <Lines>357</Lines>
  <Paragraphs>100</Paragraphs>
  <ScaleCrop>false</ScaleCrop>
  <Company>Huawei Technologies Co.,Ltd.</Company>
  <LinksUpToDate>false</LinksUpToDate>
  <CharactersWithSpaces>50343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chenxiuhong (A)</cp:lastModifiedBy>
  <cp:revision>2</cp:revision>
  <cp:lastPrinted>2016-11-21T02:33:00Z</cp:lastPrinted>
  <dcterms:created xsi:type="dcterms:W3CDTF">2025-09-23T03:30:00Z</dcterms:created>
  <dcterms:modified xsi:type="dcterms:W3CDTF">2025-09-23T03:30:00Z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(3)hh6gQ2dZ1nsbHU5XdqQnTSLI+JGT8rLtNCS9wVObwAkEo3/7VRLsTv9OtbOkp9ldoKXbv39Y
WJZNfHVJZmdZki2yz4zuMSkW/e40Fp8SfBkFes4HWPm60N5hn3lzGcckr7biQDtBWNJwn0Tx
Swp/aZXabNAW0oiK0muyUDDOfLxC4frEEATFAS5wg5giPCT1brsDYV31pmd/K6U31VPEucw3
ARNAtMalQTB0qL1r5V</vt:lpwstr>
  </property>
  <property fmtid="{D5CDD505-2E9C-101B-9397-08002B2CF9AE}" pid="15" name="_2015_ms_pID_7253431">
    <vt:lpwstr>drLRv/SG2UAekR5qjOVl9LSOYmLyYSxH6tkKy4PEuAchLU1A4lYJuF
prdA0oSv5XPpCW9BVnihKsNE+wJoKbVjLpCDAuh/H3sQpyuFWMyumJ8jwZCQuRG4py7TWx6H
gZVDaDgLd8/y+IvlbryT6cf0xVSNjwgyxJjTopGNww5vO7YUd3LuX1Wij7ZW7Msl3E9h0gKl
A5lTme06uFxoh60w1iAGsSpg6hlPrZLkEO0f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+A==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1698888243</vt:lpwstr>
  </property>
</Properties>
</file>